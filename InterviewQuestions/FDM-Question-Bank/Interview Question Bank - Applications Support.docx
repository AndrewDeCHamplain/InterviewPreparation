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CA9FE1" w14:textId="77777777" w:rsidR="009335FA" w:rsidRPr="008839B1" w:rsidRDefault="009335FA" w:rsidP="009335FA"/>
    <w:p w14:paraId="3BCA9FE2" w14:textId="77777777" w:rsidR="009335FA" w:rsidRPr="008839B1" w:rsidRDefault="009335FA" w:rsidP="009335FA"/>
    <w:p w14:paraId="3BCA9FE3" w14:textId="77777777" w:rsidR="009335FA" w:rsidRPr="008839B1" w:rsidRDefault="009335FA" w:rsidP="009335FA"/>
    <w:p w14:paraId="3BCA9FE4" w14:textId="77777777" w:rsidR="009335FA" w:rsidRPr="008839B1" w:rsidRDefault="009335FA" w:rsidP="009335FA"/>
    <w:p w14:paraId="3BCA9FE5" w14:textId="77777777" w:rsidR="00A065BD" w:rsidRPr="008839B1" w:rsidRDefault="00A065BD" w:rsidP="009335FA"/>
    <w:p w14:paraId="3BCA9FE6" w14:textId="77777777" w:rsidR="00A065BD" w:rsidRPr="008839B1" w:rsidRDefault="00A065BD" w:rsidP="009335FA"/>
    <w:p w14:paraId="3BCA9FE7" w14:textId="77777777" w:rsidR="00A065BD" w:rsidRPr="008839B1" w:rsidRDefault="00A065BD" w:rsidP="009335FA"/>
    <w:p w14:paraId="3BCA9FE8" w14:textId="77777777" w:rsidR="00A065BD" w:rsidRPr="008839B1" w:rsidRDefault="00A065BD" w:rsidP="009335FA"/>
    <w:p w14:paraId="3BCA9FE9" w14:textId="77777777" w:rsidR="00A065BD" w:rsidRPr="008839B1" w:rsidRDefault="00A065BD" w:rsidP="009335FA"/>
    <w:p w14:paraId="3BCA9FEA" w14:textId="77777777" w:rsidR="00A065BD" w:rsidRPr="008839B1" w:rsidRDefault="00A065BD" w:rsidP="009335FA"/>
    <w:p w14:paraId="3BCA9FEB" w14:textId="77777777" w:rsidR="00A065BD" w:rsidRPr="008839B1" w:rsidRDefault="00A065BD" w:rsidP="009335FA"/>
    <w:p w14:paraId="3BCA9FEC" w14:textId="77777777" w:rsidR="00A065BD" w:rsidRPr="008839B1" w:rsidRDefault="00A065BD" w:rsidP="009335FA"/>
    <w:p w14:paraId="3BCA9FED" w14:textId="77777777" w:rsidR="00A065BD" w:rsidRPr="008839B1" w:rsidRDefault="00A065BD" w:rsidP="009335FA"/>
    <w:p w14:paraId="3BCA9FEE" w14:textId="77777777" w:rsidR="00A065BD" w:rsidRPr="008839B1" w:rsidRDefault="00A065BD" w:rsidP="009335FA"/>
    <w:p w14:paraId="3BCA9FEF" w14:textId="77777777" w:rsidR="00A065BD" w:rsidRPr="008839B1" w:rsidRDefault="00A065BD" w:rsidP="009335FA"/>
    <w:p w14:paraId="3BCA9FF0" w14:textId="77777777" w:rsidR="00A065BD" w:rsidRPr="008839B1" w:rsidRDefault="00A065BD" w:rsidP="009335FA"/>
    <w:p w14:paraId="3BCA9FF1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3BCA9FF2" w14:textId="77777777" w:rsidR="00FF7AB0" w:rsidRPr="008839B1" w:rsidRDefault="00FF7AB0"/>
    <w:p w14:paraId="3BCA9FF3" w14:textId="77777777" w:rsidR="00FF2E44" w:rsidRDefault="001E02A4" w:rsidP="0068161E">
      <w:pPr>
        <w:pStyle w:val="Subtitle"/>
      </w:pPr>
      <w:r>
        <w:t>Professional Skills</w:t>
      </w:r>
    </w:p>
    <w:p w14:paraId="3BCA9FF4" w14:textId="77777777" w:rsidR="00FF2E44" w:rsidRDefault="00FF2E44" w:rsidP="0068161E">
      <w:pPr>
        <w:pStyle w:val="Subtitle"/>
      </w:pPr>
    </w:p>
    <w:p w14:paraId="3BCA9FF5" w14:textId="77777777" w:rsidR="00FF7AB0" w:rsidRPr="0068161E" w:rsidRDefault="00706081" w:rsidP="0068161E">
      <w:pPr>
        <w:pStyle w:val="Subtitle"/>
      </w:pPr>
      <w:r>
        <w:t>Applications Support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3BCA9FF6" w14:textId="77777777" w:rsidR="00AC503F" w:rsidRDefault="00AC503F"/>
    <w:p w14:paraId="3BCA9FF7" w14:textId="77777777" w:rsidR="00AC503F" w:rsidRDefault="00AC503F"/>
    <w:p w14:paraId="3BCA9FF8" w14:textId="77777777" w:rsidR="00AC503F" w:rsidRDefault="00AC503F"/>
    <w:p w14:paraId="3BCA9FF9" w14:textId="77777777" w:rsidR="00AC503F" w:rsidRDefault="00AC503F"/>
    <w:p w14:paraId="3BCA9FFA" w14:textId="77777777" w:rsidR="00AC503F" w:rsidRDefault="00AC503F"/>
    <w:p w14:paraId="3BCA9FFB" w14:textId="77777777" w:rsidR="00AC503F" w:rsidRDefault="00AC503F"/>
    <w:p w14:paraId="3BCA9FFC" w14:textId="77777777" w:rsidR="00AC503F" w:rsidRDefault="00AC503F"/>
    <w:p w14:paraId="3BCA9FFD" w14:textId="77777777" w:rsidR="001E018B" w:rsidRDefault="001E018B"/>
    <w:p w14:paraId="3BCA9FFE" w14:textId="77777777" w:rsidR="001E018B" w:rsidRDefault="001E018B"/>
    <w:p w14:paraId="3BCA9FFF" w14:textId="77777777" w:rsidR="001E018B" w:rsidRDefault="001E018B"/>
    <w:p w14:paraId="3BCAA000" w14:textId="77777777" w:rsidR="001E018B" w:rsidRDefault="001E018B"/>
    <w:p w14:paraId="3BCAA001" w14:textId="77777777" w:rsidR="001E018B" w:rsidRDefault="001E018B"/>
    <w:p w14:paraId="3BCAA002" w14:textId="77777777" w:rsidR="001E018B" w:rsidRDefault="001E018B"/>
    <w:p w14:paraId="3BCAA003" w14:textId="77777777" w:rsidR="001E018B" w:rsidRDefault="001E018B"/>
    <w:p w14:paraId="3BCAA004" w14:textId="77777777" w:rsidR="001E018B" w:rsidRDefault="001E018B"/>
    <w:p w14:paraId="3BCAA005" w14:textId="77777777" w:rsidR="001E018B" w:rsidRDefault="001E018B"/>
    <w:p w14:paraId="3BCAA006" w14:textId="77777777" w:rsidR="001E018B" w:rsidRDefault="001E018B"/>
    <w:p w14:paraId="3BCAA007" w14:textId="77777777" w:rsidR="001E018B" w:rsidRDefault="001E018B"/>
    <w:p w14:paraId="3BCAA008" w14:textId="77777777" w:rsidR="001E018B" w:rsidRDefault="001E018B"/>
    <w:p w14:paraId="3BCAA009" w14:textId="77777777" w:rsidR="001E018B" w:rsidRDefault="001E018B"/>
    <w:p w14:paraId="3BCAA00A" w14:textId="77777777" w:rsidR="001E018B" w:rsidRDefault="001E018B"/>
    <w:p w14:paraId="3BCAA00B" w14:textId="77777777" w:rsidR="001E018B" w:rsidRDefault="001E018B"/>
    <w:p w14:paraId="3BCAA00C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3BCAA00D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3BCAA00E" w14:textId="77777777" w:rsidR="00FF7AB0" w:rsidRPr="008839B1" w:rsidRDefault="00204E9D" w:rsidP="009A1FB7">
      <w:pPr>
        <w:spacing w:after="360"/>
        <w:rPr>
          <w:b/>
          <w:color w:val="333399"/>
          <w:sz w:val="36"/>
          <w:szCs w:val="36"/>
        </w:rPr>
      </w:pPr>
      <w:r w:rsidRPr="00B83B5F">
        <w:br w:type="page"/>
      </w:r>
      <w:r w:rsidR="003563D7"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="003563D7" w:rsidRPr="008839B1">
        <w:rPr>
          <w:b/>
          <w:color w:val="333399"/>
          <w:sz w:val="36"/>
          <w:szCs w:val="36"/>
        </w:rPr>
        <w:t>ontents</w:t>
      </w:r>
    </w:p>
    <w:p w14:paraId="3BCAA00F" w14:textId="77777777" w:rsidR="00D55D8A" w:rsidRDefault="001C6C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D55D8A" w:rsidRPr="00FE492E">
        <w:rPr>
          <w:rFonts w:ascii="Arial Bold" w:hAnsi="Arial Bold"/>
          <w:noProof/>
        </w:rPr>
        <w:t>1</w:t>
      </w:r>
      <w:r w:rsidR="00D55D8A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D55D8A">
        <w:rPr>
          <w:noProof/>
        </w:rPr>
        <w:t>Applications Support Interview Question Bank</w:t>
      </w:r>
      <w:r w:rsidR="00D55D8A">
        <w:rPr>
          <w:noProof/>
        </w:rPr>
        <w:tab/>
      </w:r>
      <w:r>
        <w:rPr>
          <w:noProof/>
        </w:rPr>
        <w:fldChar w:fldCharType="begin"/>
      </w:r>
      <w:r w:rsidR="00D55D8A">
        <w:rPr>
          <w:noProof/>
        </w:rPr>
        <w:instrText xml:space="preserve"> PAGEREF _Toc320612573 \h </w:instrText>
      </w:r>
      <w:r>
        <w:rPr>
          <w:noProof/>
        </w:rPr>
      </w:r>
      <w:r>
        <w:rPr>
          <w:noProof/>
        </w:rPr>
        <w:fldChar w:fldCharType="separate"/>
      </w:r>
      <w:r w:rsidR="00D55D8A">
        <w:rPr>
          <w:noProof/>
        </w:rPr>
        <w:t>3</w:t>
      </w:r>
      <w:r>
        <w:rPr>
          <w:noProof/>
        </w:rPr>
        <w:fldChar w:fldCharType="end"/>
      </w:r>
    </w:p>
    <w:p w14:paraId="3BCAA010" w14:textId="77777777" w:rsidR="00D55D8A" w:rsidRDefault="00D55D8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FE492E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SQL</w:t>
      </w:r>
      <w:r>
        <w:rPr>
          <w:noProof/>
        </w:rPr>
        <w:tab/>
      </w:r>
      <w:r w:rsidR="001C6C00">
        <w:rPr>
          <w:noProof/>
        </w:rPr>
        <w:fldChar w:fldCharType="begin"/>
      </w:r>
      <w:r>
        <w:rPr>
          <w:noProof/>
        </w:rPr>
        <w:instrText xml:space="preserve"> PAGEREF _Toc320612574 \h </w:instrText>
      </w:r>
      <w:r w:rsidR="001C6C00">
        <w:rPr>
          <w:noProof/>
        </w:rPr>
      </w:r>
      <w:r w:rsidR="001C6C00">
        <w:rPr>
          <w:noProof/>
        </w:rPr>
        <w:fldChar w:fldCharType="separate"/>
      </w:r>
      <w:r>
        <w:rPr>
          <w:noProof/>
        </w:rPr>
        <w:t>3</w:t>
      </w:r>
      <w:r w:rsidR="001C6C00">
        <w:rPr>
          <w:noProof/>
        </w:rPr>
        <w:fldChar w:fldCharType="end"/>
      </w:r>
    </w:p>
    <w:p w14:paraId="3BCAA011" w14:textId="77777777" w:rsidR="00D55D8A" w:rsidRDefault="00D55D8A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FE492E">
        <w:rPr>
          <w:rFonts w:ascii="Arial Bold" w:hAnsi="Arial Bold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UNIX</w:t>
      </w:r>
      <w:r>
        <w:rPr>
          <w:noProof/>
        </w:rPr>
        <w:tab/>
      </w:r>
      <w:r w:rsidR="001C6C00">
        <w:rPr>
          <w:noProof/>
        </w:rPr>
        <w:fldChar w:fldCharType="begin"/>
      </w:r>
      <w:r>
        <w:rPr>
          <w:noProof/>
        </w:rPr>
        <w:instrText xml:space="preserve"> PAGEREF _Toc320612575 \h </w:instrText>
      </w:r>
      <w:r w:rsidR="001C6C00">
        <w:rPr>
          <w:noProof/>
        </w:rPr>
      </w:r>
      <w:r w:rsidR="001C6C00">
        <w:rPr>
          <w:noProof/>
        </w:rPr>
        <w:fldChar w:fldCharType="separate"/>
      </w:r>
      <w:r>
        <w:rPr>
          <w:noProof/>
        </w:rPr>
        <w:t>3</w:t>
      </w:r>
      <w:r w:rsidR="001C6C00">
        <w:rPr>
          <w:noProof/>
        </w:rPr>
        <w:fldChar w:fldCharType="end"/>
      </w:r>
    </w:p>
    <w:p w14:paraId="3BCAA014" w14:textId="09D233B7" w:rsidR="00D55D8A" w:rsidRDefault="00475D0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>
        <w:rPr>
          <w:rFonts w:ascii="Arial Bold" w:hAnsi="Arial Bold"/>
          <w:noProof/>
        </w:rPr>
        <w:t>1.3</w:t>
      </w:r>
      <w:r w:rsidR="00D55D8A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D55D8A">
        <w:rPr>
          <w:noProof/>
        </w:rPr>
        <w:t>General Support</w:t>
      </w:r>
      <w:r w:rsidR="00D55D8A">
        <w:rPr>
          <w:noProof/>
        </w:rPr>
        <w:tab/>
      </w:r>
      <w:r w:rsidR="001C6C00">
        <w:rPr>
          <w:noProof/>
        </w:rPr>
        <w:fldChar w:fldCharType="begin"/>
      </w:r>
      <w:r w:rsidR="00D55D8A">
        <w:rPr>
          <w:noProof/>
        </w:rPr>
        <w:instrText xml:space="preserve"> PAGEREF _Toc320612578 \h </w:instrText>
      </w:r>
      <w:r w:rsidR="001C6C00">
        <w:rPr>
          <w:noProof/>
        </w:rPr>
      </w:r>
      <w:r w:rsidR="001C6C00">
        <w:rPr>
          <w:noProof/>
        </w:rPr>
        <w:fldChar w:fldCharType="separate"/>
      </w:r>
      <w:r w:rsidR="00D55D8A">
        <w:rPr>
          <w:noProof/>
        </w:rPr>
        <w:t>4</w:t>
      </w:r>
      <w:r w:rsidR="001C6C00">
        <w:rPr>
          <w:noProof/>
        </w:rPr>
        <w:fldChar w:fldCharType="end"/>
      </w:r>
    </w:p>
    <w:p w14:paraId="3BCAA015" w14:textId="61298A00" w:rsidR="00D55D8A" w:rsidRDefault="00475D0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>
        <w:rPr>
          <w:rFonts w:ascii="Arial Bold" w:hAnsi="Arial Bold"/>
          <w:noProof/>
        </w:rPr>
        <w:t>1.4</w:t>
      </w:r>
      <w:r w:rsidR="00D55D8A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D55D8A">
        <w:rPr>
          <w:noProof/>
        </w:rPr>
        <w:t>Generic</w:t>
      </w:r>
      <w:r w:rsidR="00D55D8A">
        <w:rPr>
          <w:noProof/>
        </w:rPr>
        <w:tab/>
      </w:r>
      <w:r w:rsidR="001C6C00">
        <w:rPr>
          <w:noProof/>
        </w:rPr>
        <w:fldChar w:fldCharType="begin"/>
      </w:r>
      <w:r w:rsidR="00D55D8A">
        <w:rPr>
          <w:noProof/>
        </w:rPr>
        <w:instrText xml:space="preserve"> PAGEREF _Toc320612579 \h </w:instrText>
      </w:r>
      <w:r w:rsidR="001C6C00">
        <w:rPr>
          <w:noProof/>
        </w:rPr>
      </w:r>
      <w:r w:rsidR="001C6C00">
        <w:rPr>
          <w:noProof/>
        </w:rPr>
        <w:fldChar w:fldCharType="separate"/>
      </w:r>
      <w:r w:rsidR="00D55D8A">
        <w:rPr>
          <w:noProof/>
        </w:rPr>
        <w:t>4</w:t>
      </w:r>
      <w:r w:rsidR="001C6C00">
        <w:rPr>
          <w:noProof/>
        </w:rPr>
        <w:fldChar w:fldCharType="end"/>
      </w:r>
    </w:p>
    <w:p w14:paraId="3BCAA016" w14:textId="2CD1ACF8" w:rsidR="00D55D8A" w:rsidRDefault="00475D0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>
        <w:rPr>
          <w:rFonts w:ascii="Arial Bold" w:hAnsi="Arial Bold"/>
          <w:noProof/>
        </w:rPr>
        <w:t>1.5</w:t>
      </w:r>
      <w:r w:rsidR="00D55D8A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Interviews with financial clients</w:t>
      </w:r>
      <w:r w:rsidR="00D55D8A">
        <w:rPr>
          <w:noProof/>
        </w:rPr>
        <w:tab/>
      </w:r>
      <w:r>
        <w:rPr>
          <w:noProof/>
        </w:rPr>
        <w:t>4</w:t>
      </w:r>
    </w:p>
    <w:p w14:paraId="3BCAA017" w14:textId="5B9C0EA7" w:rsidR="00D55D8A" w:rsidRDefault="00475D0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>
        <w:rPr>
          <w:rFonts w:ascii="Arial Bold" w:hAnsi="Arial Bold"/>
          <w:noProof/>
        </w:rPr>
        <w:t>1.6</w:t>
      </w:r>
      <w:r w:rsidR="00D55D8A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D55D8A">
        <w:rPr>
          <w:noProof/>
        </w:rPr>
        <w:t>Client Specific</w:t>
      </w:r>
      <w:r w:rsidR="00D55D8A">
        <w:rPr>
          <w:noProof/>
        </w:rPr>
        <w:tab/>
      </w:r>
      <w:r w:rsidR="001C6C00">
        <w:rPr>
          <w:noProof/>
        </w:rPr>
        <w:fldChar w:fldCharType="begin"/>
      </w:r>
      <w:r w:rsidR="00D55D8A">
        <w:rPr>
          <w:noProof/>
        </w:rPr>
        <w:instrText xml:space="preserve"> PAGEREF _Toc320612581 \h </w:instrText>
      </w:r>
      <w:r w:rsidR="001C6C00">
        <w:rPr>
          <w:noProof/>
        </w:rPr>
      </w:r>
      <w:r w:rsidR="001C6C00">
        <w:rPr>
          <w:noProof/>
        </w:rPr>
        <w:fldChar w:fldCharType="separate"/>
      </w:r>
      <w:r w:rsidR="00D55D8A">
        <w:rPr>
          <w:noProof/>
        </w:rPr>
        <w:t>5</w:t>
      </w:r>
      <w:r w:rsidR="001C6C00">
        <w:rPr>
          <w:noProof/>
        </w:rPr>
        <w:fldChar w:fldCharType="end"/>
      </w:r>
    </w:p>
    <w:p w14:paraId="3BCAA018" w14:textId="77777777" w:rsidR="003563D7" w:rsidRPr="0065183F" w:rsidRDefault="001C6C00">
      <w:r>
        <w:rPr>
          <w:b/>
        </w:rPr>
        <w:fldChar w:fldCharType="end"/>
      </w:r>
    </w:p>
    <w:p w14:paraId="3BCAA019" w14:textId="77777777" w:rsidR="00204E9D" w:rsidRPr="00B83B5F" w:rsidRDefault="00204E9D" w:rsidP="00B83B5F">
      <w:pPr>
        <w:pStyle w:val="MainText"/>
      </w:pPr>
    </w:p>
    <w:p w14:paraId="3BCAA01A" w14:textId="77777777" w:rsidR="001E02A4" w:rsidRDefault="00706081" w:rsidP="001E02A4">
      <w:pPr>
        <w:pStyle w:val="Heading1"/>
      </w:pPr>
      <w:bookmarkStart w:id="0" w:name="_Toc320612573"/>
      <w:bookmarkStart w:id="1" w:name="_Toc317170032"/>
      <w:r>
        <w:lastRenderedPageBreak/>
        <w:t>Applications Support</w:t>
      </w:r>
      <w:r w:rsidR="001E02A4">
        <w:t xml:space="preserve"> </w:t>
      </w:r>
      <w:r w:rsidR="008D4936">
        <w:t xml:space="preserve">Interview </w:t>
      </w:r>
      <w:r w:rsidR="001E02A4">
        <w:t>Question Bank</w:t>
      </w:r>
      <w:bookmarkEnd w:id="0"/>
    </w:p>
    <w:p w14:paraId="3BCAA01B" w14:textId="77777777" w:rsidR="00977E0B" w:rsidRDefault="00977E0B" w:rsidP="00977E0B">
      <w:pPr>
        <w:pStyle w:val="Heading2"/>
      </w:pPr>
      <w:bookmarkStart w:id="2" w:name="_Toc320612574"/>
      <w:bookmarkEnd w:id="1"/>
      <w:r>
        <w:t>SQL</w:t>
      </w:r>
      <w:bookmarkEnd w:id="2"/>
    </w:p>
    <w:p w14:paraId="3BCAA01C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 stored procedure?</w:t>
      </w:r>
    </w:p>
    <w:p w14:paraId="3BCAA01D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Where is it stored?</w:t>
      </w:r>
    </w:p>
    <w:p w14:paraId="3BCAA01E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 view?</w:t>
      </w:r>
    </w:p>
    <w:p w14:paraId="3BCAA01F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an inline-view?</w:t>
      </w:r>
    </w:p>
    <w:p w14:paraId="3BCAA020" w14:textId="77777777" w:rsidR="00977E0B" w:rsidRDefault="00977E0B" w:rsidP="0042047B">
      <w:pPr>
        <w:pStyle w:val="MainText"/>
        <w:numPr>
          <w:ilvl w:val="0"/>
          <w:numId w:val="6"/>
        </w:numPr>
      </w:pPr>
      <w:r>
        <w:t>What is the difference between view and inline- view?</w:t>
      </w:r>
    </w:p>
    <w:p w14:paraId="3BCAA021" w14:textId="77777777" w:rsidR="00977E0B" w:rsidRDefault="00977E0B" w:rsidP="0042047B">
      <w:pPr>
        <w:pStyle w:val="MainText"/>
        <w:numPr>
          <w:ilvl w:val="0"/>
          <w:numId w:val="6"/>
        </w:numPr>
      </w:pPr>
      <w:r>
        <w:t xml:space="preserve">What is a trigger? </w:t>
      </w:r>
      <w:r w:rsidR="000E53FC">
        <w:t>What are the d</w:t>
      </w:r>
      <w:r>
        <w:t>isadvantages?</w:t>
      </w:r>
    </w:p>
    <w:p w14:paraId="3BCAA022" w14:textId="77777777" w:rsidR="00977E0B" w:rsidRDefault="000E53FC" w:rsidP="0042047B">
      <w:pPr>
        <w:pStyle w:val="MainText"/>
        <w:numPr>
          <w:ilvl w:val="0"/>
          <w:numId w:val="6"/>
        </w:numPr>
      </w:pPr>
      <w:r>
        <w:t>How would you r</w:t>
      </w:r>
      <w:r w:rsidR="00977E0B">
        <w:t>eturn just the fourth result in a query?</w:t>
      </w:r>
    </w:p>
    <w:p w14:paraId="3BCAA023" w14:textId="77777777" w:rsidR="00977E0B" w:rsidRDefault="00F715B5" w:rsidP="00977E0B">
      <w:pPr>
        <w:pStyle w:val="MainText"/>
        <w:numPr>
          <w:ilvl w:val="0"/>
          <w:numId w:val="6"/>
        </w:numPr>
      </w:pPr>
      <w:r w:rsidRPr="00F715B5">
        <w:t xml:space="preserve">If a </w:t>
      </w:r>
      <w:r>
        <w:t xml:space="preserve">client had </w:t>
      </w:r>
      <w:r w:rsidR="000E53FC">
        <w:t xml:space="preserve">a </w:t>
      </w:r>
      <w:r>
        <w:t>problem with an O</w:t>
      </w:r>
      <w:r w:rsidRPr="00F715B5">
        <w:t>racle database</w:t>
      </w:r>
      <w:r w:rsidR="000E53FC">
        <w:t>,</w:t>
      </w:r>
      <w:r w:rsidRPr="00F715B5">
        <w:t xml:space="preserve"> what questions would you ask</w:t>
      </w:r>
      <w:r>
        <w:t>?</w:t>
      </w:r>
      <w:r w:rsidRPr="00F715B5">
        <w:t xml:space="preserve"> </w:t>
      </w:r>
    </w:p>
    <w:p w14:paraId="3BCAA024" w14:textId="77777777" w:rsidR="00DB62A4" w:rsidRPr="00DB62A4" w:rsidRDefault="000E53FC" w:rsidP="00DB62A4">
      <w:pPr>
        <w:pStyle w:val="MainText"/>
        <w:numPr>
          <w:ilvl w:val="0"/>
          <w:numId w:val="6"/>
        </w:numPr>
      </w:pPr>
      <w:r>
        <w:t>How would you</w:t>
      </w:r>
      <w:r w:rsidR="00DB62A4" w:rsidRPr="00DB62A4">
        <w:t xml:space="preserve"> select only results with more than 1 name?</w:t>
      </w:r>
    </w:p>
    <w:p w14:paraId="3BCAA025" w14:textId="77777777" w:rsidR="00DB62A4" w:rsidRPr="00DB62A4" w:rsidRDefault="00DB62A4" w:rsidP="00DB62A4">
      <w:pPr>
        <w:pStyle w:val="MainText"/>
        <w:numPr>
          <w:ilvl w:val="0"/>
          <w:numId w:val="6"/>
        </w:numPr>
      </w:pPr>
      <w:r w:rsidRPr="00DB62A4">
        <w:t>Explain different types of joins</w:t>
      </w:r>
      <w:r>
        <w:t>.</w:t>
      </w:r>
    </w:p>
    <w:p w14:paraId="3BCAA026" w14:textId="77777777" w:rsidR="00DB62A4" w:rsidRDefault="00DB62A4" w:rsidP="00DB62A4">
      <w:pPr>
        <w:pStyle w:val="MainText"/>
        <w:ind w:left="720"/>
      </w:pPr>
    </w:p>
    <w:p w14:paraId="3BCAA027" w14:textId="77777777" w:rsidR="00977E0B" w:rsidRDefault="00977E0B" w:rsidP="00977E0B">
      <w:pPr>
        <w:pStyle w:val="Heading2"/>
      </w:pPr>
      <w:bookmarkStart w:id="3" w:name="_Toc320612575"/>
      <w:r>
        <w:t>UNIX</w:t>
      </w:r>
      <w:bookmarkEnd w:id="3"/>
    </w:p>
    <w:p w14:paraId="3BCAA028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would you find a process using high CPU?</w:t>
      </w:r>
    </w:p>
    <w:p w14:paraId="3BCAA029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do you find a process running by user ‘</w:t>
      </w:r>
      <w:proofErr w:type="spellStart"/>
      <w:r>
        <w:t>john.smith</w:t>
      </w:r>
      <w:proofErr w:type="spellEnd"/>
      <w:r>
        <w:t>’?</w:t>
      </w:r>
    </w:p>
    <w:p w14:paraId="3BCAA02A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do I find a file called ‘</w:t>
      </w:r>
      <w:proofErr w:type="spellStart"/>
      <w:r>
        <w:t>interview.text</w:t>
      </w:r>
      <w:proofErr w:type="spellEnd"/>
      <w:r>
        <w:t>’ without receiving error like permission denied?</w:t>
      </w:r>
    </w:p>
    <w:p w14:paraId="3BCAA02B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do you remove a process? (After saying kill ‘</w:t>
      </w:r>
      <w:proofErr w:type="spellStart"/>
      <w:r>
        <w:t>pid</w:t>
      </w:r>
      <w:proofErr w:type="spellEnd"/>
      <w:r>
        <w:t>’) Kill didn’t work? Neither did -9 or -15?</w:t>
      </w:r>
    </w:p>
    <w:p w14:paraId="3BCAA02C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would you show the last 10 lines of an error file?</w:t>
      </w:r>
    </w:p>
    <w:p w14:paraId="3BCAA02D" w14:textId="77777777" w:rsidR="00977E0B" w:rsidRDefault="00977E0B" w:rsidP="0042047B">
      <w:pPr>
        <w:pStyle w:val="MainText"/>
        <w:numPr>
          <w:ilvl w:val="0"/>
          <w:numId w:val="7"/>
        </w:numPr>
      </w:pPr>
      <w:r>
        <w:t>What is swap space? Is it good? What effects does it have?</w:t>
      </w:r>
    </w:p>
    <w:p w14:paraId="3BCAA02E" w14:textId="77777777" w:rsidR="00977E0B" w:rsidRDefault="00977E0B" w:rsidP="0042047B">
      <w:pPr>
        <w:pStyle w:val="MainText"/>
        <w:numPr>
          <w:ilvl w:val="0"/>
          <w:numId w:val="7"/>
        </w:numPr>
      </w:pPr>
      <w:r>
        <w:t>What tool is used to find memory information?</w:t>
      </w:r>
    </w:p>
    <w:p w14:paraId="3BCAA02F" w14:textId="77777777" w:rsidR="00977E0B" w:rsidRDefault="00977E0B" w:rsidP="0042047B">
      <w:pPr>
        <w:pStyle w:val="MainText"/>
        <w:numPr>
          <w:ilvl w:val="0"/>
          <w:numId w:val="7"/>
        </w:numPr>
      </w:pPr>
      <w:r>
        <w:t>What is used to find CPU usage?</w:t>
      </w:r>
    </w:p>
    <w:p w14:paraId="3BCAA030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would you delete a directory and all files within it?</w:t>
      </w:r>
    </w:p>
    <w:p w14:paraId="3BCAA031" w14:textId="77777777" w:rsidR="00977E0B" w:rsidRDefault="00977E0B" w:rsidP="0042047B">
      <w:pPr>
        <w:pStyle w:val="MainText"/>
        <w:numPr>
          <w:ilvl w:val="0"/>
          <w:numId w:val="7"/>
        </w:numPr>
      </w:pPr>
      <w:r>
        <w:t>Find line in file ‘account.txt’ with ‘123’ or ‘456’?</w:t>
      </w:r>
    </w:p>
    <w:p w14:paraId="3BCAA032" w14:textId="77777777" w:rsidR="00977E0B" w:rsidRDefault="000E53FC" w:rsidP="0042047B">
      <w:pPr>
        <w:pStyle w:val="MainText"/>
        <w:numPr>
          <w:ilvl w:val="0"/>
          <w:numId w:val="7"/>
        </w:numPr>
      </w:pPr>
      <w:r>
        <w:t xml:space="preserve">Apart from </w:t>
      </w:r>
      <w:r w:rsidRPr="000E53FC">
        <w:rPr>
          <w:b/>
        </w:rPr>
        <w:t>top</w:t>
      </w:r>
      <w:r w:rsidR="00977E0B">
        <w:t xml:space="preserve"> what tool tells you memory usage?</w:t>
      </w:r>
    </w:p>
    <w:p w14:paraId="3BCAA033" w14:textId="77777777" w:rsidR="00977E0B" w:rsidRDefault="00977E0B" w:rsidP="0042047B">
      <w:pPr>
        <w:pStyle w:val="MainText"/>
        <w:numPr>
          <w:ilvl w:val="0"/>
          <w:numId w:val="7"/>
        </w:numPr>
      </w:pPr>
      <w:r>
        <w:t>How do you find users on a system?</w:t>
      </w:r>
    </w:p>
    <w:p w14:paraId="3BCAA034" w14:textId="77777777" w:rsidR="0042047B" w:rsidRPr="00D55D8A" w:rsidRDefault="0042047B" w:rsidP="00D55D8A">
      <w:pPr>
        <w:pStyle w:val="MainText"/>
        <w:numPr>
          <w:ilvl w:val="0"/>
          <w:numId w:val="7"/>
        </w:numPr>
      </w:pPr>
      <w:r w:rsidRPr="00D55D8A">
        <w:t>What is the difference between the shell and the Kernel?</w:t>
      </w:r>
    </w:p>
    <w:p w14:paraId="3BCAA035" w14:textId="77777777" w:rsidR="00F715B5" w:rsidRPr="00D55D8A" w:rsidRDefault="00F715B5" w:rsidP="00D55D8A">
      <w:pPr>
        <w:pStyle w:val="MainText"/>
        <w:numPr>
          <w:ilvl w:val="0"/>
          <w:numId w:val="7"/>
        </w:numPr>
      </w:pPr>
      <w:r w:rsidRPr="00D55D8A">
        <w:t>What shell scripts have you written?</w:t>
      </w:r>
    </w:p>
    <w:p w14:paraId="3BCAA036" w14:textId="77777777" w:rsidR="00F715B5" w:rsidRPr="00D55D8A" w:rsidRDefault="00F715B5" w:rsidP="00D55D8A">
      <w:pPr>
        <w:pStyle w:val="MainText"/>
        <w:numPr>
          <w:ilvl w:val="0"/>
          <w:numId w:val="7"/>
        </w:numPr>
      </w:pPr>
      <w:r w:rsidRPr="00D55D8A">
        <w:t>How do you know what shell a script is written for?</w:t>
      </w:r>
    </w:p>
    <w:p w14:paraId="3BCAA037" w14:textId="77777777" w:rsidR="00300B2A" w:rsidRPr="00D55D8A" w:rsidRDefault="00300B2A" w:rsidP="00D55D8A">
      <w:pPr>
        <w:pStyle w:val="MainText"/>
        <w:numPr>
          <w:ilvl w:val="0"/>
          <w:numId w:val="7"/>
        </w:numPr>
      </w:pPr>
      <w:r w:rsidRPr="00D55D8A">
        <w:t>How do you kill a process?</w:t>
      </w:r>
    </w:p>
    <w:p w14:paraId="3BCAA038" w14:textId="77777777" w:rsidR="00300B2A" w:rsidRPr="00D55D8A" w:rsidRDefault="00300B2A" w:rsidP="00D55D8A">
      <w:pPr>
        <w:pStyle w:val="MainText"/>
        <w:numPr>
          <w:ilvl w:val="0"/>
          <w:numId w:val="7"/>
        </w:numPr>
      </w:pPr>
      <w:r w:rsidRPr="00D55D8A">
        <w:t>How do you search for a file?</w:t>
      </w:r>
    </w:p>
    <w:p w14:paraId="3BCAA039" w14:textId="77777777" w:rsidR="00300B2A" w:rsidRPr="00D55D8A" w:rsidRDefault="00300B2A" w:rsidP="00D55D8A">
      <w:pPr>
        <w:pStyle w:val="MainText"/>
        <w:numPr>
          <w:ilvl w:val="0"/>
          <w:numId w:val="7"/>
        </w:numPr>
      </w:pPr>
      <w:r w:rsidRPr="00D55D8A">
        <w:t xml:space="preserve">Explain </w:t>
      </w:r>
      <w:r w:rsidR="000E53FC">
        <w:t xml:space="preserve">the </w:t>
      </w:r>
      <w:proofErr w:type="spellStart"/>
      <w:r w:rsidR="000E53FC" w:rsidRPr="000E53FC">
        <w:rPr>
          <w:b/>
        </w:rPr>
        <w:t>c</w:t>
      </w:r>
      <w:r w:rsidRPr="000E53FC">
        <w:rPr>
          <w:b/>
        </w:rPr>
        <w:t>hmod</w:t>
      </w:r>
      <w:proofErr w:type="spellEnd"/>
      <w:r w:rsidR="000E53FC">
        <w:t xml:space="preserve"> command</w:t>
      </w:r>
    </w:p>
    <w:p w14:paraId="3BCAA03A" w14:textId="77777777" w:rsidR="00977E0B" w:rsidRDefault="00977E0B" w:rsidP="00977E0B"/>
    <w:p w14:paraId="3BCAA044" w14:textId="77777777" w:rsidR="0042047B" w:rsidRDefault="0042047B" w:rsidP="0042047B">
      <w:pPr>
        <w:pStyle w:val="Heading2"/>
      </w:pPr>
      <w:bookmarkStart w:id="4" w:name="_Toc320612578"/>
      <w:r>
        <w:lastRenderedPageBreak/>
        <w:t>General Support</w:t>
      </w:r>
      <w:bookmarkEnd w:id="4"/>
    </w:p>
    <w:p w14:paraId="3BCAA045" w14:textId="77777777" w:rsidR="0042047B" w:rsidRDefault="0042047B" w:rsidP="00D55D8A">
      <w:pPr>
        <w:pStyle w:val="MainText"/>
        <w:numPr>
          <w:ilvl w:val="0"/>
          <w:numId w:val="8"/>
        </w:numPr>
      </w:pPr>
      <w:r w:rsidRPr="00695D78">
        <w:t>What are the three tiers of Support?</w:t>
      </w:r>
    </w:p>
    <w:p w14:paraId="3BCAA046" w14:textId="77777777" w:rsidR="0042047B" w:rsidRPr="00D55D8A" w:rsidRDefault="0042047B" w:rsidP="00D55D8A">
      <w:pPr>
        <w:pStyle w:val="MainText"/>
        <w:numPr>
          <w:ilvl w:val="0"/>
          <w:numId w:val="8"/>
        </w:numPr>
      </w:pPr>
      <w:r w:rsidRPr="00D55D8A">
        <w:t>What is an application?</w:t>
      </w:r>
    </w:p>
    <w:p w14:paraId="3BCAA047" w14:textId="77777777" w:rsidR="00972653" w:rsidRPr="00972653" w:rsidRDefault="00972653" w:rsidP="00972653">
      <w:pPr>
        <w:pStyle w:val="Heading2"/>
      </w:pPr>
      <w:r>
        <w:t> </w:t>
      </w:r>
      <w:bookmarkStart w:id="5" w:name="_Toc320612579"/>
      <w:r w:rsidRPr="00972653">
        <w:t>Generic</w:t>
      </w:r>
      <w:bookmarkEnd w:id="5"/>
    </w:p>
    <w:p w14:paraId="3BCAA048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Why this (client) company?</w:t>
      </w:r>
    </w:p>
    <w:p w14:paraId="3BCAA049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What do you know about this (client) company?</w:t>
      </w:r>
    </w:p>
    <w:p w14:paraId="3BCAA04A" w14:textId="77777777" w:rsidR="00972653" w:rsidRDefault="00972653" w:rsidP="00D55D8A">
      <w:pPr>
        <w:pStyle w:val="MainText"/>
        <w:numPr>
          <w:ilvl w:val="0"/>
          <w:numId w:val="8"/>
        </w:numPr>
      </w:pPr>
      <w:r>
        <w:t>Tell me about the role?</w:t>
      </w:r>
    </w:p>
    <w:p w14:paraId="3BCAA04B" w14:textId="77777777" w:rsidR="00972653" w:rsidRDefault="00972653" w:rsidP="00D55D8A">
      <w:pPr>
        <w:pStyle w:val="MainText"/>
        <w:numPr>
          <w:ilvl w:val="0"/>
          <w:numId w:val="8"/>
        </w:numPr>
      </w:pPr>
      <w:r>
        <w:t>Tell me about yourself?</w:t>
      </w:r>
    </w:p>
    <w:p w14:paraId="3BCAA04C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Why FDM?</w:t>
      </w:r>
    </w:p>
    <w:p w14:paraId="3BCAA04D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What does FDM do? Structure?</w:t>
      </w:r>
    </w:p>
    <w:p w14:paraId="3BCAA04E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Why IT?</w:t>
      </w:r>
    </w:p>
    <w:p w14:paraId="3BCAA04F" w14:textId="77777777" w:rsidR="00972653" w:rsidRDefault="00972653" w:rsidP="00D55D8A">
      <w:pPr>
        <w:pStyle w:val="MainText"/>
        <w:numPr>
          <w:ilvl w:val="0"/>
          <w:numId w:val="8"/>
        </w:numPr>
      </w:pPr>
      <w:r>
        <w:t>Why do did you want to be an Application Support?</w:t>
      </w:r>
    </w:p>
    <w:p w14:paraId="3BCAA050" w14:textId="77777777" w:rsidR="0042047B" w:rsidRDefault="00972653" w:rsidP="00D55D8A">
      <w:pPr>
        <w:pStyle w:val="MainText"/>
        <w:numPr>
          <w:ilvl w:val="0"/>
          <w:numId w:val="8"/>
        </w:numPr>
      </w:pPr>
      <w:r>
        <w:t>What are you doing now you have finished training?</w:t>
      </w:r>
    </w:p>
    <w:p w14:paraId="3BCAA051" w14:textId="77777777" w:rsidR="0042047B" w:rsidRDefault="0042047B" w:rsidP="00D55D8A">
      <w:pPr>
        <w:pStyle w:val="MainText"/>
        <w:numPr>
          <w:ilvl w:val="0"/>
          <w:numId w:val="8"/>
        </w:numPr>
      </w:pPr>
      <w:r>
        <w:t>Tell me about a pressure situation?</w:t>
      </w:r>
    </w:p>
    <w:p w14:paraId="3BCAA052" w14:textId="77777777" w:rsidR="0042047B" w:rsidRDefault="0042047B" w:rsidP="00D55D8A">
      <w:pPr>
        <w:pStyle w:val="MainText"/>
        <w:numPr>
          <w:ilvl w:val="0"/>
          <w:numId w:val="8"/>
        </w:numPr>
      </w:pPr>
      <w:r>
        <w:t>How would you handle a rude trader ringing demanding a problem be fixed?</w:t>
      </w:r>
    </w:p>
    <w:p w14:paraId="3BCAA053" w14:textId="77777777" w:rsidR="0042047B" w:rsidRDefault="0042047B" w:rsidP="00D55D8A">
      <w:pPr>
        <w:pStyle w:val="MainText"/>
        <w:numPr>
          <w:ilvl w:val="0"/>
          <w:numId w:val="8"/>
        </w:numPr>
      </w:pPr>
      <w:r>
        <w:t>Describe a situation here you had to say no?</w:t>
      </w:r>
    </w:p>
    <w:p w14:paraId="3BCAA054" w14:textId="77777777" w:rsidR="0042047B" w:rsidRDefault="0042047B" w:rsidP="00D55D8A">
      <w:pPr>
        <w:pStyle w:val="MainText"/>
        <w:numPr>
          <w:ilvl w:val="0"/>
          <w:numId w:val="8"/>
        </w:numPr>
      </w:pPr>
      <w:r>
        <w:t>Top 5 skills an application support analysis needs?</w:t>
      </w:r>
    </w:p>
    <w:p w14:paraId="3BCAA055" w14:textId="77777777" w:rsidR="0042047B" w:rsidRDefault="0042047B" w:rsidP="00D55D8A">
      <w:pPr>
        <w:pStyle w:val="MainText"/>
        <w:numPr>
          <w:ilvl w:val="0"/>
          <w:numId w:val="8"/>
        </w:numPr>
      </w:pPr>
      <w:r>
        <w:t>What is your weakest? And why?</w:t>
      </w:r>
    </w:p>
    <w:p w14:paraId="3BCAA056" w14:textId="77777777" w:rsidR="0042047B" w:rsidRDefault="0042047B" w:rsidP="00D55D8A">
      <w:pPr>
        <w:pStyle w:val="MainText"/>
        <w:numPr>
          <w:ilvl w:val="0"/>
          <w:numId w:val="8"/>
        </w:numPr>
      </w:pPr>
      <w:r>
        <w:t>What is your strongest? And why?</w:t>
      </w:r>
    </w:p>
    <w:p w14:paraId="3BCAA057" w14:textId="77777777" w:rsidR="0042047B" w:rsidRDefault="0042047B" w:rsidP="00D55D8A">
      <w:pPr>
        <w:pStyle w:val="MainText"/>
        <w:numPr>
          <w:ilvl w:val="0"/>
          <w:numId w:val="8"/>
        </w:numPr>
      </w:pPr>
      <w:r>
        <w:t>What do you prioritise on?</w:t>
      </w:r>
    </w:p>
    <w:p w14:paraId="3BCAA058" w14:textId="77777777" w:rsidR="00F715B5" w:rsidRPr="00F715B5" w:rsidRDefault="00F715B5" w:rsidP="00D55D8A">
      <w:pPr>
        <w:pStyle w:val="MainText"/>
        <w:numPr>
          <w:ilvl w:val="0"/>
          <w:numId w:val="8"/>
        </w:numPr>
      </w:pPr>
      <w:r w:rsidRPr="00F715B5">
        <w:t>Tell us about a situation where you have been under pressure</w:t>
      </w:r>
      <w:r w:rsidR="000E53FC">
        <w:t>.</w:t>
      </w:r>
    </w:p>
    <w:p w14:paraId="3BCAA059" w14:textId="77777777" w:rsidR="00F715B5" w:rsidRPr="00F715B5" w:rsidRDefault="00F715B5" w:rsidP="00D55D8A">
      <w:pPr>
        <w:pStyle w:val="MainText"/>
        <w:numPr>
          <w:ilvl w:val="0"/>
          <w:numId w:val="8"/>
        </w:numPr>
      </w:pPr>
      <w:r w:rsidRPr="00F715B5">
        <w:t>Tell us about a situation where you have solved problems</w:t>
      </w:r>
      <w:r w:rsidR="000E53FC">
        <w:t>.</w:t>
      </w:r>
    </w:p>
    <w:p w14:paraId="3BCAA05A" w14:textId="77777777" w:rsidR="00F715B5" w:rsidRPr="00F715B5" w:rsidRDefault="00F715B5" w:rsidP="00D55D8A">
      <w:pPr>
        <w:pStyle w:val="MainText"/>
        <w:numPr>
          <w:ilvl w:val="0"/>
          <w:numId w:val="8"/>
        </w:numPr>
      </w:pPr>
      <w:r w:rsidRPr="00F715B5">
        <w:t>Tell us about a situation where you have had to keep calm</w:t>
      </w:r>
      <w:r w:rsidR="000E53FC">
        <w:t>.</w:t>
      </w:r>
    </w:p>
    <w:p w14:paraId="3BCAA05B" w14:textId="77777777" w:rsidR="00972653" w:rsidRDefault="00972653" w:rsidP="00171AE8">
      <w:pPr>
        <w:pStyle w:val="MainText"/>
      </w:pPr>
    </w:p>
    <w:p w14:paraId="3BCAA05C" w14:textId="6CD8B588" w:rsidR="00A400ED" w:rsidRDefault="00475D04" w:rsidP="00A400ED">
      <w:pPr>
        <w:pStyle w:val="Heading2"/>
      </w:pPr>
      <w:r>
        <w:t>Interviews with financial clients</w:t>
      </w:r>
    </w:p>
    <w:p w14:paraId="3BCAA05D" w14:textId="77777777" w:rsidR="00A400ED" w:rsidRDefault="00A400ED" w:rsidP="00A400ED">
      <w:r>
        <w:t>When interviewing for a role with a financial client the following preparation could prove to be invaluable:</w:t>
      </w:r>
    </w:p>
    <w:p w14:paraId="3BCAA05E" w14:textId="77777777" w:rsidR="00A400ED" w:rsidRDefault="00A400ED" w:rsidP="00A400ED"/>
    <w:p w14:paraId="3BCAA05F" w14:textId="77777777" w:rsidR="00A400ED" w:rsidRDefault="00A400ED" w:rsidP="0042047B">
      <w:pPr>
        <w:pStyle w:val="MainText"/>
        <w:numPr>
          <w:ilvl w:val="0"/>
          <w:numId w:val="10"/>
        </w:numPr>
      </w:pPr>
      <w:r>
        <w:t>Have a look at the Investment Banking definitions and information for help or have a look on these websites:  investopedia.com, wikipedia.com, fsa.gov.uk</w:t>
      </w:r>
    </w:p>
    <w:p w14:paraId="3BCAA060" w14:textId="77777777" w:rsidR="00A400ED" w:rsidRDefault="00A400ED" w:rsidP="0042047B">
      <w:pPr>
        <w:pStyle w:val="MainText"/>
        <w:numPr>
          <w:ilvl w:val="0"/>
          <w:numId w:val="10"/>
        </w:numPr>
      </w:pPr>
      <w:r>
        <w:t xml:space="preserve">Look at the financial sites- </w:t>
      </w:r>
      <w:hyperlink r:id="rId12" w:history="1">
        <w:proofErr w:type="gramStart"/>
        <w:r>
          <w:rPr>
            <w:rStyle w:val="Hyperlink"/>
          </w:rPr>
          <w:t>http://www.lsespreads.com/financial_markets</w:t>
        </w:r>
      </w:hyperlink>
      <w:r>
        <w:t>  ,Bloomberg</w:t>
      </w:r>
      <w:proofErr w:type="gramEnd"/>
      <w:r>
        <w:t xml:space="preserve"> and Reuters. Familiarise yourself with the latest news in finance. Investment Bankers would be checking this on a daily basis. </w:t>
      </w:r>
    </w:p>
    <w:p w14:paraId="3BCAA061" w14:textId="77777777" w:rsidR="00A400ED" w:rsidRDefault="00A400ED" w:rsidP="0042047B">
      <w:pPr>
        <w:pStyle w:val="MainText"/>
        <w:numPr>
          <w:ilvl w:val="0"/>
          <w:numId w:val="10"/>
        </w:numPr>
      </w:pPr>
      <w:r>
        <w:t xml:space="preserve">What is the difference between an Investment Bank and a retail bank? </w:t>
      </w:r>
    </w:p>
    <w:p w14:paraId="0519E15D" w14:textId="77777777" w:rsidR="00474B0A" w:rsidRDefault="00474B0A" w:rsidP="00474B0A">
      <w:pPr>
        <w:pStyle w:val="MainText"/>
        <w:numPr>
          <w:ilvl w:val="0"/>
          <w:numId w:val="10"/>
        </w:numPr>
      </w:pPr>
      <w:r>
        <w:t>What is a derivative?</w:t>
      </w:r>
    </w:p>
    <w:p w14:paraId="4CE7637B" w14:textId="77777777" w:rsidR="00474B0A" w:rsidRDefault="00474B0A" w:rsidP="00474B0A">
      <w:pPr>
        <w:pStyle w:val="MainText"/>
        <w:numPr>
          <w:ilvl w:val="0"/>
          <w:numId w:val="10"/>
        </w:numPr>
      </w:pPr>
      <w:r>
        <w:lastRenderedPageBreak/>
        <w:t>How would you use a derivative?</w:t>
      </w:r>
    </w:p>
    <w:p w14:paraId="63E05673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is the difference between a share and a bond?</w:t>
      </w:r>
    </w:p>
    <w:p w14:paraId="306161C7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is a credit default swop?</w:t>
      </w:r>
    </w:p>
    <w:p w14:paraId="22F0EDA1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do you know about investment banking?</w:t>
      </w:r>
    </w:p>
    <w:p w14:paraId="0FD90744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is a credit derivative?</w:t>
      </w:r>
    </w:p>
    <w:p w14:paraId="13F88403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do you know about FX?</w:t>
      </w:r>
    </w:p>
    <w:p w14:paraId="3FED256E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Why do you want to work for a bank?</w:t>
      </w:r>
    </w:p>
    <w:p w14:paraId="07C1CB99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Why do you want to work in finance?</w:t>
      </w:r>
    </w:p>
    <w:p w14:paraId="30AC6FDE" w14:textId="77777777" w:rsidR="00474B0A" w:rsidRDefault="00474B0A" w:rsidP="00474B0A">
      <w:pPr>
        <w:pStyle w:val="MainText"/>
        <w:numPr>
          <w:ilvl w:val="0"/>
          <w:numId w:val="10"/>
        </w:numPr>
      </w:pPr>
      <w:r w:rsidRPr="00DF799E">
        <w:t>What is equity?</w:t>
      </w:r>
    </w:p>
    <w:p w14:paraId="76FD723E" w14:textId="56243669" w:rsidR="00474B0A" w:rsidRDefault="00474B0A" w:rsidP="00474B0A">
      <w:pPr>
        <w:pStyle w:val="MainText"/>
        <w:numPr>
          <w:ilvl w:val="0"/>
          <w:numId w:val="10"/>
        </w:numPr>
      </w:pPr>
      <w:r w:rsidRPr="00DF799E">
        <w:t>Describe the FTSE 100.</w:t>
      </w:r>
    </w:p>
    <w:p w14:paraId="172ADD4E" w14:textId="78DE5D2F" w:rsidR="00475D04" w:rsidRDefault="00475D04" w:rsidP="00475D04">
      <w:pPr>
        <w:pStyle w:val="MainText"/>
        <w:numPr>
          <w:ilvl w:val="0"/>
          <w:numId w:val="10"/>
        </w:numPr>
      </w:pPr>
      <w:r>
        <w:t>What is a stock?</w:t>
      </w:r>
    </w:p>
    <w:p w14:paraId="6278C71C" w14:textId="77777777" w:rsidR="00475D04" w:rsidRDefault="00475D04" w:rsidP="00475D04">
      <w:pPr>
        <w:pStyle w:val="MainText"/>
        <w:numPr>
          <w:ilvl w:val="0"/>
          <w:numId w:val="10"/>
        </w:numPr>
      </w:pPr>
      <w:r>
        <w:t>What is a bond?</w:t>
      </w:r>
    </w:p>
    <w:p w14:paraId="4E7B6BD7" w14:textId="77777777" w:rsidR="00475D04" w:rsidRDefault="00475D04" w:rsidP="00475D04">
      <w:pPr>
        <w:pStyle w:val="MainText"/>
        <w:numPr>
          <w:ilvl w:val="0"/>
          <w:numId w:val="10"/>
        </w:numPr>
      </w:pPr>
      <w:r>
        <w:t>What is the difference between equity and bonds?</w:t>
      </w:r>
    </w:p>
    <w:p w14:paraId="0257203B" w14:textId="600EDDA4" w:rsidR="00475D04" w:rsidRDefault="00475D04" w:rsidP="00475D04">
      <w:pPr>
        <w:pStyle w:val="MainText"/>
        <w:numPr>
          <w:ilvl w:val="0"/>
          <w:numId w:val="10"/>
        </w:numPr>
      </w:pPr>
      <w:r>
        <w:t>What is an IPO?</w:t>
      </w:r>
    </w:p>
    <w:p w14:paraId="3BCAA062" w14:textId="77777777" w:rsidR="008A44B6" w:rsidRDefault="008A44B6" w:rsidP="008A44B6">
      <w:pPr>
        <w:pStyle w:val="PlainText"/>
        <w:ind w:left="720"/>
      </w:pPr>
    </w:p>
    <w:p w14:paraId="3BCAA063" w14:textId="77777777" w:rsidR="008A44B6" w:rsidRDefault="008A44B6" w:rsidP="008A44B6">
      <w:pPr>
        <w:pStyle w:val="Heading2"/>
      </w:pPr>
      <w:bookmarkStart w:id="6" w:name="_Toc320612581"/>
      <w:r>
        <w:t>Client Specific</w:t>
      </w:r>
      <w:bookmarkEnd w:id="6"/>
    </w:p>
    <w:p w14:paraId="3BCAA064" w14:textId="77777777" w:rsidR="008A44B6" w:rsidRDefault="008A44B6" w:rsidP="008A44B6">
      <w:r>
        <w:t>The following questions were asked during interviews with Credit S</w:t>
      </w:r>
      <w:bookmarkStart w:id="7" w:name="_GoBack"/>
      <w:bookmarkEnd w:id="7"/>
      <w:r>
        <w:t>uisse:</w:t>
      </w:r>
    </w:p>
    <w:p w14:paraId="3BCAA065" w14:textId="77777777" w:rsidR="008A44B6" w:rsidRDefault="008A44B6" w:rsidP="008A44B6"/>
    <w:p w14:paraId="3BCAA066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Why Credit Suisse?</w:t>
      </w:r>
    </w:p>
    <w:p w14:paraId="3BCAA067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What do you know about Credit Suisse?</w:t>
      </w:r>
    </w:p>
    <w:p w14:paraId="3BCAA068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Why Zurich?</w:t>
      </w:r>
    </w:p>
    <w:p w14:paraId="3BCAA069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Why FDM?</w:t>
      </w:r>
    </w:p>
    <w:p w14:paraId="3BCAA06A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What did you learn from work experience in the past?</w:t>
      </w:r>
    </w:p>
    <w:p w14:paraId="3BCAA06B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What type of person are you? Quiet, medium or loud?</w:t>
      </w:r>
    </w:p>
    <w:p w14:paraId="3BCAA06C" w14:textId="77777777" w:rsidR="008A44B6" w:rsidRDefault="008A44B6" w:rsidP="00D55D8A">
      <w:pPr>
        <w:pStyle w:val="MainText"/>
        <w:numPr>
          <w:ilvl w:val="0"/>
          <w:numId w:val="8"/>
        </w:numPr>
      </w:pPr>
      <w:r>
        <w:t>If you see a process in the business could be improved what do you do?</w:t>
      </w:r>
    </w:p>
    <w:p w14:paraId="3BCAA06D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Where do you see yourself in 1 month of getting the job?</w:t>
      </w:r>
    </w:p>
    <w:p w14:paraId="3BCAA06E" w14:textId="77777777" w:rsidR="008A44B6" w:rsidRDefault="008A44B6" w:rsidP="00D55D8A">
      <w:pPr>
        <w:pStyle w:val="MainText"/>
        <w:numPr>
          <w:ilvl w:val="0"/>
          <w:numId w:val="8"/>
        </w:numPr>
      </w:pPr>
      <w:r>
        <w:t>Where do you see yourself in 5 years?</w:t>
      </w:r>
    </w:p>
    <w:p w14:paraId="3BCAA06F" w14:textId="77777777" w:rsidR="008A44B6" w:rsidRDefault="008A44B6" w:rsidP="00D55D8A">
      <w:pPr>
        <w:pStyle w:val="MainText"/>
        <w:numPr>
          <w:ilvl w:val="0"/>
          <w:numId w:val="8"/>
        </w:numPr>
      </w:pPr>
      <w:r>
        <w:t>Everyone has flu, first day, call comes in what do you what do you do?</w:t>
      </w:r>
    </w:p>
    <w:p w14:paraId="3BCAA070" w14:textId="77777777" w:rsidR="008A44B6" w:rsidRDefault="008A44B6" w:rsidP="008A44B6">
      <w:pPr>
        <w:pStyle w:val="ListParagraph"/>
      </w:pPr>
    </w:p>
    <w:p w14:paraId="3BCAA071" w14:textId="77777777" w:rsidR="008A44B6" w:rsidRDefault="008A44B6" w:rsidP="008A44B6">
      <w:r>
        <w:t>On-board/presenting:</w:t>
      </w:r>
    </w:p>
    <w:p w14:paraId="3BCAA072" w14:textId="77777777" w:rsidR="008A44B6" w:rsidRDefault="008A44B6" w:rsidP="008A44B6"/>
    <w:p w14:paraId="3BCAA073" w14:textId="77777777" w:rsidR="008A44B6" w:rsidRDefault="008A44B6" w:rsidP="0042047B">
      <w:pPr>
        <w:pStyle w:val="ListParagraph"/>
        <w:numPr>
          <w:ilvl w:val="0"/>
          <w:numId w:val="11"/>
        </w:numPr>
      </w:pPr>
      <w:r>
        <w:t xml:space="preserve">Write </w:t>
      </w:r>
      <w:r w:rsidR="000E53FC">
        <w:t xml:space="preserve">a </w:t>
      </w:r>
      <w:r>
        <w:t xml:space="preserve">query on board based on </w:t>
      </w:r>
      <w:r w:rsidR="000E53FC">
        <w:t>tables given.</w:t>
      </w:r>
    </w:p>
    <w:sectPr w:rsidR="008A44B6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CAA078" w14:textId="77777777" w:rsidR="001E02A4" w:rsidRDefault="001E02A4">
      <w:r>
        <w:separator/>
      </w:r>
    </w:p>
    <w:p w14:paraId="3BCAA079" w14:textId="77777777" w:rsidR="001E02A4" w:rsidRDefault="001E02A4"/>
  </w:endnote>
  <w:endnote w:type="continuationSeparator" w:id="0">
    <w:p w14:paraId="3BCAA07A" w14:textId="77777777" w:rsidR="001E02A4" w:rsidRDefault="001E02A4">
      <w:r>
        <w:continuationSeparator/>
      </w:r>
    </w:p>
    <w:p w14:paraId="3BCAA07B" w14:textId="77777777" w:rsidR="001E02A4" w:rsidRDefault="001E0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D5DC9F52-CCE1-442F-B612-24C6BCBB77FC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158590C-8662-4033-B234-D6883D2663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C70A3D17-D947-488B-84B2-309F2D66E17C}"/>
    <w:embedBold r:id="rId4" w:fontKey="{436B8A16-E205-4612-BD07-2F766043110F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E7822E58-D4B5-444D-8392-A18D8D43C9E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94AD3E46-ED14-4E20-92C4-DD4B04A07B8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3BCAA080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BCAA07E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BCAA07F" w14:textId="77777777" w:rsidR="00204E9D" w:rsidRPr="003E15D1" w:rsidRDefault="00E932B3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 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475D04">
            <w:rPr>
              <w:b/>
              <w:noProof/>
              <w:color w:val="FFFFFF"/>
              <w:sz w:val="20"/>
              <w:szCs w:val="20"/>
            </w:rPr>
            <w:t>5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475D04">
            <w:rPr>
              <w:b/>
              <w:noProof/>
              <w:color w:val="FFFFFF"/>
              <w:sz w:val="20"/>
              <w:szCs w:val="20"/>
            </w:rPr>
            <w:t>5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BCAA081" w14:textId="77777777" w:rsidR="00CD7501" w:rsidRPr="00B41B11" w:rsidRDefault="00204E9D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D4936">
      <w:rPr>
        <w:sz w:val="10"/>
        <w:szCs w:val="10"/>
      </w:rPr>
      <w:t>Applications Support</w:t>
    </w:r>
    <w:r w:rsidR="00CF6F4A">
      <w:rPr>
        <w:sz w:val="10"/>
        <w:szCs w:val="10"/>
      </w:rPr>
      <w:t xml:space="preserve">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3BCAA085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BCAA083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BCAA084" w14:textId="77777777" w:rsidR="00204E9D" w:rsidRPr="003E15D1" w:rsidRDefault="00CF6F4A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</w:t>
          </w:r>
          <w:r w:rsidR="00204E9D">
            <w:rPr>
              <w:b/>
              <w:color w:val="FFFFFF"/>
              <w:sz w:val="20"/>
              <w:szCs w:val="20"/>
            </w:rPr>
            <w:t xml:space="preserve"> </w:t>
          </w:r>
          <w:r>
            <w:rPr>
              <w:b/>
              <w:color w:val="FFFFFF"/>
              <w:sz w:val="20"/>
              <w:szCs w:val="20"/>
            </w:rPr>
            <w:t>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475D04">
            <w:rPr>
              <w:b/>
              <w:noProof/>
              <w:color w:val="FFFFFF"/>
              <w:sz w:val="20"/>
              <w:szCs w:val="20"/>
            </w:rPr>
            <w:t>1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475D04">
            <w:rPr>
              <w:b/>
              <w:noProof/>
              <w:color w:val="FFFFFF"/>
              <w:sz w:val="20"/>
              <w:szCs w:val="20"/>
            </w:rPr>
            <w:t>5</w:t>
          </w:r>
          <w:r w:rsidR="001C6C00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BCAA086" w14:textId="77777777" w:rsidR="00CD7501" w:rsidRPr="00F72CA9" w:rsidRDefault="00204E9D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D4936">
      <w:rPr>
        <w:sz w:val="10"/>
        <w:szCs w:val="10"/>
      </w:rPr>
      <w:t>Applications Support</w:t>
    </w:r>
    <w:r w:rsidR="00CF6F4A">
      <w:rPr>
        <w:sz w:val="10"/>
        <w:szCs w:val="10"/>
      </w:rPr>
      <w:t xml:space="preserve">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CAA074" w14:textId="77777777" w:rsidR="001E02A4" w:rsidRDefault="001E02A4">
      <w:r>
        <w:separator/>
      </w:r>
    </w:p>
    <w:p w14:paraId="3BCAA075" w14:textId="77777777" w:rsidR="001E02A4" w:rsidRDefault="001E02A4"/>
  </w:footnote>
  <w:footnote w:type="continuationSeparator" w:id="0">
    <w:p w14:paraId="3BCAA076" w14:textId="77777777" w:rsidR="001E02A4" w:rsidRDefault="001E02A4">
      <w:r>
        <w:continuationSeparator/>
      </w:r>
    </w:p>
    <w:p w14:paraId="3BCAA077" w14:textId="77777777" w:rsidR="001E02A4" w:rsidRDefault="001E02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CAA07C" w14:textId="77777777" w:rsidR="00CD7501" w:rsidRPr="002D0B6F" w:rsidRDefault="008D4936" w:rsidP="002D0B6F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Professional Skills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Applications Support Interview Question Bank</w:t>
    </w:r>
  </w:p>
  <w:p w14:paraId="3BCAA07D" w14:textId="77777777" w:rsidR="00CD7501" w:rsidRDefault="00CD750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CAA082" w14:textId="77777777" w:rsidR="00CD7501" w:rsidRDefault="00732F12" w:rsidP="00DD3BA0">
    <w:pPr>
      <w:pStyle w:val="Header"/>
    </w:pPr>
    <w:r>
      <w:rPr>
        <w:noProof/>
        <w:lang w:eastAsia="en-GB"/>
      </w:rPr>
      <w:drawing>
        <wp:inline distT="0" distB="0" distL="0" distR="0" wp14:anchorId="3BCAA087" wp14:editId="3BCAA088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754F7C"/>
    <w:multiLevelType w:val="hybridMultilevel"/>
    <w:tmpl w:val="129C6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064E1A93"/>
    <w:multiLevelType w:val="hybridMultilevel"/>
    <w:tmpl w:val="81D8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84358"/>
    <w:multiLevelType w:val="hybridMultilevel"/>
    <w:tmpl w:val="6EA05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E92CE1"/>
    <w:multiLevelType w:val="hybridMultilevel"/>
    <w:tmpl w:val="E5384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8">
    <w:nsid w:val="5FAF7651"/>
    <w:multiLevelType w:val="hybridMultilevel"/>
    <w:tmpl w:val="980C7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0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4"/>
  </w:num>
  <w:num w:numId="5">
    <w:abstractNumId w:val="10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4337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3FC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1AE8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6C00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0B2A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047B"/>
    <w:rsid w:val="00422509"/>
    <w:rsid w:val="00422929"/>
    <w:rsid w:val="0042393B"/>
    <w:rsid w:val="00424982"/>
    <w:rsid w:val="00424B6A"/>
    <w:rsid w:val="00425716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4B0A"/>
    <w:rsid w:val="00475D04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5D5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06081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358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4B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4936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653"/>
    <w:rsid w:val="0097287A"/>
    <w:rsid w:val="00972D99"/>
    <w:rsid w:val="00973BE8"/>
    <w:rsid w:val="00974541"/>
    <w:rsid w:val="00975866"/>
    <w:rsid w:val="00977E0B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0ED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4F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0825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3458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5D8A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62A4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2447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5B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1FD5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3BCA9F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Hyperlink" w:uiPriority="99"/>
    <w:lsdException w:name="Plain Text" w:uiPriority="99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uiPriority w:val="99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5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4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8A44B6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A44B6"/>
    <w:rPr>
      <w:rFonts w:ascii="Consolas" w:eastAsiaTheme="minorHAnsi" w:hAnsi="Consolas" w:cstheme="minorBidi"/>
      <w:sz w:val="21"/>
      <w:szCs w:val="21"/>
      <w:lang w:eastAsia="en-US"/>
    </w:rPr>
  </w:style>
  <w:style w:type="paragraph" w:styleId="NoSpacing">
    <w:name w:val="No Spacing"/>
    <w:uiPriority w:val="99"/>
    <w:qFormat/>
    <w:rsid w:val="00F715B5"/>
    <w:rPr>
      <w:rFonts w:ascii="Calibri" w:eastAsia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4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0695926D-4A12-44E6-ACCD-B8241BDC48AB}"/>
</file>

<file path=customXml/itemProps2.xml><?xml version="1.0" encoding="utf-8"?>
<ds:datastoreItem xmlns:ds="http://schemas.openxmlformats.org/officeDocument/2006/customXml" ds:itemID="{B9DE65C1-09A2-4198-B602-9C205FD850F6}"/>
</file>

<file path=customXml/itemProps3.xml><?xml version="1.0" encoding="utf-8"?>
<ds:datastoreItem xmlns:ds="http://schemas.openxmlformats.org/officeDocument/2006/customXml" ds:itemID="{47A8890A-9FE9-47DD-A4E5-20A106131E0A}"/>
</file>

<file path=customXml/itemProps4.xml><?xml version="1.0" encoding="utf-8"?>
<ds:datastoreItem xmlns:ds="http://schemas.openxmlformats.org/officeDocument/2006/customXml" ds:itemID="{04F29EB0-F819-419D-A5D0-5330842274A0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5</Pages>
  <Words>751</Words>
  <Characters>3780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4522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2014-04-24T15:52:00Z</dcterms:created>
  <dcterms:modified xsi:type="dcterms:W3CDTF">2014-04-24T15:52:00Z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