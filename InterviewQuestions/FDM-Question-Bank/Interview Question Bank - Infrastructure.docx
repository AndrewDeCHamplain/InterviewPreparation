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4C3E33" w14:textId="77777777" w:rsidR="009335FA" w:rsidRPr="008839B1" w:rsidRDefault="009335FA" w:rsidP="009335FA"/>
    <w:p w14:paraId="3D4C3E34" w14:textId="77777777" w:rsidR="009335FA" w:rsidRPr="008839B1" w:rsidRDefault="009335FA" w:rsidP="009335FA"/>
    <w:p w14:paraId="3D4C3E35" w14:textId="77777777" w:rsidR="009335FA" w:rsidRPr="008839B1" w:rsidRDefault="009335FA" w:rsidP="009335FA"/>
    <w:p w14:paraId="3D4C3E36" w14:textId="77777777" w:rsidR="009335FA" w:rsidRPr="008839B1" w:rsidRDefault="009335FA" w:rsidP="009335FA"/>
    <w:p w14:paraId="3D4C3E37" w14:textId="77777777" w:rsidR="00A065BD" w:rsidRPr="008839B1" w:rsidRDefault="00A065BD" w:rsidP="009335FA"/>
    <w:p w14:paraId="3D4C3E38" w14:textId="77777777" w:rsidR="00A065BD" w:rsidRPr="008839B1" w:rsidRDefault="00A065BD" w:rsidP="009335FA"/>
    <w:p w14:paraId="3D4C3E39" w14:textId="77777777" w:rsidR="00A065BD" w:rsidRPr="008839B1" w:rsidRDefault="00A065BD" w:rsidP="009335FA"/>
    <w:p w14:paraId="3D4C3E3A" w14:textId="77777777" w:rsidR="00A065BD" w:rsidRPr="008839B1" w:rsidRDefault="00A065BD" w:rsidP="009335FA"/>
    <w:p w14:paraId="3D4C3E3B" w14:textId="77777777" w:rsidR="00A065BD" w:rsidRPr="008839B1" w:rsidRDefault="00A065BD" w:rsidP="009335FA"/>
    <w:p w14:paraId="3D4C3E3C" w14:textId="77777777" w:rsidR="00A065BD" w:rsidRPr="008839B1" w:rsidRDefault="00A065BD" w:rsidP="009335FA"/>
    <w:p w14:paraId="3D4C3E3D" w14:textId="77777777" w:rsidR="00A065BD" w:rsidRPr="008839B1" w:rsidRDefault="00A065BD" w:rsidP="009335FA"/>
    <w:p w14:paraId="3D4C3E3E" w14:textId="77777777" w:rsidR="00A065BD" w:rsidRPr="008839B1" w:rsidRDefault="00A065BD" w:rsidP="009335FA"/>
    <w:p w14:paraId="3D4C3E3F" w14:textId="77777777" w:rsidR="00A065BD" w:rsidRPr="008839B1" w:rsidRDefault="00A065BD" w:rsidP="009335FA"/>
    <w:p w14:paraId="3D4C3E40" w14:textId="77777777" w:rsidR="00A065BD" w:rsidRPr="008839B1" w:rsidRDefault="00A065BD" w:rsidP="009335FA"/>
    <w:p w14:paraId="3D4C3E41" w14:textId="77777777" w:rsidR="00A065BD" w:rsidRPr="008839B1" w:rsidRDefault="00A065BD" w:rsidP="009335FA"/>
    <w:p w14:paraId="3D4C3E42" w14:textId="77777777" w:rsidR="00A065BD" w:rsidRPr="008839B1" w:rsidRDefault="00A065BD" w:rsidP="009335FA"/>
    <w:p w14:paraId="3D4C3E43" w14:textId="77777777" w:rsidR="00A23DF6" w:rsidRPr="008839B1" w:rsidRDefault="001E02A4" w:rsidP="009335FA">
      <w:pPr>
        <w:rPr>
          <w:b/>
          <w:color w:val="333399"/>
          <w:sz w:val="56"/>
          <w:szCs w:val="56"/>
        </w:rPr>
      </w:pPr>
      <w:r>
        <w:rPr>
          <w:b/>
          <w:color w:val="333399"/>
          <w:sz w:val="56"/>
          <w:szCs w:val="56"/>
        </w:rPr>
        <w:t>Core</w:t>
      </w:r>
    </w:p>
    <w:p w14:paraId="3D4C3E44" w14:textId="77777777" w:rsidR="00FF7AB0" w:rsidRPr="008839B1" w:rsidRDefault="00FF7AB0"/>
    <w:p w14:paraId="3D4C3E45" w14:textId="77777777" w:rsidR="00FF2E44" w:rsidRDefault="001E02A4" w:rsidP="0068161E">
      <w:pPr>
        <w:pStyle w:val="Subtitle"/>
      </w:pPr>
      <w:r>
        <w:t>Professional Skills</w:t>
      </w:r>
    </w:p>
    <w:p w14:paraId="3D4C3E46" w14:textId="77777777" w:rsidR="00FF2E44" w:rsidRDefault="00FF2E44" w:rsidP="0068161E">
      <w:pPr>
        <w:pStyle w:val="Subtitle"/>
      </w:pPr>
    </w:p>
    <w:p w14:paraId="3D4C3E47" w14:textId="77777777" w:rsidR="00FF7AB0" w:rsidRPr="0068161E" w:rsidRDefault="00B17EE6" w:rsidP="0068161E">
      <w:pPr>
        <w:pStyle w:val="Subtitle"/>
      </w:pPr>
      <w:r>
        <w:t>Infrastructure</w:t>
      </w:r>
      <w:r w:rsidR="001E02A4">
        <w:t xml:space="preserve"> </w:t>
      </w:r>
      <w:r w:rsidR="00CF6F4A">
        <w:t xml:space="preserve">Interview </w:t>
      </w:r>
      <w:r w:rsidR="001E02A4">
        <w:t>Question Bank</w:t>
      </w:r>
    </w:p>
    <w:p w14:paraId="3D4C3E48" w14:textId="77777777" w:rsidR="00AC503F" w:rsidRDefault="00AC503F"/>
    <w:p w14:paraId="3D4C3E49" w14:textId="77777777" w:rsidR="00AC503F" w:rsidRDefault="00AC503F"/>
    <w:p w14:paraId="3D4C3E4A" w14:textId="77777777" w:rsidR="00AC503F" w:rsidRDefault="00AC503F"/>
    <w:p w14:paraId="3D4C3E4B" w14:textId="77777777" w:rsidR="00AC503F" w:rsidRDefault="00AC503F"/>
    <w:p w14:paraId="3D4C3E4C" w14:textId="77777777" w:rsidR="00AC503F" w:rsidRDefault="00AC503F"/>
    <w:p w14:paraId="3D4C3E4D" w14:textId="77777777" w:rsidR="00AC503F" w:rsidRDefault="00AC503F"/>
    <w:p w14:paraId="3D4C3E4E" w14:textId="77777777" w:rsidR="00AC503F" w:rsidRDefault="00AC503F"/>
    <w:p w14:paraId="3D4C3E4F" w14:textId="77777777" w:rsidR="001E018B" w:rsidRDefault="001E018B"/>
    <w:p w14:paraId="3D4C3E50" w14:textId="77777777" w:rsidR="001E018B" w:rsidRDefault="001E018B"/>
    <w:p w14:paraId="3D4C3E51" w14:textId="77777777" w:rsidR="001E018B" w:rsidRDefault="001E018B"/>
    <w:p w14:paraId="3D4C3E52" w14:textId="77777777" w:rsidR="001E018B" w:rsidRDefault="001E018B"/>
    <w:p w14:paraId="3D4C3E53" w14:textId="77777777" w:rsidR="001E018B" w:rsidRDefault="001E018B"/>
    <w:p w14:paraId="3D4C3E54" w14:textId="77777777" w:rsidR="001E018B" w:rsidRDefault="001E018B"/>
    <w:p w14:paraId="3D4C3E55" w14:textId="77777777" w:rsidR="001E018B" w:rsidRDefault="001E018B"/>
    <w:p w14:paraId="3D4C3E56" w14:textId="77777777" w:rsidR="001E018B" w:rsidRDefault="001E018B"/>
    <w:p w14:paraId="3D4C3E57" w14:textId="77777777" w:rsidR="001E018B" w:rsidRDefault="001E018B"/>
    <w:p w14:paraId="3D4C3E58" w14:textId="77777777" w:rsidR="001E018B" w:rsidRDefault="001E018B"/>
    <w:p w14:paraId="3D4C3E59" w14:textId="77777777" w:rsidR="001E018B" w:rsidRDefault="001E018B"/>
    <w:p w14:paraId="3D4C3E5A" w14:textId="77777777" w:rsidR="001E018B" w:rsidRDefault="001E018B"/>
    <w:p w14:paraId="3D4C3E5B" w14:textId="77777777" w:rsidR="001E018B" w:rsidRDefault="001E018B"/>
    <w:p w14:paraId="3D4C3E5C" w14:textId="77777777" w:rsidR="001E018B" w:rsidRDefault="001E018B"/>
    <w:p w14:paraId="3D4C3E5D" w14:textId="77777777" w:rsidR="001E018B" w:rsidRDefault="001E018B"/>
    <w:p w14:paraId="3D4C3E5E" w14:textId="77777777" w:rsidR="001E018B" w:rsidRPr="001E018B" w:rsidRDefault="001E018B" w:rsidP="001E018B">
      <w:pPr>
        <w:rPr>
          <w:rStyle w:val="stress1"/>
          <w:color w:val="333399"/>
          <w:szCs w:val="20"/>
        </w:rPr>
      </w:pPr>
      <w:r w:rsidRPr="001E018B">
        <w:rPr>
          <w:rStyle w:val="stress1"/>
          <w:color w:val="333399"/>
          <w:szCs w:val="20"/>
        </w:rPr>
        <w:t>© FDM Group Ltd 2011.  All Rights Reserved.</w:t>
      </w:r>
    </w:p>
    <w:p w14:paraId="3D4C3E5F" w14:textId="77777777" w:rsidR="001E018B" w:rsidRPr="001E018B" w:rsidRDefault="001E018B" w:rsidP="001E018B">
      <w:pPr>
        <w:rPr>
          <w:color w:val="333399"/>
          <w:sz w:val="24"/>
        </w:rPr>
      </w:pPr>
      <w:r w:rsidRPr="001E018B">
        <w:rPr>
          <w:rStyle w:val="stress1"/>
          <w:color w:val="333399"/>
          <w:szCs w:val="20"/>
        </w:rPr>
        <w:t>Any unauthorised reproduction or distribution in part</w:t>
      </w:r>
      <w:r>
        <w:rPr>
          <w:rStyle w:val="stress1"/>
          <w:color w:val="333399"/>
          <w:szCs w:val="20"/>
        </w:rPr>
        <w:br/>
      </w:r>
      <w:r w:rsidRPr="001E018B">
        <w:rPr>
          <w:rStyle w:val="stress1"/>
          <w:color w:val="333399"/>
          <w:szCs w:val="20"/>
        </w:rPr>
        <w:t>or in whole</w:t>
      </w:r>
      <w:r>
        <w:rPr>
          <w:rStyle w:val="stress1"/>
          <w:color w:val="333399"/>
          <w:szCs w:val="20"/>
        </w:rPr>
        <w:t xml:space="preserve"> </w:t>
      </w:r>
      <w:r w:rsidRPr="001E018B">
        <w:rPr>
          <w:rStyle w:val="stress1"/>
          <w:color w:val="333399"/>
          <w:szCs w:val="20"/>
        </w:rPr>
        <w:t>will constitute an infringement of copyright.</w:t>
      </w:r>
    </w:p>
    <w:p w14:paraId="3D4C3E60" w14:textId="77777777" w:rsidR="00AC503F" w:rsidRDefault="00AC503F"/>
    <w:p w14:paraId="3D4C3E61" w14:textId="77777777" w:rsidR="00B67031" w:rsidRPr="00B67031" w:rsidRDefault="00AC503F" w:rsidP="00E24B8F">
      <w:pPr>
        <w:pStyle w:val="MainText"/>
      </w:pPr>
      <w:r>
        <w:br w:type="page"/>
      </w:r>
      <w:bookmarkStart w:id="0" w:name="_Toc217278713"/>
      <w:bookmarkStart w:id="1" w:name="_Ref234133249"/>
      <w:bookmarkStart w:id="2" w:name="_Ref234133438"/>
      <w:bookmarkStart w:id="3" w:name="_Toc239220359"/>
    </w:p>
    <w:bookmarkEnd w:id="0"/>
    <w:bookmarkEnd w:id="1"/>
    <w:bookmarkEnd w:id="2"/>
    <w:bookmarkEnd w:id="3"/>
    <w:p w14:paraId="3D4C3E62" w14:textId="77777777" w:rsidR="00FF7AB0" w:rsidRPr="008839B1" w:rsidRDefault="003563D7" w:rsidP="009A1FB7">
      <w:pPr>
        <w:spacing w:after="360"/>
        <w:rPr>
          <w:b/>
          <w:color w:val="333399"/>
          <w:sz w:val="36"/>
          <w:szCs w:val="36"/>
        </w:rPr>
      </w:pPr>
      <w:r w:rsidRPr="008839B1">
        <w:rPr>
          <w:b/>
          <w:color w:val="333399"/>
          <w:sz w:val="36"/>
          <w:szCs w:val="36"/>
        </w:rPr>
        <w:lastRenderedPageBreak/>
        <w:t xml:space="preserve">Table of </w:t>
      </w:r>
      <w:r w:rsidR="006B0943">
        <w:rPr>
          <w:b/>
          <w:color w:val="333399"/>
          <w:sz w:val="36"/>
          <w:szCs w:val="36"/>
        </w:rPr>
        <w:t>C</w:t>
      </w:r>
      <w:r w:rsidRPr="008839B1">
        <w:rPr>
          <w:b/>
          <w:color w:val="333399"/>
          <w:sz w:val="36"/>
          <w:szCs w:val="36"/>
        </w:rPr>
        <w:t>ontents</w:t>
      </w:r>
    </w:p>
    <w:p w14:paraId="3D4C3E63" w14:textId="77777777" w:rsidR="002E3BA5" w:rsidRDefault="0029144C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</w:pPr>
      <w:r>
        <w:fldChar w:fldCharType="begin"/>
      </w:r>
      <w:r w:rsidR="00982280">
        <w:instrText xml:space="preserve"> TOC \o "1-2" \u </w:instrText>
      </w:r>
      <w:r>
        <w:fldChar w:fldCharType="separate"/>
      </w:r>
      <w:r w:rsidR="002E3BA5" w:rsidRPr="004F490D">
        <w:rPr>
          <w:rFonts w:ascii="Arial Bold" w:hAnsi="Arial Bold"/>
          <w:noProof/>
        </w:rPr>
        <w:t>1</w:t>
      </w:r>
      <w:r w:rsidR="002E3BA5"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  <w:tab/>
      </w:r>
      <w:r w:rsidR="002E3BA5">
        <w:rPr>
          <w:noProof/>
        </w:rPr>
        <w:t>Infrastructure Interview Question Bank</w:t>
      </w:r>
      <w:r w:rsidR="002E3BA5">
        <w:rPr>
          <w:noProof/>
        </w:rPr>
        <w:tab/>
      </w:r>
      <w:r w:rsidR="002E3BA5">
        <w:rPr>
          <w:noProof/>
        </w:rPr>
        <w:fldChar w:fldCharType="begin"/>
      </w:r>
      <w:r w:rsidR="002E3BA5">
        <w:rPr>
          <w:noProof/>
        </w:rPr>
        <w:instrText xml:space="preserve"> PAGEREF _Toc321296840 \h </w:instrText>
      </w:r>
      <w:r w:rsidR="002E3BA5">
        <w:rPr>
          <w:noProof/>
        </w:rPr>
      </w:r>
      <w:r w:rsidR="002E3BA5">
        <w:rPr>
          <w:noProof/>
        </w:rPr>
        <w:fldChar w:fldCharType="separate"/>
      </w:r>
      <w:r w:rsidR="002E3BA5">
        <w:rPr>
          <w:noProof/>
        </w:rPr>
        <w:t>3</w:t>
      </w:r>
      <w:r w:rsidR="002E3BA5">
        <w:rPr>
          <w:noProof/>
        </w:rPr>
        <w:fldChar w:fldCharType="end"/>
      </w:r>
    </w:p>
    <w:p w14:paraId="3D4C3E64" w14:textId="77777777" w:rsidR="002E3BA5" w:rsidRDefault="002E3BA5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4F490D">
        <w:rPr>
          <w:rFonts w:ascii="Arial Bold" w:hAnsi="Arial Bold"/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Networking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_Toc321296841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D4C3E65" w14:textId="77777777" w:rsidR="002E3BA5" w:rsidRDefault="002E3BA5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4F490D">
        <w:rPr>
          <w:rFonts w:ascii="Arial Bold" w:hAnsi="Arial Bold"/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VMware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_Toc321296842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4C3E66" w14:textId="77777777" w:rsidR="002E3BA5" w:rsidRDefault="002E3BA5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4F490D">
        <w:rPr>
          <w:rFonts w:ascii="Arial Bold" w:hAnsi="Arial Bold"/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Active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_Toc321296843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4C3E67" w14:textId="77777777" w:rsidR="002E3BA5" w:rsidRDefault="002E3BA5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4F490D">
        <w:rPr>
          <w:rFonts w:ascii="Arial Bold" w:hAnsi="Arial Bold"/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Red Hat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_Toc321296844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D4C3E68" w14:textId="77777777" w:rsidR="002E3BA5" w:rsidRDefault="002E3BA5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4F490D">
        <w:rPr>
          <w:rFonts w:ascii="Arial Bold" w:hAnsi="Arial Bold"/>
          <w:noProof/>
        </w:rPr>
        <w:t>1.5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Troubleshooting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_Toc321296845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0C536AF" w14:textId="58CFC08C" w:rsidR="00277B0C" w:rsidRPr="00277B0C" w:rsidRDefault="002E3BA5" w:rsidP="00277B0C">
      <w:pPr>
        <w:pStyle w:val="TOC2"/>
        <w:rPr>
          <w:noProof/>
        </w:rPr>
      </w:pPr>
      <w:r w:rsidRPr="004F490D">
        <w:rPr>
          <w:rFonts w:ascii="Arial Bold" w:hAnsi="Arial Bold"/>
          <w:noProof/>
        </w:rPr>
        <w:t>1.6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ITIL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_Toc321296846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A8A88E2" w14:textId="26963CF9" w:rsidR="00277B0C" w:rsidRPr="00277B0C" w:rsidRDefault="0029144C" w:rsidP="00277B0C">
      <w:pPr>
        <w:pStyle w:val="TOC2"/>
        <w:rPr>
          <w:noProof/>
        </w:rPr>
      </w:pPr>
      <w:r>
        <w:rPr>
          <w:b/>
        </w:rPr>
        <w:fldChar w:fldCharType="end"/>
      </w:r>
      <w:r w:rsidR="00277B0C" w:rsidRPr="004F490D">
        <w:rPr>
          <w:rFonts w:ascii="Arial Bold" w:hAnsi="Arial Bold"/>
          <w:noProof/>
        </w:rPr>
        <w:t>1.</w:t>
      </w:r>
      <w:r w:rsidR="00277B0C">
        <w:rPr>
          <w:rFonts w:ascii="Arial Bold" w:hAnsi="Arial Bold"/>
          <w:noProof/>
        </w:rPr>
        <w:t>7</w:t>
      </w:r>
      <w:r w:rsidR="00277B0C"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 w:rsidR="00277B0C">
        <w:rPr>
          <w:rFonts w:eastAsiaTheme="minorEastAsia"/>
          <w:noProof/>
          <w:szCs w:val="22"/>
          <w:lang w:eastAsia="en-GB"/>
        </w:rPr>
        <w:t>Interviews with financial clients</w:t>
      </w:r>
      <w:r w:rsidR="00277B0C">
        <w:rPr>
          <w:noProof/>
        </w:rPr>
        <w:tab/>
        <w:t>7</w:t>
      </w:r>
    </w:p>
    <w:p w14:paraId="3D4C3E6A" w14:textId="77777777" w:rsidR="003563D7" w:rsidRPr="0065183F" w:rsidRDefault="003563D7"/>
    <w:p w14:paraId="3D4C3E6B" w14:textId="77777777" w:rsidR="00204E9D" w:rsidRPr="00B83B5F" w:rsidRDefault="00204E9D" w:rsidP="00B17EE6">
      <w:pPr>
        <w:pStyle w:val="MainText"/>
      </w:pPr>
    </w:p>
    <w:p w14:paraId="3D4C3E6C" w14:textId="77777777" w:rsidR="001E02A4" w:rsidRDefault="00B17EE6" w:rsidP="001E02A4">
      <w:pPr>
        <w:pStyle w:val="Heading1"/>
      </w:pPr>
      <w:bookmarkStart w:id="4" w:name="_Toc321296840"/>
      <w:r>
        <w:lastRenderedPageBreak/>
        <w:t>Infrastructure</w:t>
      </w:r>
      <w:r w:rsidR="00B129D4">
        <w:t xml:space="preserve"> Interview</w:t>
      </w:r>
      <w:r w:rsidR="001E02A4">
        <w:t xml:space="preserve"> Question Bank</w:t>
      </w:r>
      <w:bookmarkEnd w:id="4"/>
    </w:p>
    <w:p w14:paraId="3D4C3E6D" w14:textId="77777777" w:rsidR="00405867" w:rsidRPr="00405867" w:rsidRDefault="00B17EE6" w:rsidP="00405867">
      <w:pPr>
        <w:pStyle w:val="Heading2"/>
      </w:pPr>
      <w:bookmarkStart w:id="5" w:name="_Toc321296841"/>
      <w:r>
        <w:t>Networking</w:t>
      </w:r>
      <w:bookmarkEnd w:id="5"/>
    </w:p>
    <w:p w14:paraId="3D4C3E6E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happens at the data link layer of the OSI model?</w:t>
      </w:r>
    </w:p>
    <w:p w14:paraId="3D4C3E6F" w14:textId="77777777" w:rsidR="00B17EE6" w:rsidRDefault="00B17EE6" w:rsidP="002E3BA5">
      <w:pPr>
        <w:pStyle w:val="MainText"/>
        <w:numPr>
          <w:ilvl w:val="1"/>
          <w:numId w:val="6"/>
        </w:numPr>
      </w:pPr>
      <w:r>
        <w:t>What devices can be found at this layer?</w:t>
      </w:r>
    </w:p>
    <w:p w14:paraId="3D4C3E70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happens at the network layer of the OSI model?</w:t>
      </w:r>
    </w:p>
    <w:p w14:paraId="3D4C3E71" w14:textId="77777777" w:rsidR="00B17EE6" w:rsidRDefault="00B17EE6" w:rsidP="002E3BA5">
      <w:pPr>
        <w:pStyle w:val="MainText"/>
        <w:numPr>
          <w:ilvl w:val="1"/>
          <w:numId w:val="6"/>
        </w:numPr>
      </w:pPr>
      <w:r>
        <w:t>What devices can be found at this layer?</w:t>
      </w:r>
    </w:p>
    <w:p w14:paraId="3D4C3E72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What’s the difference between the TCP &amp; UDP protocols?</w:t>
      </w:r>
    </w:p>
    <w:p w14:paraId="3D4C3E73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the difference between a hub and a switch?</w:t>
      </w:r>
    </w:p>
    <w:p w14:paraId="3D4C3E74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does a router do?</w:t>
      </w:r>
    </w:p>
    <w:p w14:paraId="3D4C3E75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What’s the purpose of a subnet mask?</w:t>
      </w:r>
    </w:p>
    <w:p w14:paraId="3D4C3E76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would you split a class C network into 4 smaller networks?</w:t>
      </w:r>
    </w:p>
    <w:p w14:paraId="3D4C3E77" w14:textId="77777777" w:rsidR="00B17EE6" w:rsidRDefault="00B17EE6" w:rsidP="002E3BA5">
      <w:pPr>
        <w:pStyle w:val="MainText"/>
        <w:numPr>
          <w:ilvl w:val="1"/>
          <w:numId w:val="6"/>
        </w:numPr>
      </w:pPr>
      <w:r>
        <w:t>How many hosts could you have on each of the 4 networks?</w:t>
      </w:r>
    </w:p>
    <w:p w14:paraId="3D4C3E78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a MAC address?</w:t>
      </w:r>
    </w:p>
    <w:p w14:paraId="3D4C3E79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ARP and how does it work?</w:t>
      </w:r>
    </w:p>
    <w:p w14:paraId="3D4C3E7A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do routing protocols do?</w:t>
      </w:r>
    </w:p>
    <w:p w14:paraId="3D4C3E7B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What’s the difference between Link State &amp; Distance Vector routing protocols?</w:t>
      </w:r>
    </w:p>
    <w:p w14:paraId="3D4C3E7C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NAT and how does it work?</w:t>
      </w:r>
    </w:p>
    <w:p w14:paraId="3D4C3E7D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the port number for telnet?</w:t>
      </w:r>
    </w:p>
    <w:p w14:paraId="3D4C3E7E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the port number for http?</w:t>
      </w:r>
    </w:p>
    <w:p w14:paraId="3D4C3E7F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an ACL?  How does it work?</w:t>
      </w:r>
    </w:p>
    <w:p w14:paraId="3D4C3E80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a broadcast packet?</w:t>
      </w:r>
    </w:p>
    <w:p w14:paraId="3D4C3E81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a three-way handshake?</w:t>
      </w:r>
    </w:p>
    <w:p w14:paraId="3D4C3E82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duplex?</w:t>
      </w:r>
    </w:p>
    <w:p w14:paraId="3D4C3E83" w14:textId="77777777" w:rsidR="00B17EE6" w:rsidRDefault="00B17EE6" w:rsidP="002E3BA5">
      <w:pPr>
        <w:pStyle w:val="MainText"/>
        <w:numPr>
          <w:ilvl w:val="0"/>
          <w:numId w:val="6"/>
        </w:numPr>
      </w:pPr>
      <w:r>
        <w:t xml:space="preserve">What is the speed of Ethernet, Fast Ethernet, </w:t>
      </w:r>
      <w:proofErr w:type="gramStart"/>
      <w:r>
        <w:t>Gigabit</w:t>
      </w:r>
      <w:proofErr w:type="gramEnd"/>
      <w:r>
        <w:t xml:space="preserve"> Ethernet?</w:t>
      </w:r>
    </w:p>
    <w:p w14:paraId="3D4C3E84" w14:textId="77777777" w:rsidR="00B17EE6" w:rsidRDefault="00B17EE6" w:rsidP="002E3BA5">
      <w:pPr>
        <w:pStyle w:val="MainText"/>
        <w:numPr>
          <w:ilvl w:val="0"/>
          <w:numId w:val="6"/>
        </w:numPr>
      </w:pPr>
      <w:r>
        <w:t>If unicast is one type of communication system used in networking, what are the other two?</w:t>
      </w:r>
    </w:p>
    <w:p w14:paraId="3D4C3E85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so special about a Class D network?</w:t>
      </w:r>
    </w:p>
    <w:p w14:paraId="3D4C3E86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are the private address ranges in networking?</w:t>
      </w:r>
    </w:p>
    <w:p w14:paraId="3D4C3E87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169.254.x.x address?</w:t>
      </w:r>
    </w:p>
    <w:p w14:paraId="3D4C3E88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DNS?</w:t>
      </w:r>
    </w:p>
    <w:p w14:paraId="3D4C3E89" w14:textId="77777777" w:rsidR="00B17EE6" w:rsidRDefault="00B17EE6" w:rsidP="002E3BA5">
      <w:pPr>
        <w:pStyle w:val="MainText"/>
        <w:numPr>
          <w:ilvl w:val="0"/>
          <w:numId w:val="6"/>
        </w:numPr>
      </w:pPr>
      <w:r>
        <w:t>Explain how DHCP works.</w:t>
      </w:r>
      <w:r>
        <w:br w:type="page"/>
      </w:r>
    </w:p>
    <w:p w14:paraId="3D4C3E8A" w14:textId="77777777" w:rsidR="00865B79" w:rsidRDefault="00B17EE6" w:rsidP="00405867">
      <w:pPr>
        <w:pStyle w:val="Heading2"/>
      </w:pPr>
      <w:bookmarkStart w:id="6" w:name="_Toc321296842"/>
      <w:r>
        <w:lastRenderedPageBreak/>
        <w:t>VMware</w:t>
      </w:r>
      <w:bookmarkEnd w:id="6"/>
    </w:p>
    <w:p w14:paraId="3D4C3E8B" w14:textId="77777777" w:rsidR="00865B79" w:rsidRDefault="00865B79" w:rsidP="00865B79"/>
    <w:p w14:paraId="3D4C3E8C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a hypervisor?</w:t>
      </w:r>
    </w:p>
    <w:p w14:paraId="3D4C3E8D" w14:textId="77777777" w:rsidR="00B17EE6" w:rsidRDefault="00B17EE6" w:rsidP="002E3BA5">
      <w:pPr>
        <w:pStyle w:val="MainText"/>
        <w:numPr>
          <w:ilvl w:val="1"/>
          <w:numId w:val="6"/>
        </w:numPr>
      </w:pPr>
      <w:r>
        <w:t>What’s the difference between a type 1 and type 2 hypervisor?</w:t>
      </w:r>
    </w:p>
    <w:p w14:paraId="3D4C3E8E" w14:textId="77777777" w:rsidR="00B17EE6" w:rsidRDefault="00B17EE6" w:rsidP="002E3BA5">
      <w:pPr>
        <w:pStyle w:val="MainText"/>
        <w:numPr>
          <w:ilvl w:val="0"/>
          <w:numId w:val="6"/>
        </w:numPr>
      </w:pPr>
      <w:r>
        <w:t xml:space="preserve">What are the differences between ESX &amp; </w:t>
      </w:r>
      <w:proofErr w:type="spellStart"/>
      <w:r>
        <w:t>ESXi</w:t>
      </w:r>
      <w:proofErr w:type="spellEnd"/>
      <w:r>
        <w:t>?</w:t>
      </w:r>
    </w:p>
    <w:p w14:paraId="3D4C3E8F" w14:textId="77777777" w:rsidR="00B17EE6" w:rsidRDefault="00B17EE6" w:rsidP="002E3BA5">
      <w:pPr>
        <w:pStyle w:val="MainText"/>
        <w:numPr>
          <w:ilvl w:val="0"/>
          <w:numId w:val="6"/>
        </w:numPr>
      </w:pPr>
      <w:r>
        <w:t>In VMware what is a cluster?</w:t>
      </w:r>
    </w:p>
    <w:p w14:paraId="3D4C3E90" w14:textId="77777777" w:rsidR="00B17EE6" w:rsidRDefault="00B17EE6" w:rsidP="002E3BA5">
      <w:pPr>
        <w:pStyle w:val="MainText"/>
        <w:numPr>
          <w:ilvl w:val="1"/>
          <w:numId w:val="6"/>
        </w:numPr>
      </w:pPr>
      <w:r>
        <w:t>How would you create one?</w:t>
      </w:r>
    </w:p>
    <w:p w14:paraId="3D4C3E91" w14:textId="77777777" w:rsidR="00B17EE6" w:rsidRDefault="00B17EE6" w:rsidP="002E3BA5">
      <w:pPr>
        <w:pStyle w:val="MainText"/>
        <w:numPr>
          <w:ilvl w:val="1"/>
          <w:numId w:val="6"/>
        </w:numPr>
      </w:pPr>
      <w:r>
        <w:t>What are the benefits?</w:t>
      </w:r>
    </w:p>
    <w:p w14:paraId="3D4C3E92" w14:textId="77777777" w:rsidR="00B17EE6" w:rsidRDefault="00B17EE6" w:rsidP="002E3BA5">
      <w:pPr>
        <w:pStyle w:val="MainText"/>
        <w:numPr>
          <w:ilvl w:val="0"/>
          <w:numId w:val="6"/>
        </w:numPr>
      </w:pPr>
      <w:r>
        <w:t xml:space="preserve">What is </w:t>
      </w:r>
      <w:proofErr w:type="spellStart"/>
      <w:r>
        <w:t>VMotion</w:t>
      </w:r>
      <w:proofErr w:type="spellEnd"/>
      <w:r>
        <w:t>?</w:t>
      </w:r>
    </w:p>
    <w:p w14:paraId="3D4C3E93" w14:textId="77777777" w:rsidR="00B17EE6" w:rsidRDefault="00B17EE6" w:rsidP="002E3BA5">
      <w:pPr>
        <w:pStyle w:val="MainText"/>
        <w:numPr>
          <w:ilvl w:val="0"/>
          <w:numId w:val="6"/>
        </w:numPr>
      </w:pPr>
      <w:r>
        <w:t xml:space="preserve">What things would prevent </w:t>
      </w:r>
      <w:proofErr w:type="spellStart"/>
      <w:r>
        <w:t>VMotion</w:t>
      </w:r>
      <w:proofErr w:type="spellEnd"/>
      <w:r>
        <w:t xml:space="preserve"> from taking </w:t>
      </w:r>
      <w:proofErr w:type="gramStart"/>
      <w:r>
        <w:t>place.</w:t>
      </w:r>
      <w:proofErr w:type="gramEnd"/>
    </w:p>
    <w:p w14:paraId="3D4C3E94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a port group?</w:t>
      </w:r>
    </w:p>
    <w:p w14:paraId="3D4C3E95" w14:textId="77777777" w:rsidR="00B17EE6" w:rsidRDefault="00B17EE6" w:rsidP="002E3BA5">
      <w:pPr>
        <w:pStyle w:val="MainText"/>
        <w:numPr>
          <w:ilvl w:val="1"/>
          <w:numId w:val="6"/>
        </w:numPr>
      </w:pPr>
      <w:r>
        <w:t>What are the 3 types of port group?</w:t>
      </w:r>
    </w:p>
    <w:p w14:paraId="3D4C3E96" w14:textId="77777777" w:rsidR="00B17EE6" w:rsidRDefault="00B17EE6" w:rsidP="002E3BA5">
      <w:pPr>
        <w:pStyle w:val="ListParagraph"/>
        <w:numPr>
          <w:ilvl w:val="0"/>
          <w:numId w:val="7"/>
        </w:numPr>
        <w:spacing w:after="200" w:line="276" w:lineRule="auto"/>
        <w:contextualSpacing/>
      </w:pPr>
      <w:r>
        <w:t>What is a distributed virtual switch?</w:t>
      </w:r>
    </w:p>
    <w:p w14:paraId="3D4C3E97" w14:textId="77777777" w:rsidR="00B17EE6" w:rsidRDefault="00B17EE6" w:rsidP="002E3BA5">
      <w:pPr>
        <w:pStyle w:val="MainText"/>
        <w:numPr>
          <w:ilvl w:val="1"/>
          <w:numId w:val="6"/>
        </w:numPr>
      </w:pPr>
      <w:r>
        <w:t>What are the advantages of using a distributed virtual switch instead of a basic virtual switch?</w:t>
      </w:r>
    </w:p>
    <w:p w14:paraId="3D4C3E98" w14:textId="77777777" w:rsidR="00B17EE6" w:rsidRDefault="00B17EE6" w:rsidP="002E3BA5">
      <w:pPr>
        <w:pStyle w:val="ListParagraph"/>
        <w:numPr>
          <w:ilvl w:val="0"/>
          <w:numId w:val="7"/>
        </w:numPr>
        <w:spacing w:after="200" w:line="276" w:lineRule="auto"/>
        <w:contextualSpacing/>
      </w:pPr>
      <w:r>
        <w:t>What is the difference between HA &amp; FT?</w:t>
      </w:r>
    </w:p>
    <w:p w14:paraId="3D4C3E99" w14:textId="77777777" w:rsidR="00B17EE6" w:rsidRDefault="00B17EE6" w:rsidP="002E3BA5">
      <w:pPr>
        <w:pStyle w:val="MainText"/>
        <w:numPr>
          <w:ilvl w:val="1"/>
          <w:numId w:val="6"/>
        </w:numPr>
      </w:pPr>
      <w:r>
        <w:t>Why would you use HA if FT offers higher availability?</w:t>
      </w:r>
    </w:p>
    <w:p w14:paraId="3D4C3E9A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a resource pool?</w:t>
      </w:r>
    </w:p>
    <w:p w14:paraId="3D4C3E9B" w14:textId="77777777" w:rsidR="00B17EE6" w:rsidRDefault="00B17EE6" w:rsidP="002E3BA5">
      <w:pPr>
        <w:pStyle w:val="MainText"/>
        <w:numPr>
          <w:ilvl w:val="0"/>
          <w:numId w:val="6"/>
        </w:numPr>
      </w:pPr>
      <w:r>
        <w:t xml:space="preserve">What </w:t>
      </w:r>
      <w:proofErr w:type="gramStart"/>
      <w:r>
        <w:t>is</w:t>
      </w:r>
      <w:proofErr w:type="gramEnd"/>
      <w:r>
        <w:t xml:space="preserve"> DRS?</w:t>
      </w:r>
    </w:p>
    <w:p w14:paraId="3D4C3E9C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DPM?</w:t>
      </w:r>
    </w:p>
    <w:p w14:paraId="3D4C3E9D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would you set up an isolated network in VMware?</w:t>
      </w:r>
    </w:p>
    <w:p w14:paraId="3D4C3E9E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an IQN?</w:t>
      </w:r>
    </w:p>
    <w:p w14:paraId="3D4C3E9F" w14:textId="77777777" w:rsidR="00B17EE6" w:rsidRDefault="00B17EE6" w:rsidP="002E3BA5">
      <w:pPr>
        <w:pStyle w:val="MainText"/>
        <w:numPr>
          <w:ilvl w:val="1"/>
          <w:numId w:val="6"/>
        </w:numPr>
      </w:pPr>
      <w:r>
        <w:t>What is an IQN’s format?</w:t>
      </w:r>
    </w:p>
    <w:p w14:paraId="3D4C3EA0" w14:textId="77777777" w:rsidR="00B17EE6" w:rsidRDefault="00B17EE6" w:rsidP="002E3BA5">
      <w:pPr>
        <w:pStyle w:val="ListParagraph"/>
        <w:numPr>
          <w:ilvl w:val="0"/>
          <w:numId w:val="7"/>
        </w:numPr>
        <w:spacing w:after="200" w:line="276" w:lineRule="auto"/>
        <w:contextualSpacing/>
      </w:pPr>
      <w:r>
        <w:t>What is a SAN?</w:t>
      </w:r>
    </w:p>
    <w:p w14:paraId="3D4C3EA1" w14:textId="77777777" w:rsidR="00B17EE6" w:rsidRDefault="00B17EE6" w:rsidP="002E3BA5">
      <w:pPr>
        <w:pStyle w:val="MainText"/>
        <w:numPr>
          <w:ilvl w:val="1"/>
          <w:numId w:val="6"/>
        </w:numPr>
      </w:pPr>
      <w:r>
        <w:t>Describe 2 different ways to connect to a SAN.</w:t>
      </w:r>
    </w:p>
    <w:p w14:paraId="3D4C3EA2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would you ensure that time is synchronised on every VM in a cluster?</w:t>
      </w:r>
    </w:p>
    <w:p w14:paraId="3D4C3EA3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EVC and how does it work?</w:t>
      </w:r>
    </w:p>
    <w:p w14:paraId="3D4C3EA4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would you prevent 2 VMs from being stored on the same ESX host within a cluster?</w:t>
      </w:r>
    </w:p>
    <w:p w14:paraId="3D4C3EA5" w14:textId="77777777" w:rsidR="009A2C9E" w:rsidRPr="00B17EE6" w:rsidRDefault="00B17EE6" w:rsidP="00B17EE6">
      <w:pPr>
        <w:pStyle w:val="Heading2"/>
      </w:pPr>
      <w:bookmarkStart w:id="7" w:name="_Toc321296843"/>
      <w:r>
        <w:t>Active Directory</w:t>
      </w:r>
      <w:bookmarkEnd w:id="7"/>
    </w:p>
    <w:p w14:paraId="3D4C3EA6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a domain?</w:t>
      </w:r>
    </w:p>
    <w:p w14:paraId="3D4C3EA7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a forest?</w:t>
      </w:r>
    </w:p>
    <w:p w14:paraId="3D4C3EA8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What’s the difference between a domain and a site?</w:t>
      </w:r>
    </w:p>
    <w:p w14:paraId="3D4C3EA9" w14:textId="77777777" w:rsidR="00B17EE6" w:rsidRDefault="00B17EE6" w:rsidP="002E3BA5">
      <w:pPr>
        <w:pStyle w:val="ListParagraph"/>
        <w:numPr>
          <w:ilvl w:val="0"/>
          <w:numId w:val="8"/>
        </w:numPr>
        <w:spacing w:after="200" w:line="276" w:lineRule="auto"/>
        <w:contextualSpacing/>
      </w:pPr>
      <w:r>
        <w:t>What are the 5 FSMO roles?</w:t>
      </w:r>
    </w:p>
    <w:p w14:paraId="3D4C3EAA" w14:textId="77777777" w:rsidR="00B17EE6" w:rsidRDefault="00B17EE6" w:rsidP="002E3BA5">
      <w:pPr>
        <w:pStyle w:val="MainText"/>
        <w:numPr>
          <w:ilvl w:val="1"/>
          <w:numId w:val="6"/>
        </w:numPr>
      </w:pPr>
      <w:r>
        <w:t>Which two of these roles are at the forest level?</w:t>
      </w:r>
    </w:p>
    <w:p w14:paraId="3D4C3EAB" w14:textId="77777777" w:rsidR="00B17EE6" w:rsidRDefault="00B17EE6" w:rsidP="002E3BA5">
      <w:pPr>
        <w:pStyle w:val="MainText"/>
        <w:numPr>
          <w:ilvl w:val="0"/>
          <w:numId w:val="6"/>
        </w:numPr>
      </w:pPr>
      <w:r>
        <w:lastRenderedPageBreak/>
        <w:t>What would you have to do to a folder to give a single user exclusive access to it?</w:t>
      </w:r>
    </w:p>
    <w:p w14:paraId="3D4C3EAC" w14:textId="77777777" w:rsidR="00B17EE6" w:rsidRDefault="00B17EE6" w:rsidP="002E3BA5">
      <w:pPr>
        <w:pStyle w:val="MainText"/>
        <w:numPr>
          <w:ilvl w:val="0"/>
          <w:numId w:val="6"/>
        </w:numPr>
      </w:pPr>
      <w:r>
        <w:t>If you created a user account on a domain controller in London, why might a user in Manchester not be able to log on with it?</w:t>
      </w:r>
    </w:p>
    <w:p w14:paraId="3D4C3EAD" w14:textId="77777777" w:rsidR="00B17EE6" w:rsidRDefault="00B17EE6" w:rsidP="002E3BA5">
      <w:pPr>
        <w:pStyle w:val="MainText"/>
        <w:numPr>
          <w:ilvl w:val="1"/>
          <w:numId w:val="6"/>
        </w:numPr>
      </w:pPr>
      <w:r>
        <w:t>What could you do to fix this?</w:t>
      </w:r>
    </w:p>
    <w:p w14:paraId="3D4C3EAE" w14:textId="77777777" w:rsidR="00B17EE6" w:rsidRDefault="00B17EE6" w:rsidP="002E3BA5">
      <w:pPr>
        <w:pStyle w:val="ListParagraph"/>
        <w:numPr>
          <w:ilvl w:val="0"/>
          <w:numId w:val="8"/>
        </w:numPr>
        <w:spacing w:after="200" w:line="276" w:lineRule="auto"/>
        <w:contextualSpacing/>
      </w:pPr>
      <w:r>
        <w:t>What is group policy?</w:t>
      </w:r>
    </w:p>
    <w:p w14:paraId="3D4C3EAF" w14:textId="77777777" w:rsidR="00B17EE6" w:rsidRDefault="00B17EE6" w:rsidP="002E3BA5">
      <w:pPr>
        <w:pStyle w:val="MainText"/>
        <w:numPr>
          <w:ilvl w:val="1"/>
          <w:numId w:val="6"/>
        </w:numPr>
      </w:pPr>
      <w:r>
        <w:t>How would you make a policy apply to all users in the Sales department but not to anybody else?</w:t>
      </w:r>
    </w:p>
    <w:p w14:paraId="3D4C3EB0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might cause your company’s DNS server to be unable to resolve names on the internet?</w:t>
      </w:r>
    </w:p>
    <w:p w14:paraId="3D4C3EB1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are the different types of DNS zone?</w:t>
      </w:r>
    </w:p>
    <w:p w14:paraId="3D4C3EB2" w14:textId="77777777" w:rsidR="00B17EE6" w:rsidRDefault="00B17EE6" w:rsidP="002E3BA5">
      <w:pPr>
        <w:pStyle w:val="MainText"/>
        <w:numPr>
          <w:ilvl w:val="1"/>
          <w:numId w:val="6"/>
        </w:numPr>
      </w:pPr>
      <w:r>
        <w:t>What are the differences between them?</w:t>
      </w:r>
    </w:p>
    <w:p w14:paraId="3D4C3EB3" w14:textId="77777777" w:rsidR="00B17EE6" w:rsidRDefault="00B17EE6" w:rsidP="002E3BA5">
      <w:pPr>
        <w:pStyle w:val="ListParagraph"/>
        <w:numPr>
          <w:ilvl w:val="0"/>
          <w:numId w:val="8"/>
        </w:numPr>
        <w:spacing w:after="200" w:line="276" w:lineRule="auto"/>
        <w:contextualSpacing/>
      </w:pPr>
      <w:r>
        <w:t>What are the new features in Windows 2008?</w:t>
      </w:r>
    </w:p>
    <w:p w14:paraId="3D4C3EB4" w14:textId="77777777" w:rsidR="00B17EE6" w:rsidRDefault="00B17EE6" w:rsidP="002E3BA5">
      <w:pPr>
        <w:pStyle w:val="MainText"/>
        <w:numPr>
          <w:ilvl w:val="1"/>
          <w:numId w:val="6"/>
        </w:numPr>
      </w:pPr>
      <w:r>
        <w:t xml:space="preserve">Describe how they are an improvement over Windows 2003’s functionality. </w:t>
      </w:r>
    </w:p>
    <w:p w14:paraId="3D4C3EB5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the difference between public and private key encryption?</w:t>
      </w:r>
    </w:p>
    <w:p w14:paraId="3D4C3EB6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the CRL?</w:t>
      </w:r>
    </w:p>
    <w:p w14:paraId="3D4C3EB7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are the delta CRL &amp; the online responder?</w:t>
      </w:r>
    </w:p>
    <w:p w14:paraId="3D4C3EB8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the difference between web enrolment and auto-enrolment?</w:t>
      </w:r>
    </w:p>
    <w:p w14:paraId="3D4C3EB9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the difference between an authoritative restore and a non-authoritative restore?</w:t>
      </w:r>
    </w:p>
    <w:p w14:paraId="3D4C3EBA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does the system state contain?</w:t>
      </w:r>
    </w:p>
    <w:p w14:paraId="3D4C3EBB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the difference between an incremental and differential backup?</w:t>
      </w:r>
    </w:p>
    <w:p w14:paraId="3D4C3EBC" w14:textId="77777777" w:rsidR="00B17EE6" w:rsidRDefault="00B17EE6" w:rsidP="002E3BA5">
      <w:pPr>
        <w:pStyle w:val="MainText"/>
        <w:numPr>
          <w:ilvl w:val="1"/>
          <w:numId w:val="6"/>
        </w:numPr>
      </w:pPr>
      <w:r>
        <w:t xml:space="preserve">Which would you choose if restore speed is more important to you than backup </w:t>
      </w:r>
      <w:proofErr w:type="gramStart"/>
      <w:r>
        <w:t>speed.</w:t>
      </w:r>
      <w:proofErr w:type="gramEnd"/>
    </w:p>
    <w:p w14:paraId="3D4C3EBD" w14:textId="77777777" w:rsidR="009A2C9E" w:rsidRDefault="009A2C9E" w:rsidP="009A2C9E"/>
    <w:p w14:paraId="3D4C3EBE" w14:textId="77777777" w:rsidR="009A2C9E" w:rsidRDefault="00B17EE6" w:rsidP="006D0636">
      <w:pPr>
        <w:pStyle w:val="Heading2"/>
      </w:pPr>
      <w:bookmarkStart w:id="8" w:name="_Toc321296844"/>
      <w:r>
        <w:t>Red Hat</w:t>
      </w:r>
      <w:bookmarkEnd w:id="8"/>
    </w:p>
    <w:p w14:paraId="3D4C3EBF" w14:textId="77777777" w:rsidR="00B17EE6" w:rsidRDefault="00B17EE6" w:rsidP="002E3BA5">
      <w:pPr>
        <w:pStyle w:val="MainText"/>
        <w:numPr>
          <w:ilvl w:val="0"/>
          <w:numId w:val="6"/>
        </w:numPr>
      </w:pPr>
      <w:r w:rsidRPr="00214A20">
        <w:t>What is the Open Source Movement?</w:t>
      </w:r>
    </w:p>
    <w:p w14:paraId="3D4C3EC0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Who created Linux?</w:t>
      </w:r>
    </w:p>
    <w:p w14:paraId="3D4C3EC1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the difference between Linux and UNIX?</w:t>
      </w:r>
    </w:p>
    <w:p w14:paraId="3D4C3EC2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change your password in Linux?</w:t>
      </w:r>
    </w:p>
    <w:p w14:paraId="3D4C3EC3" w14:textId="77777777" w:rsidR="00B17EE6" w:rsidRDefault="00B17EE6" w:rsidP="002E3BA5">
      <w:pPr>
        <w:pStyle w:val="MainText"/>
        <w:numPr>
          <w:ilvl w:val="0"/>
          <w:numId w:val="6"/>
        </w:numPr>
      </w:pPr>
      <w:r>
        <w:t>Name 3 ways to get help on a command in Linux?</w:t>
      </w:r>
    </w:p>
    <w:p w14:paraId="3D4C3EC4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is the top of the file system called in Linux?</w:t>
      </w:r>
    </w:p>
    <w:p w14:paraId="3D4C3EC5" w14:textId="77777777" w:rsidR="00B17EE6" w:rsidRDefault="00B17EE6" w:rsidP="002E3BA5">
      <w:pPr>
        <w:pStyle w:val="MainText"/>
        <w:numPr>
          <w:ilvl w:val="0"/>
          <w:numId w:val="6"/>
        </w:numPr>
      </w:pPr>
      <w:r>
        <w:t>Name 4 directories immediately below the topmost directory in Linux?  What do they do?</w:t>
      </w:r>
    </w:p>
    <w:p w14:paraId="3D4C3EC6" w14:textId="77777777" w:rsidR="00B17EE6" w:rsidRDefault="00B17EE6" w:rsidP="002E3BA5">
      <w:pPr>
        <w:pStyle w:val="MainText"/>
        <w:numPr>
          <w:ilvl w:val="0"/>
          <w:numId w:val="6"/>
        </w:numPr>
      </w:pPr>
      <w:r>
        <w:t>Name 2 editors used by Linux to edit a text file?</w:t>
      </w:r>
    </w:p>
    <w:p w14:paraId="3D4C3EC7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remove a file interactively in Linux?</w:t>
      </w:r>
    </w:p>
    <w:p w14:paraId="3D4C3EC8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Where are your log files stored in Linux?</w:t>
      </w:r>
    </w:p>
    <w:p w14:paraId="3D4C3EC9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schedule a process to run repetitively every night in Linux?</w:t>
      </w:r>
    </w:p>
    <w:p w14:paraId="3D4C3ECA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view processes in Linux?</w:t>
      </w:r>
    </w:p>
    <w:p w14:paraId="3D4C3ECB" w14:textId="77777777" w:rsidR="00B17EE6" w:rsidRDefault="00B17EE6" w:rsidP="002E3BA5">
      <w:pPr>
        <w:pStyle w:val="MainText"/>
        <w:numPr>
          <w:ilvl w:val="0"/>
          <w:numId w:val="6"/>
        </w:numPr>
      </w:pPr>
      <w:r>
        <w:lastRenderedPageBreak/>
        <w:t>How do you remove a process which is hanging?</w:t>
      </w:r>
    </w:p>
    <w:p w14:paraId="3D4C3ECC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are the 4 types of shell in Linux?</w:t>
      </w:r>
    </w:p>
    <w:p w14:paraId="3D4C3ECD" w14:textId="77777777" w:rsidR="00B17EE6" w:rsidRDefault="00B17EE6" w:rsidP="002E3BA5">
      <w:pPr>
        <w:pStyle w:val="MainText"/>
        <w:numPr>
          <w:ilvl w:val="0"/>
          <w:numId w:val="6"/>
        </w:numPr>
      </w:pPr>
      <w:r>
        <w:t xml:space="preserve">What is </w:t>
      </w:r>
      <w:proofErr w:type="spellStart"/>
      <w:r>
        <w:t>globbing</w:t>
      </w:r>
      <w:proofErr w:type="spellEnd"/>
      <w:r>
        <w:t>?</w:t>
      </w:r>
    </w:p>
    <w:p w14:paraId="3D4C3ECE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redirect output to a file in Linux?</w:t>
      </w:r>
    </w:p>
    <w:p w14:paraId="3D4C3ECF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append output to a file?</w:t>
      </w:r>
    </w:p>
    <w:p w14:paraId="3D4C3ED0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redirect errors to a file?</w:t>
      </w:r>
    </w:p>
    <w:p w14:paraId="3D4C3ED1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search for a file in Linux?</w:t>
      </w:r>
    </w:p>
    <w:p w14:paraId="3D4C3ED2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What does the tee command do?</w:t>
      </w:r>
    </w:p>
    <w:p w14:paraId="3D4C3ED3" w14:textId="77777777" w:rsidR="00B17EE6" w:rsidRDefault="00B17EE6" w:rsidP="002E3BA5">
      <w:pPr>
        <w:pStyle w:val="MainText"/>
        <w:numPr>
          <w:ilvl w:val="0"/>
          <w:numId w:val="6"/>
        </w:numPr>
      </w:pPr>
      <w:r>
        <w:t xml:space="preserve">What is </w:t>
      </w:r>
      <w:proofErr w:type="spellStart"/>
      <w:r>
        <w:t>sed</w:t>
      </w:r>
      <w:proofErr w:type="spellEnd"/>
      <w:r>
        <w:t xml:space="preserve"> and </w:t>
      </w:r>
      <w:proofErr w:type="spellStart"/>
      <w:r>
        <w:t>awk</w:t>
      </w:r>
      <w:proofErr w:type="spellEnd"/>
      <w:r>
        <w:t>?</w:t>
      </w:r>
    </w:p>
    <w:p w14:paraId="3D4C3ED4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change permissions on a file in Linux?</w:t>
      </w:r>
    </w:p>
    <w:p w14:paraId="3D4C3ED5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change user ownership in Linux?</w:t>
      </w:r>
    </w:p>
    <w:p w14:paraId="3D4C3ED6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compress a file in Linux?</w:t>
      </w:r>
    </w:p>
    <w:p w14:paraId="3D4C3ED7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archive a directory in Linux?</w:t>
      </w:r>
    </w:p>
    <w:p w14:paraId="3D4C3ED8" w14:textId="77777777" w:rsidR="00B17EE6" w:rsidRDefault="00B17EE6" w:rsidP="00B17EE6">
      <w:pPr>
        <w:pStyle w:val="MainText"/>
        <w:ind w:left="720"/>
      </w:pPr>
    </w:p>
    <w:p w14:paraId="3D4C3ED9" w14:textId="77777777" w:rsidR="00B17EE6" w:rsidRDefault="00B17EE6" w:rsidP="00B17EE6">
      <w:pPr>
        <w:pStyle w:val="Heading2"/>
      </w:pPr>
      <w:bookmarkStart w:id="9" w:name="_Toc321296845"/>
      <w:r>
        <w:t>Troubleshooting</w:t>
      </w:r>
      <w:bookmarkEnd w:id="9"/>
    </w:p>
    <w:p w14:paraId="3D4C3EDA" w14:textId="77777777" w:rsidR="00B17EE6" w:rsidRDefault="00B17EE6" w:rsidP="00B17EE6"/>
    <w:p w14:paraId="3D4C3EDB" w14:textId="77777777" w:rsidR="00B17EE6" w:rsidRDefault="00B17EE6" w:rsidP="002E3BA5">
      <w:pPr>
        <w:pStyle w:val="MainText"/>
        <w:numPr>
          <w:ilvl w:val="0"/>
          <w:numId w:val="6"/>
        </w:numPr>
      </w:pPr>
      <w:r>
        <w:t>A user calls you to say that they can’t print. What steps would you take to identify the cause of the problem?</w:t>
      </w:r>
    </w:p>
    <w:p w14:paraId="3D4C3EDC" w14:textId="77777777" w:rsidR="00B17EE6" w:rsidRDefault="00B17EE6" w:rsidP="002E3BA5">
      <w:pPr>
        <w:pStyle w:val="MainText"/>
        <w:numPr>
          <w:ilvl w:val="0"/>
          <w:numId w:val="6"/>
        </w:numPr>
      </w:pPr>
      <w:r>
        <w:t>Nobody in the office is able to log on. Describe the steps you’d take to resolve the problem.</w:t>
      </w:r>
    </w:p>
    <w:p w14:paraId="3D4C3EDD" w14:textId="77777777" w:rsidR="00B17EE6" w:rsidRDefault="00B17EE6" w:rsidP="002E3BA5">
      <w:pPr>
        <w:pStyle w:val="MainText"/>
        <w:numPr>
          <w:ilvl w:val="0"/>
          <w:numId w:val="6"/>
        </w:numPr>
      </w:pPr>
      <w:r>
        <w:t>A user phones you up and says ‘my computer doesn’t work’ but doesn’t give any more information. What questions would you ask them to identify what the problem is?</w:t>
      </w:r>
    </w:p>
    <w:p w14:paraId="3D4C3EDE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Why might you want to reproduce a problem?</w:t>
      </w:r>
    </w:p>
    <w:p w14:paraId="3D4C3EDF" w14:textId="77777777" w:rsidR="00B17EE6" w:rsidRDefault="00B17EE6" w:rsidP="002E3BA5">
      <w:pPr>
        <w:pStyle w:val="MainText"/>
        <w:numPr>
          <w:ilvl w:val="0"/>
          <w:numId w:val="6"/>
        </w:numPr>
      </w:pPr>
      <w:r>
        <w:t>Why might you want to know the version of the software a person is using?</w:t>
      </w:r>
    </w:p>
    <w:p w14:paraId="3D4C3EE0" w14:textId="77777777" w:rsidR="00B17EE6" w:rsidRDefault="00B17EE6" w:rsidP="002E3BA5">
      <w:pPr>
        <w:pStyle w:val="MainText"/>
        <w:numPr>
          <w:ilvl w:val="0"/>
          <w:numId w:val="6"/>
        </w:numPr>
      </w:pPr>
      <w:r>
        <w:t>How do you work out if the problem is a network problem or a server problem?</w:t>
      </w:r>
    </w:p>
    <w:p w14:paraId="3D4C3EE1" w14:textId="77777777" w:rsidR="002E3BA5" w:rsidRDefault="002E3BA5" w:rsidP="002E3BA5">
      <w:pPr>
        <w:pStyle w:val="MainText"/>
        <w:ind w:left="720"/>
      </w:pPr>
    </w:p>
    <w:p w14:paraId="3D4C3EE2" w14:textId="77777777" w:rsidR="00B17EE6" w:rsidRDefault="002E3BA5" w:rsidP="002E3BA5">
      <w:pPr>
        <w:pStyle w:val="Heading2"/>
      </w:pPr>
      <w:bookmarkStart w:id="10" w:name="_Toc321296846"/>
      <w:r>
        <w:t>ITIL</w:t>
      </w:r>
      <w:bookmarkEnd w:id="10"/>
    </w:p>
    <w:p w14:paraId="3D4C3EE3" w14:textId="77777777" w:rsidR="002E3BA5" w:rsidRPr="002E3BA5" w:rsidRDefault="002E3BA5" w:rsidP="002E3BA5"/>
    <w:p w14:paraId="3D4C3EE4" w14:textId="77777777" w:rsidR="002E3BA5" w:rsidRDefault="002E3BA5" w:rsidP="002E3BA5">
      <w:pPr>
        <w:pStyle w:val="MainText"/>
        <w:numPr>
          <w:ilvl w:val="0"/>
          <w:numId w:val="6"/>
        </w:numPr>
      </w:pPr>
      <w:r>
        <w:t>What kind of service desks are there?</w:t>
      </w:r>
    </w:p>
    <w:p w14:paraId="3D4C3EE5" w14:textId="77777777" w:rsidR="002E3BA5" w:rsidRDefault="002E3BA5" w:rsidP="002E3BA5">
      <w:pPr>
        <w:pStyle w:val="MainText"/>
        <w:numPr>
          <w:ilvl w:val="0"/>
          <w:numId w:val="6"/>
        </w:numPr>
      </w:pPr>
      <w:r>
        <w:t>What is priority based on?</w:t>
      </w:r>
    </w:p>
    <w:p w14:paraId="3D4C3EE6" w14:textId="77777777" w:rsidR="002E3BA5" w:rsidRDefault="002E3BA5" w:rsidP="002E3BA5">
      <w:pPr>
        <w:pStyle w:val="MainText"/>
        <w:numPr>
          <w:ilvl w:val="0"/>
          <w:numId w:val="6"/>
        </w:numPr>
      </w:pPr>
      <w:r>
        <w:t>What does reliability mean?</w:t>
      </w:r>
    </w:p>
    <w:p w14:paraId="3D4C3EE7" w14:textId="77777777" w:rsidR="002E3BA5" w:rsidRDefault="002E3BA5" w:rsidP="002E3BA5">
      <w:pPr>
        <w:pStyle w:val="MainText"/>
        <w:numPr>
          <w:ilvl w:val="0"/>
          <w:numId w:val="6"/>
        </w:numPr>
      </w:pPr>
      <w:r>
        <w:t>What is MTBF and MTTR mean?</w:t>
      </w:r>
    </w:p>
    <w:p w14:paraId="3D4C3EE8" w14:textId="77777777" w:rsidR="002E3BA5" w:rsidRDefault="002E3BA5" w:rsidP="002E3BA5">
      <w:pPr>
        <w:pStyle w:val="MainText"/>
        <w:numPr>
          <w:ilvl w:val="0"/>
          <w:numId w:val="6"/>
        </w:numPr>
      </w:pPr>
      <w:r>
        <w:t>Name 4 steps in the incident management process?</w:t>
      </w:r>
    </w:p>
    <w:p w14:paraId="3D4C3EE9" w14:textId="77777777" w:rsidR="002E3BA5" w:rsidRDefault="002E3BA5" w:rsidP="002E3BA5">
      <w:pPr>
        <w:pStyle w:val="MainText"/>
        <w:numPr>
          <w:ilvl w:val="0"/>
          <w:numId w:val="6"/>
        </w:numPr>
      </w:pPr>
      <w:r>
        <w:t>Where are all the master copies of your software stored?</w:t>
      </w:r>
    </w:p>
    <w:p w14:paraId="3D4C3EEA" w14:textId="77777777" w:rsidR="002E3BA5" w:rsidRDefault="002E3BA5" w:rsidP="002E3BA5">
      <w:pPr>
        <w:pStyle w:val="MainText"/>
        <w:numPr>
          <w:ilvl w:val="0"/>
          <w:numId w:val="6"/>
        </w:numPr>
      </w:pPr>
      <w:r>
        <w:t>What is a CI?</w:t>
      </w:r>
    </w:p>
    <w:p w14:paraId="3D4C3EEB" w14:textId="77777777" w:rsidR="002E3BA5" w:rsidRDefault="002E3BA5" w:rsidP="002E3BA5">
      <w:pPr>
        <w:pStyle w:val="MainText"/>
        <w:numPr>
          <w:ilvl w:val="0"/>
          <w:numId w:val="6"/>
        </w:numPr>
      </w:pPr>
      <w:r>
        <w:t>What is a KPI?</w:t>
      </w:r>
    </w:p>
    <w:p w14:paraId="3D4C3EEC" w14:textId="77777777" w:rsidR="002E3BA5" w:rsidRDefault="002E3BA5" w:rsidP="002E3BA5">
      <w:pPr>
        <w:pStyle w:val="MainText"/>
        <w:numPr>
          <w:ilvl w:val="0"/>
          <w:numId w:val="6"/>
        </w:numPr>
      </w:pPr>
      <w:r>
        <w:lastRenderedPageBreak/>
        <w:t>What is an SLA?</w:t>
      </w:r>
    </w:p>
    <w:p w14:paraId="3D4C3EED" w14:textId="77777777" w:rsidR="002E3BA5" w:rsidRDefault="002E3BA5" w:rsidP="002E3BA5">
      <w:pPr>
        <w:pStyle w:val="MainText"/>
        <w:numPr>
          <w:ilvl w:val="0"/>
          <w:numId w:val="6"/>
        </w:numPr>
      </w:pPr>
      <w:r>
        <w:t>What does RACI stand for?</w:t>
      </w:r>
    </w:p>
    <w:p w14:paraId="3D4C3EEE" w14:textId="77777777" w:rsidR="002E3BA5" w:rsidRDefault="002E3BA5" w:rsidP="002E3BA5">
      <w:pPr>
        <w:pStyle w:val="MainText"/>
        <w:numPr>
          <w:ilvl w:val="0"/>
          <w:numId w:val="6"/>
        </w:numPr>
      </w:pPr>
      <w:r>
        <w:t xml:space="preserve">What is the </w:t>
      </w:r>
      <w:proofErr w:type="spellStart"/>
      <w:r>
        <w:t>Demming</w:t>
      </w:r>
      <w:proofErr w:type="spellEnd"/>
      <w:r>
        <w:t xml:space="preserve"> Cycle?</w:t>
      </w:r>
    </w:p>
    <w:p w14:paraId="3D4C3EEF" w14:textId="77777777" w:rsidR="002E3BA5" w:rsidRDefault="002E3BA5" w:rsidP="002E3BA5">
      <w:pPr>
        <w:pStyle w:val="MainText"/>
        <w:numPr>
          <w:ilvl w:val="0"/>
          <w:numId w:val="6"/>
        </w:numPr>
      </w:pPr>
      <w:r>
        <w:t>What are the 3 types of event management?</w:t>
      </w:r>
    </w:p>
    <w:p w14:paraId="3D4C3EF0" w14:textId="77777777" w:rsidR="002E3BA5" w:rsidRDefault="002E3BA5" w:rsidP="002E3BA5">
      <w:pPr>
        <w:pStyle w:val="MainText"/>
        <w:numPr>
          <w:ilvl w:val="0"/>
          <w:numId w:val="6"/>
        </w:numPr>
      </w:pPr>
      <w:r>
        <w:t>What is access management?</w:t>
      </w:r>
    </w:p>
    <w:p w14:paraId="3D4C3EF1" w14:textId="77777777" w:rsidR="002E3BA5" w:rsidRDefault="002E3BA5" w:rsidP="002E3BA5">
      <w:pPr>
        <w:pStyle w:val="MainText"/>
        <w:numPr>
          <w:ilvl w:val="0"/>
          <w:numId w:val="6"/>
        </w:numPr>
      </w:pPr>
      <w:r>
        <w:t>What does a CAB do?</w:t>
      </w:r>
    </w:p>
    <w:p w14:paraId="3D4C3EF2" w14:textId="77777777" w:rsidR="002E3BA5" w:rsidRDefault="002E3BA5" w:rsidP="002E3BA5">
      <w:pPr>
        <w:pStyle w:val="MainText"/>
        <w:numPr>
          <w:ilvl w:val="0"/>
          <w:numId w:val="6"/>
        </w:numPr>
      </w:pPr>
      <w:r>
        <w:t>Name 3 standards of good management practice?</w:t>
      </w:r>
    </w:p>
    <w:p w14:paraId="3D4C3EF3" w14:textId="77777777" w:rsidR="002E3BA5" w:rsidRDefault="002E3BA5" w:rsidP="002E3BA5">
      <w:pPr>
        <w:pStyle w:val="MainText"/>
        <w:numPr>
          <w:ilvl w:val="0"/>
          <w:numId w:val="6"/>
        </w:numPr>
      </w:pPr>
      <w:r>
        <w:t>If you’ve seen this problem before where do you look? And what are you looking for?</w:t>
      </w:r>
    </w:p>
    <w:p w14:paraId="3D4C3EF4" w14:textId="77777777" w:rsidR="002E3BA5" w:rsidRDefault="002E3BA5" w:rsidP="002E3BA5">
      <w:pPr>
        <w:pStyle w:val="MainText"/>
        <w:numPr>
          <w:ilvl w:val="0"/>
          <w:numId w:val="6"/>
        </w:numPr>
      </w:pPr>
      <w:r>
        <w:t>How do you close a problem?</w:t>
      </w:r>
    </w:p>
    <w:p w14:paraId="3D4C3EF5" w14:textId="77777777" w:rsidR="002E3BA5" w:rsidRDefault="002E3BA5" w:rsidP="002E3BA5">
      <w:pPr>
        <w:pStyle w:val="MainText"/>
        <w:numPr>
          <w:ilvl w:val="0"/>
          <w:numId w:val="6"/>
        </w:numPr>
      </w:pPr>
      <w:r>
        <w:t>If you can’t solve a problem what do you do?</w:t>
      </w:r>
    </w:p>
    <w:p w14:paraId="57F50AB2" w14:textId="77777777" w:rsidR="00277B0C" w:rsidRDefault="00277B0C" w:rsidP="00B17EE6">
      <w:pPr>
        <w:pStyle w:val="MainText"/>
        <w:ind w:left="720"/>
      </w:pPr>
    </w:p>
    <w:p w14:paraId="6EA82AD3" w14:textId="77777777" w:rsidR="00277B0C" w:rsidRDefault="00277B0C" w:rsidP="00B17EE6">
      <w:pPr>
        <w:pStyle w:val="MainText"/>
        <w:ind w:left="720"/>
      </w:pPr>
    </w:p>
    <w:p w14:paraId="1A320747" w14:textId="1B45B85D" w:rsidR="00277B0C" w:rsidRDefault="00277B0C" w:rsidP="00277B0C">
      <w:pPr>
        <w:pStyle w:val="Heading2"/>
      </w:pPr>
      <w:r>
        <w:t>Interviews with financial clients</w:t>
      </w:r>
    </w:p>
    <w:p w14:paraId="3DDA7401" w14:textId="77777777" w:rsidR="00277B0C" w:rsidRDefault="00277B0C" w:rsidP="00277B0C"/>
    <w:p w14:paraId="3DB51611" w14:textId="77777777" w:rsidR="00277B0C" w:rsidRPr="00277B0C" w:rsidRDefault="00277B0C" w:rsidP="00277B0C">
      <w:r w:rsidRPr="00277B0C">
        <w:t>When interviewing for a role with a financial client the following preparation could prove to be invaluable:</w:t>
      </w:r>
    </w:p>
    <w:p w14:paraId="671C6969" w14:textId="77777777" w:rsidR="00277B0C" w:rsidRPr="00277B0C" w:rsidRDefault="00277B0C" w:rsidP="00277B0C"/>
    <w:p w14:paraId="4804C147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>Have a look at the Investment Banking definitions and information for help or have a look on these websites:  investopedia.com, wikipedia.com, fsa.gov.uk</w:t>
      </w:r>
    </w:p>
    <w:p w14:paraId="79779C5A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 xml:space="preserve">Look at the financial sites- </w:t>
      </w:r>
      <w:hyperlink r:id="rId12" w:history="1">
        <w:proofErr w:type="gramStart"/>
        <w:r w:rsidRPr="00277B0C">
          <w:t>http://www.lsespreads.com/financial_markets</w:t>
        </w:r>
      </w:hyperlink>
      <w:r w:rsidRPr="00277B0C">
        <w:t>  ,Bloomberg</w:t>
      </w:r>
      <w:proofErr w:type="gramEnd"/>
      <w:r w:rsidRPr="00277B0C">
        <w:t xml:space="preserve"> and Reuters. Familiarise yourself with the latest news in finance. Investment Bankers would be checking this on a daily basis. </w:t>
      </w:r>
    </w:p>
    <w:p w14:paraId="7CB6278C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 xml:space="preserve">What is the difference between an Investment Bank and </w:t>
      </w:r>
      <w:proofErr w:type="gramStart"/>
      <w:r w:rsidRPr="00277B0C">
        <w:t>a Retail</w:t>
      </w:r>
      <w:proofErr w:type="gramEnd"/>
      <w:r w:rsidRPr="00277B0C">
        <w:t xml:space="preserve"> Bank? </w:t>
      </w:r>
    </w:p>
    <w:p w14:paraId="731813A0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>What is a derivative?</w:t>
      </w:r>
    </w:p>
    <w:p w14:paraId="7DB5E55F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>How would you use a derivative?</w:t>
      </w:r>
    </w:p>
    <w:p w14:paraId="462D5E47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>What is the difference between a share and a bond?</w:t>
      </w:r>
    </w:p>
    <w:p w14:paraId="5586B1DE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>What is a credit default swop?</w:t>
      </w:r>
    </w:p>
    <w:p w14:paraId="2B6276F4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>What do you know about investment banking?</w:t>
      </w:r>
    </w:p>
    <w:p w14:paraId="7B7A384B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>What is a credit derivative?</w:t>
      </w:r>
    </w:p>
    <w:p w14:paraId="1ACE844B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>What do you know about FX?</w:t>
      </w:r>
    </w:p>
    <w:p w14:paraId="7FB5EC36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>Why do you want to work for a bank?</w:t>
      </w:r>
    </w:p>
    <w:p w14:paraId="0133D1F3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>Why do you want to work in finance?</w:t>
      </w:r>
    </w:p>
    <w:p w14:paraId="3C0A1458" w14:textId="77777777" w:rsidR="00277B0C" w:rsidRPr="00277B0C" w:rsidRDefault="00277B0C" w:rsidP="00277B0C">
      <w:pPr>
        <w:numPr>
          <w:ilvl w:val="0"/>
          <w:numId w:val="3"/>
        </w:numPr>
        <w:spacing w:after="120"/>
      </w:pPr>
      <w:r w:rsidRPr="00277B0C">
        <w:t>What is equity?</w:t>
      </w:r>
    </w:p>
    <w:p w14:paraId="69BB4F3B" w14:textId="77777777" w:rsidR="00277B0C" w:rsidRDefault="00277B0C" w:rsidP="00277B0C">
      <w:pPr>
        <w:numPr>
          <w:ilvl w:val="0"/>
          <w:numId w:val="3"/>
        </w:numPr>
        <w:spacing w:after="120"/>
      </w:pPr>
      <w:r w:rsidRPr="00277B0C">
        <w:t>Describe the FTSE 100.</w:t>
      </w:r>
    </w:p>
    <w:p w14:paraId="5C8F777F" w14:textId="77777777" w:rsidR="00B00A11" w:rsidRDefault="00B00A11" w:rsidP="00B00A11">
      <w:pPr>
        <w:pStyle w:val="BulletMulti"/>
      </w:pPr>
      <w:r>
        <w:t>What is a stock?</w:t>
      </w:r>
    </w:p>
    <w:p w14:paraId="06E83302" w14:textId="77777777" w:rsidR="00B00A11" w:rsidRDefault="00B00A11" w:rsidP="00B00A11">
      <w:pPr>
        <w:pStyle w:val="BulletMulti"/>
      </w:pPr>
      <w:r>
        <w:t>What is a bond?</w:t>
      </w:r>
    </w:p>
    <w:p w14:paraId="14F98E79" w14:textId="77777777" w:rsidR="00B00A11" w:rsidRDefault="00B00A11" w:rsidP="00B00A11">
      <w:pPr>
        <w:pStyle w:val="BulletMulti"/>
      </w:pPr>
      <w:r>
        <w:t>What is the difference between equity and bonds?</w:t>
      </w:r>
    </w:p>
    <w:p w14:paraId="57C931FC" w14:textId="69E6C29C" w:rsidR="00B00A11" w:rsidRPr="00277B0C" w:rsidRDefault="00B00A11" w:rsidP="00B00A11">
      <w:pPr>
        <w:pStyle w:val="BulletMulti"/>
      </w:pPr>
      <w:r>
        <w:t>What is an IPO?</w:t>
      </w:r>
      <w:bookmarkStart w:id="11" w:name="_GoBack"/>
      <w:bookmarkEnd w:id="11"/>
    </w:p>
    <w:sectPr w:rsidR="00B00A11" w:rsidRPr="00277B0C" w:rsidSect="001E02A4">
      <w:headerReference w:type="default" r:id="rId13"/>
      <w:footerReference w:type="default" r:id="rId14"/>
      <w:headerReference w:type="first" r:id="rId15"/>
      <w:footerReference w:type="first" r:id="rId16"/>
      <w:pgSz w:w="11907" w:h="16840" w:code="9"/>
      <w:pgMar w:top="1418" w:right="1134" w:bottom="1418" w:left="1134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4C3EFB" w14:textId="77777777" w:rsidR="00B17EE6" w:rsidRDefault="00B17EE6">
      <w:r>
        <w:separator/>
      </w:r>
    </w:p>
    <w:p w14:paraId="3D4C3EFC" w14:textId="77777777" w:rsidR="00B17EE6" w:rsidRDefault="00B17EE6"/>
  </w:endnote>
  <w:endnote w:type="continuationSeparator" w:id="0">
    <w:p w14:paraId="3D4C3EFD" w14:textId="77777777" w:rsidR="00B17EE6" w:rsidRDefault="00B17EE6">
      <w:r>
        <w:continuationSeparator/>
      </w:r>
    </w:p>
    <w:p w14:paraId="3D4C3EFE" w14:textId="77777777" w:rsidR="00B17EE6" w:rsidRDefault="00B17E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0CD1AD29-6CE1-431A-976E-E3349745A8E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1C5F6E53-E185-46A7-8652-BD8D85D5CCB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8D39A05F-5D3F-421A-9893-061B3F91F50B}"/>
    <w:embedBold r:id="rId4" w:fontKey="{9092883F-E8CD-4681-A21F-0BA04134D79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6ADB10D4-5E68-4C34-913F-F4331B9573A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B17EE6" w:rsidRPr="003E15D1" w14:paraId="3D4C3F02" w14:textId="77777777" w:rsidTr="00B17EE6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3D4C3F00" w14:textId="77777777" w:rsidR="00B17EE6" w:rsidRPr="003E15D1" w:rsidRDefault="00B17EE6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3D4C3F01" w14:textId="77777777" w:rsidR="00B17EE6" w:rsidRPr="003E15D1" w:rsidRDefault="00B17EE6" w:rsidP="00B17EE6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04 April 2012</w:t>
          </w:r>
          <w:r>
            <w:rPr>
              <w:b/>
              <w:color w:val="FFFFFF"/>
              <w:sz w:val="20"/>
              <w:szCs w:val="20"/>
            </w:rPr>
            <w:tab/>
          </w:r>
          <w:r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B00A11">
            <w:rPr>
              <w:b/>
              <w:noProof/>
              <w:color w:val="FFFFFF"/>
              <w:sz w:val="20"/>
              <w:szCs w:val="20"/>
            </w:rPr>
            <w:t>7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  <w:r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B00A11">
            <w:rPr>
              <w:b/>
              <w:noProof/>
              <w:color w:val="FFFFFF"/>
              <w:sz w:val="20"/>
              <w:szCs w:val="20"/>
            </w:rPr>
            <w:t>8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3D4C3F03" w14:textId="77777777" w:rsidR="00B17EE6" w:rsidRPr="00B41B11" w:rsidRDefault="00B17EE6" w:rsidP="00F72CA9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>
      <w:rPr>
        <w:sz w:val="10"/>
        <w:szCs w:val="10"/>
      </w:rPr>
      <w:t>.Infrastructure Interview Question Bank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B17EE6" w:rsidRPr="003E15D1" w14:paraId="3D4C3F07" w14:textId="77777777" w:rsidTr="00B17EE6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3D4C3F05" w14:textId="77777777" w:rsidR="00B17EE6" w:rsidRPr="003E15D1" w:rsidRDefault="00B17EE6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3D4C3F06" w14:textId="77777777" w:rsidR="00B17EE6" w:rsidRPr="003E15D1" w:rsidRDefault="00B17EE6" w:rsidP="00CF6F4A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04 April 2012</w:t>
          </w:r>
          <w:r>
            <w:rPr>
              <w:b/>
              <w:color w:val="FFFFFF"/>
              <w:sz w:val="20"/>
              <w:szCs w:val="20"/>
            </w:rPr>
            <w:tab/>
          </w:r>
          <w:r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B00A11">
            <w:rPr>
              <w:b/>
              <w:noProof/>
              <w:color w:val="FFFFFF"/>
              <w:sz w:val="20"/>
              <w:szCs w:val="20"/>
            </w:rPr>
            <w:t>1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  <w:r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B00A11">
            <w:rPr>
              <w:b/>
              <w:noProof/>
              <w:color w:val="FFFFFF"/>
              <w:sz w:val="20"/>
              <w:szCs w:val="20"/>
            </w:rPr>
            <w:t>7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3D4C3F08" w14:textId="77777777" w:rsidR="00B17EE6" w:rsidRPr="00F72CA9" w:rsidRDefault="00B17EE6" w:rsidP="00F61713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>
      <w:rPr>
        <w:sz w:val="10"/>
        <w:szCs w:val="10"/>
      </w:rPr>
      <w:t>.Net Interview Question Bank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4C3EF7" w14:textId="77777777" w:rsidR="00B17EE6" w:rsidRDefault="00B17EE6">
      <w:r>
        <w:separator/>
      </w:r>
    </w:p>
    <w:p w14:paraId="3D4C3EF8" w14:textId="77777777" w:rsidR="00B17EE6" w:rsidRDefault="00B17EE6"/>
  </w:footnote>
  <w:footnote w:type="continuationSeparator" w:id="0">
    <w:p w14:paraId="3D4C3EF9" w14:textId="77777777" w:rsidR="00B17EE6" w:rsidRDefault="00B17EE6">
      <w:r>
        <w:continuationSeparator/>
      </w:r>
    </w:p>
    <w:p w14:paraId="3D4C3EFA" w14:textId="77777777" w:rsidR="00B17EE6" w:rsidRDefault="00B17EE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C3EFF" w14:textId="77777777" w:rsidR="00B17EE6" w:rsidRPr="00883DD9" w:rsidRDefault="00B17EE6" w:rsidP="00883DD9">
    <w:pPr>
      <w:pStyle w:val="Header"/>
      <w:pBdr>
        <w:bottom w:val="single" w:sz="12" w:space="1" w:color="333399"/>
      </w:pBdr>
      <w:rPr>
        <w:color w:val="333399"/>
        <w:sz w:val="16"/>
        <w:szCs w:val="16"/>
      </w:rPr>
    </w:pPr>
    <w:r>
      <w:rPr>
        <w:color w:val="333399"/>
        <w:sz w:val="16"/>
        <w:szCs w:val="16"/>
      </w:rPr>
      <w:t>Core – Professional Skills – Infrastructure Interview Question Bank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C3F04" w14:textId="77777777" w:rsidR="00B17EE6" w:rsidRDefault="00B17EE6" w:rsidP="00DD3BA0">
    <w:pPr>
      <w:pStyle w:val="Header"/>
    </w:pPr>
    <w:r>
      <w:rPr>
        <w:noProof/>
        <w:lang w:eastAsia="en-GB"/>
      </w:rPr>
      <w:drawing>
        <wp:inline distT="0" distB="0" distL="0" distR="0" wp14:anchorId="3D4C3F09" wp14:editId="3D4C3F0A">
          <wp:extent cx="6120765" cy="844550"/>
          <wp:effectExtent l="19050" t="0" r="0" b="0"/>
          <wp:docPr id="1" name="Picture 0" descr="FDM Banner_Shield_for_Wor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DM Banner_Shield_for_Wor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765" cy="844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13BB6"/>
    <w:multiLevelType w:val="hybridMultilevel"/>
    <w:tmpl w:val="09D6A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E101D4"/>
    <w:multiLevelType w:val="multilevel"/>
    <w:tmpl w:val="7B02A1BC"/>
    <w:lvl w:ilvl="0">
      <w:start w:val="1"/>
      <w:numFmt w:val="bullet"/>
      <w:pStyle w:val="BulletMulti"/>
      <w:lvlText w:val=""/>
      <w:lvlJc w:val="left"/>
      <w:pPr>
        <w:tabs>
          <w:tab w:val="num" w:pos="1474"/>
        </w:tabs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>
    <w:nsid w:val="13195FB3"/>
    <w:multiLevelType w:val="hybridMultilevel"/>
    <w:tmpl w:val="F4087E6C"/>
    <w:lvl w:ilvl="0" w:tplc="DCA4FC98">
      <w:start w:val="1"/>
      <w:numFmt w:val="bullet"/>
      <w:pStyle w:val="TableBullet"/>
      <w:lvlText w:val=""/>
      <w:lvlJc w:val="left"/>
      <w:pPr>
        <w:ind w:left="340" w:hanging="340"/>
      </w:pPr>
      <w:rPr>
        <w:rFonts w:ascii="Symbol" w:hAnsi="Symbol" w:hint="default"/>
        <w:b w:val="0"/>
        <w:i w:val="0"/>
        <w:color w:val="333399"/>
        <w:sz w:val="18"/>
        <w:szCs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DD349D"/>
    <w:multiLevelType w:val="hybridMultilevel"/>
    <w:tmpl w:val="635643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49414F"/>
    <w:multiLevelType w:val="multilevel"/>
    <w:tmpl w:val="B65EDDFE"/>
    <w:lvl w:ilvl="0">
      <w:start w:val="1"/>
      <w:numFmt w:val="decimal"/>
      <w:pStyle w:val="Heading1"/>
      <w:lvlText w:val="%1"/>
      <w:lvlJc w:val="left"/>
      <w:pPr>
        <w:tabs>
          <w:tab w:val="num" w:pos="1985"/>
        </w:tabs>
        <w:ind w:left="567" w:hanging="567"/>
      </w:pPr>
      <w:rPr>
        <w:rFonts w:ascii="Arial Bold" w:hAnsi="Arial Bold" w:hint="default"/>
        <w:b/>
        <w:i w:val="0"/>
        <w:color w:val="333399"/>
        <w:kern w:val="0"/>
        <w:sz w:val="36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985"/>
        </w:tabs>
        <w:ind w:left="709" w:hanging="709"/>
      </w:pPr>
      <w:rPr>
        <w:rFonts w:ascii="Arial Bold" w:hAnsi="Arial Bold" w:hint="default"/>
        <w:b/>
        <w:i w:val="0"/>
        <w:color w:val="333399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85"/>
        </w:tabs>
        <w:ind w:left="851" w:hanging="851"/>
      </w:pPr>
      <w:rPr>
        <w:rFonts w:ascii="Arial Bold" w:hAnsi="Arial Bold" w:hint="default"/>
        <w:b/>
        <w:i w:val="0"/>
        <w:color w:val="333399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992" w:hanging="9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85"/>
        </w:tabs>
        <w:ind w:left="567" w:hanging="567"/>
      </w:pPr>
      <w:rPr>
        <w:rFonts w:hint="default"/>
      </w:rPr>
    </w:lvl>
  </w:abstractNum>
  <w:abstractNum w:abstractNumId="5">
    <w:nsid w:val="51905116"/>
    <w:multiLevelType w:val="hybridMultilevel"/>
    <w:tmpl w:val="D9E811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053965"/>
    <w:multiLevelType w:val="hybridMultilevel"/>
    <w:tmpl w:val="212CF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3B24E7"/>
    <w:multiLevelType w:val="multilevel"/>
    <w:tmpl w:val="77F0C982"/>
    <w:styleLink w:val="StyleBulleted9ptIndigo"/>
    <w:lvl w:ilvl="0">
      <w:start w:val="1"/>
      <w:numFmt w:val="bullet"/>
      <w:lvlText w:val=""/>
      <w:lvlJc w:val="left"/>
      <w:pPr>
        <w:tabs>
          <w:tab w:val="num" w:pos="1474"/>
        </w:tabs>
        <w:ind w:left="1474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8">
    <w:nsid w:val="777926DA"/>
    <w:multiLevelType w:val="multilevel"/>
    <w:tmpl w:val="087E25A8"/>
    <w:lvl w:ilvl="0">
      <w:start w:val="1"/>
      <w:numFmt w:val="bullet"/>
      <w:pStyle w:val="Bullet"/>
      <w:lvlText w:val=""/>
      <w:lvlJc w:val="left"/>
      <w:pPr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ind w:left="680" w:hanging="34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2"/>
  </w:num>
  <w:num w:numId="5">
    <w:abstractNumId w:val="8"/>
  </w:num>
  <w:num w:numId="6">
    <w:abstractNumId w:val="6"/>
  </w:num>
  <w:num w:numId="7">
    <w:abstractNumId w:val="5"/>
  </w:num>
  <w:num w:numId="8">
    <w:abstractNumId w:val="3"/>
  </w:num>
  <w:num w:numId="9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12289" fill="f" fillcolor="#ff9" strokecolor="#c80000">
      <v:fill color="#ff9" on="f"/>
      <v:stroke color="#c80000" weight="1pt"/>
      <v:textbox inset=".5mm,.5mm,.5mm,.5mm"/>
      <o:colormru v:ext="edit" colors="#0c0,#c80000,#c3c3e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F4A"/>
    <w:rsid w:val="000007B2"/>
    <w:rsid w:val="0000163D"/>
    <w:rsid w:val="0000255A"/>
    <w:rsid w:val="00002B0C"/>
    <w:rsid w:val="00002CB4"/>
    <w:rsid w:val="00003DD7"/>
    <w:rsid w:val="00004769"/>
    <w:rsid w:val="000051BE"/>
    <w:rsid w:val="000053C3"/>
    <w:rsid w:val="00005CE8"/>
    <w:rsid w:val="00006618"/>
    <w:rsid w:val="00007943"/>
    <w:rsid w:val="00007F97"/>
    <w:rsid w:val="000133DA"/>
    <w:rsid w:val="00013464"/>
    <w:rsid w:val="000134E6"/>
    <w:rsid w:val="00013D07"/>
    <w:rsid w:val="00013D70"/>
    <w:rsid w:val="000143BF"/>
    <w:rsid w:val="00014BFC"/>
    <w:rsid w:val="00015886"/>
    <w:rsid w:val="000165CB"/>
    <w:rsid w:val="00017AE5"/>
    <w:rsid w:val="00020884"/>
    <w:rsid w:val="00021578"/>
    <w:rsid w:val="00021AC5"/>
    <w:rsid w:val="000221D3"/>
    <w:rsid w:val="00022A70"/>
    <w:rsid w:val="00022DB3"/>
    <w:rsid w:val="00024AE8"/>
    <w:rsid w:val="0002508A"/>
    <w:rsid w:val="000254C7"/>
    <w:rsid w:val="00027608"/>
    <w:rsid w:val="0003226A"/>
    <w:rsid w:val="00032CC2"/>
    <w:rsid w:val="0003327C"/>
    <w:rsid w:val="00033507"/>
    <w:rsid w:val="000337F7"/>
    <w:rsid w:val="0003392C"/>
    <w:rsid w:val="00036B88"/>
    <w:rsid w:val="00037367"/>
    <w:rsid w:val="0003760F"/>
    <w:rsid w:val="00037B1B"/>
    <w:rsid w:val="0004081C"/>
    <w:rsid w:val="00042CAA"/>
    <w:rsid w:val="00044607"/>
    <w:rsid w:val="00045126"/>
    <w:rsid w:val="0005444F"/>
    <w:rsid w:val="0005455E"/>
    <w:rsid w:val="00056CE8"/>
    <w:rsid w:val="00057110"/>
    <w:rsid w:val="00060558"/>
    <w:rsid w:val="0006128F"/>
    <w:rsid w:val="00061EFC"/>
    <w:rsid w:val="0006224D"/>
    <w:rsid w:val="000625D0"/>
    <w:rsid w:val="00062BAE"/>
    <w:rsid w:val="000632D9"/>
    <w:rsid w:val="00063E0B"/>
    <w:rsid w:val="00064368"/>
    <w:rsid w:val="0006539F"/>
    <w:rsid w:val="0007055A"/>
    <w:rsid w:val="000708CF"/>
    <w:rsid w:val="00070A6C"/>
    <w:rsid w:val="00070C65"/>
    <w:rsid w:val="00070FE4"/>
    <w:rsid w:val="00072ED7"/>
    <w:rsid w:val="00076AF4"/>
    <w:rsid w:val="000776C0"/>
    <w:rsid w:val="00077977"/>
    <w:rsid w:val="0008015E"/>
    <w:rsid w:val="0008018C"/>
    <w:rsid w:val="000806ED"/>
    <w:rsid w:val="00081687"/>
    <w:rsid w:val="00084FAA"/>
    <w:rsid w:val="000854DA"/>
    <w:rsid w:val="00085F03"/>
    <w:rsid w:val="00085FC6"/>
    <w:rsid w:val="00086098"/>
    <w:rsid w:val="00086FB8"/>
    <w:rsid w:val="0009167B"/>
    <w:rsid w:val="00091D75"/>
    <w:rsid w:val="00092DB1"/>
    <w:rsid w:val="00093AAE"/>
    <w:rsid w:val="000958D7"/>
    <w:rsid w:val="00096D04"/>
    <w:rsid w:val="00097221"/>
    <w:rsid w:val="00097479"/>
    <w:rsid w:val="000A0D23"/>
    <w:rsid w:val="000A14C6"/>
    <w:rsid w:val="000A16BA"/>
    <w:rsid w:val="000A1B22"/>
    <w:rsid w:val="000A20CF"/>
    <w:rsid w:val="000A316E"/>
    <w:rsid w:val="000A55E7"/>
    <w:rsid w:val="000A6806"/>
    <w:rsid w:val="000A7A6B"/>
    <w:rsid w:val="000A7C0A"/>
    <w:rsid w:val="000B0663"/>
    <w:rsid w:val="000B1A3B"/>
    <w:rsid w:val="000B20C9"/>
    <w:rsid w:val="000B3115"/>
    <w:rsid w:val="000B4557"/>
    <w:rsid w:val="000B4764"/>
    <w:rsid w:val="000B4AA7"/>
    <w:rsid w:val="000B4C64"/>
    <w:rsid w:val="000B516B"/>
    <w:rsid w:val="000B5416"/>
    <w:rsid w:val="000B568C"/>
    <w:rsid w:val="000B57B9"/>
    <w:rsid w:val="000B611B"/>
    <w:rsid w:val="000B6F61"/>
    <w:rsid w:val="000C0896"/>
    <w:rsid w:val="000C1A27"/>
    <w:rsid w:val="000C1EF6"/>
    <w:rsid w:val="000C4525"/>
    <w:rsid w:val="000C48D0"/>
    <w:rsid w:val="000C57D3"/>
    <w:rsid w:val="000C5C5C"/>
    <w:rsid w:val="000C6153"/>
    <w:rsid w:val="000C6D43"/>
    <w:rsid w:val="000C7915"/>
    <w:rsid w:val="000D055B"/>
    <w:rsid w:val="000D07EC"/>
    <w:rsid w:val="000D0AB8"/>
    <w:rsid w:val="000D0DCF"/>
    <w:rsid w:val="000D12A9"/>
    <w:rsid w:val="000D2041"/>
    <w:rsid w:val="000D23BA"/>
    <w:rsid w:val="000D2B48"/>
    <w:rsid w:val="000D2F09"/>
    <w:rsid w:val="000D4686"/>
    <w:rsid w:val="000D55B2"/>
    <w:rsid w:val="000D5CFC"/>
    <w:rsid w:val="000D75F8"/>
    <w:rsid w:val="000E020C"/>
    <w:rsid w:val="000E05EC"/>
    <w:rsid w:val="000E077B"/>
    <w:rsid w:val="000E11C3"/>
    <w:rsid w:val="000E220C"/>
    <w:rsid w:val="000E26DD"/>
    <w:rsid w:val="000E31D2"/>
    <w:rsid w:val="000E528D"/>
    <w:rsid w:val="000E5AB4"/>
    <w:rsid w:val="000E65BE"/>
    <w:rsid w:val="000E6817"/>
    <w:rsid w:val="000F01CB"/>
    <w:rsid w:val="000F0394"/>
    <w:rsid w:val="000F406E"/>
    <w:rsid w:val="000F4FEC"/>
    <w:rsid w:val="000F55AE"/>
    <w:rsid w:val="0010055A"/>
    <w:rsid w:val="001007C3"/>
    <w:rsid w:val="00100907"/>
    <w:rsid w:val="00101815"/>
    <w:rsid w:val="00101934"/>
    <w:rsid w:val="0010340C"/>
    <w:rsid w:val="00104444"/>
    <w:rsid w:val="001060B1"/>
    <w:rsid w:val="00107812"/>
    <w:rsid w:val="00107C8A"/>
    <w:rsid w:val="0011176E"/>
    <w:rsid w:val="00111DB1"/>
    <w:rsid w:val="00116A71"/>
    <w:rsid w:val="0012094B"/>
    <w:rsid w:val="0012240D"/>
    <w:rsid w:val="001233C9"/>
    <w:rsid w:val="00124573"/>
    <w:rsid w:val="001245D7"/>
    <w:rsid w:val="0012601F"/>
    <w:rsid w:val="0012697F"/>
    <w:rsid w:val="00126C7C"/>
    <w:rsid w:val="001270ED"/>
    <w:rsid w:val="0012791E"/>
    <w:rsid w:val="00127F96"/>
    <w:rsid w:val="001300C8"/>
    <w:rsid w:val="0013109D"/>
    <w:rsid w:val="00131F56"/>
    <w:rsid w:val="00132323"/>
    <w:rsid w:val="001336DD"/>
    <w:rsid w:val="00133AA9"/>
    <w:rsid w:val="00133DCA"/>
    <w:rsid w:val="00134868"/>
    <w:rsid w:val="00134E2F"/>
    <w:rsid w:val="0013566F"/>
    <w:rsid w:val="00137842"/>
    <w:rsid w:val="00137BCB"/>
    <w:rsid w:val="00137BCE"/>
    <w:rsid w:val="0014089E"/>
    <w:rsid w:val="00140CAF"/>
    <w:rsid w:val="001415DA"/>
    <w:rsid w:val="00144E94"/>
    <w:rsid w:val="00145296"/>
    <w:rsid w:val="00147281"/>
    <w:rsid w:val="00150600"/>
    <w:rsid w:val="00150837"/>
    <w:rsid w:val="0015235E"/>
    <w:rsid w:val="0015283B"/>
    <w:rsid w:val="001545A2"/>
    <w:rsid w:val="00154724"/>
    <w:rsid w:val="00155800"/>
    <w:rsid w:val="00156003"/>
    <w:rsid w:val="001619B0"/>
    <w:rsid w:val="00161B31"/>
    <w:rsid w:val="001627B8"/>
    <w:rsid w:val="001632B5"/>
    <w:rsid w:val="00166792"/>
    <w:rsid w:val="001703C5"/>
    <w:rsid w:val="00172751"/>
    <w:rsid w:val="0017291E"/>
    <w:rsid w:val="001730C4"/>
    <w:rsid w:val="001736C6"/>
    <w:rsid w:val="00173D19"/>
    <w:rsid w:val="00176C08"/>
    <w:rsid w:val="001807B2"/>
    <w:rsid w:val="00180A1A"/>
    <w:rsid w:val="00181903"/>
    <w:rsid w:val="00181C21"/>
    <w:rsid w:val="0018230F"/>
    <w:rsid w:val="00183640"/>
    <w:rsid w:val="00184232"/>
    <w:rsid w:val="0018498B"/>
    <w:rsid w:val="001851B9"/>
    <w:rsid w:val="00185520"/>
    <w:rsid w:val="00185C11"/>
    <w:rsid w:val="00185E10"/>
    <w:rsid w:val="001903DA"/>
    <w:rsid w:val="001906BB"/>
    <w:rsid w:val="00191B5E"/>
    <w:rsid w:val="00192738"/>
    <w:rsid w:val="0019274A"/>
    <w:rsid w:val="00193421"/>
    <w:rsid w:val="001938C8"/>
    <w:rsid w:val="00193FA4"/>
    <w:rsid w:val="0019712A"/>
    <w:rsid w:val="00197590"/>
    <w:rsid w:val="001A0011"/>
    <w:rsid w:val="001A02C0"/>
    <w:rsid w:val="001A0FE8"/>
    <w:rsid w:val="001A2F7C"/>
    <w:rsid w:val="001A3F50"/>
    <w:rsid w:val="001A49AE"/>
    <w:rsid w:val="001A4F22"/>
    <w:rsid w:val="001A4FE4"/>
    <w:rsid w:val="001A5A4E"/>
    <w:rsid w:val="001A5A9C"/>
    <w:rsid w:val="001A5C3B"/>
    <w:rsid w:val="001A628E"/>
    <w:rsid w:val="001A6480"/>
    <w:rsid w:val="001B101F"/>
    <w:rsid w:val="001B14C4"/>
    <w:rsid w:val="001B1C8C"/>
    <w:rsid w:val="001B2004"/>
    <w:rsid w:val="001B244C"/>
    <w:rsid w:val="001B4304"/>
    <w:rsid w:val="001B63DA"/>
    <w:rsid w:val="001B70B3"/>
    <w:rsid w:val="001C1A30"/>
    <w:rsid w:val="001C2011"/>
    <w:rsid w:val="001C2E17"/>
    <w:rsid w:val="001C2EEA"/>
    <w:rsid w:val="001C3B4C"/>
    <w:rsid w:val="001C47B5"/>
    <w:rsid w:val="001C4C1A"/>
    <w:rsid w:val="001C57E3"/>
    <w:rsid w:val="001C59AE"/>
    <w:rsid w:val="001C673A"/>
    <w:rsid w:val="001C7DE8"/>
    <w:rsid w:val="001D1703"/>
    <w:rsid w:val="001D171D"/>
    <w:rsid w:val="001D2006"/>
    <w:rsid w:val="001D43E7"/>
    <w:rsid w:val="001D5191"/>
    <w:rsid w:val="001D5BAB"/>
    <w:rsid w:val="001D5C17"/>
    <w:rsid w:val="001D707F"/>
    <w:rsid w:val="001E018B"/>
    <w:rsid w:val="001E02A4"/>
    <w:rsid w:val="001E3026"/>
    <w:rsid w:val="001E3278"/>
    <w:rsid w:val="001E3A79"/>
    <w:rsid w:val="001E3EA3"/>
    <w:rsid w:val="001E469C"/>
    <w:rsid w:val="001E47CE"/>
    <w:rsid w:val="001E4E13"/>
    <w:rsid w:val="001E56C5"/>
    <w:rsid w:val="001E784B"/>
    <w:rsid w:val="001F0E25"/>
    <w:rsid w:val="001F11BD"/>
    <w:rsid w:val="001F174E"/>
    <w:rsid w:val="001F1D87"/>
    <w:rsid w:val="00201302"/>
    <w:rsid w:val="002018CB"/>
    <w:rsid w:val="0020355E"/>
    <w:rsid w:val="00203AD6"/>
    <w:rsid w:val="00204E9D"/>
    <w:rsid w:val="002069B4"/>
    <w:rsid w:val="00207630"/>
    <w:rsid w:val="00207C84"/>
    <w:rsid w:val="00207EEC"/>
    <w:rsid w:val="00211375"/>
    <w:rsid w:val="002119D2"/>
    <w:rsid w:val="00211A1B"/>
    <w:rsid w:val="002161E6"/>
    <w:rsid w:val="002163A1"/>
    <w:rsid w:val="00216763"/>
    <w:rsid w:val="00216C4E"/>
    <w:rsid w:val="00216C56"/>
    <w:rsid w:val="00216D56"/>
    <w:rsid w:val="00216F46"/>
    <w:rsid w:val="00217594"/>
    <w:rsid w:val="002178DC"/>
    <w:rsid w:val="002210FD"/>
    <w:rsid w:val="002213D3"/>
    <w:rsid w:val="00223540"/>
    <w:rsid w:val="00223BE8"/>
    <w:rsid w:val="0022462B"/>
    <w:rsid w:val="00225259"/>
    <w:rsid w:val="00225A4C"/>
    <w:rsid w:val="00226089"/>
    <w:rsid w:val="002261FA"/>
    <w:rsid w:val="0022636B"/>
    <w:rsid w:val="00226FEC"/>
    <w:rsid w:val="00227629"/>
    <w:rsid w:val="002300F2"/>
    <w:rsid w:val="002301EC"/>
    <w:rsid w:val="00230EC7"/>
    <w:rsid w:val="00234C11"/>
    <w:rsid w:val="00234C14"/>
    <w:rsid w:val="00235EE2"/>
    <w:rsid w:val="0023733F"/>
    <w:rsid w:val="0023780E"/>
    <w:rsid w:val="00240DA9"/>
    <w:rsid w:val="00241439"/>
    <w:rsid w:val="0024167C"/>
    <w:rsid w:val="00241DAA"/>
    <w:rsid w:val="002423F0"/>
    <w:rsid w:val="002428D6"/>
    <w:rsid w:val="00244B6D"/>
    <w:rsid w:val="00246B53"/>
    <w:rsid w:val="00247E2A"/>
    <w:rsid w:val="002504E5"/>
    <w:rsid w:val="00251B9A"/>
    <w:rsid w:val="00251F95"/>
    <w:rsid w:val="0025227A"/>
    <w:rsid w:val="0025327A"/>
    <w:rsid w:val="00254987"/>
    <w:rsid w:val="00255863"/>
    <w:rsid w:val="00255E8C"/>
    <w:rsid w:val="00257612"/>
    <w:rsid w:val="00261263"/>
    <w:rsid w:val="00262106"/>
    <w:rsid w:val="002626B5"/>
    <w:rsid w:val="00262A43"/>
    <w:rsid w:val="00262CFD"/>
    <w:rsid w:val="00263535"/>
    <w:rsid w:val="002657C6"/>
    <w:rsid w:val="002666D9"/>
    <w:rsid w:val="002668D9"/>
    <w:rsid w:val="00267992"/>
    <w:rsid w:val="00267C07"/>
    <w:rsid w:val="00270085"/>
    <w:rsid w:val="00272639"/>
    <w:rsid w:val="0027356E"/>
    <w:rsid w:val="002737A8"/>
    <w:rsid w:val="0027408B"/>
    <w:rsid w:val="00274FA4"/>
    <w:rsid w:val="002754A5"/>
    <w:rsid w:val="00277B0C"/>
    <w:rsid w:val="00280749"/>
    <w:rsid w:val="00280AC3"/>
    <w:rsid w:val="00281BD0"/>
    <w:rsid w:val="002826E9"/>
    <w:rsid w:val="00282F14"/>
    <w:rsid w:val="00284106"/>
    <w:rsid w:val="00284EB8"/>
    <w:rsid w:val="00284FA2"/>
    <w:rsid w:val="00285704"/>
    <w:rsid w:val="00285D9E"/>
    <w:rsid w:val="00285EAE"/>
    <w:rsid w:val="00286126"/>
    <w:rsid w:val="00290990"/>
    <w:rsid w:val="0029109C"/>
    <w:rsid w:val="0029144C"/>
    <w:rsid w:val="0029191B"/>
    <w:rsid w:val="002928FB"/>
    <w:rsid w:val="00293205"/>
    <w:rsid w:val="00293A99"/>
    <w:rsid w:val="00293D47"/>
    <w:rsid w:val="00294057"/>
    <w:rsid w:val="00295430"/>
    <w:rsid w:val="002A0D83"/>
    <w:rsid w:val="002A23A5"/>
    <w:rsid w:val="002A3887"/>
    <w:rsid w:val="002A4C4B"/>
    <w:rsid w:val="002A671D"/>
    <w:rsid w:val="002A72C8"/>
    <w:rsid w:val="002A7B33"/>
    <w:rsid w:val="002A7DD4"/>
    <w:rsid w:val="002B6010"/>
    <w:rsid w:val="002C0B20"/>
    <w:rsid w:val="002C144A"/>
    <w:rsid w:val="002C4986"/>
    <w:rsid w:val="002C7AB7"/>
    <w:rsid w:val="002D0B6F"/>
    <w:rsid w:val="002D1A5B"/>
    <w:rsid w:val="002D2FE9"/>
    <w:rsid w:val="002D3382"/>
    <w:rsid w:val="002D356B"/>
    <w:rsid w:val="002D38FF"/>
    <w:rsid w:val="002D3C20"/>
    <w:rsid w:val="002D3F69"/>
    <w:rsid w:val="002D4510"/>
    <w:rsid w:val="002D4619"/>
    <w:rsid w:val="002D5829"/>
    <w:rsid w:val="002E0006"/>
    <w:rsid w:val="002E0162"/>
    <w:rsid w:val="002E0CF0"/>
    <w:rsid w:val="002E2709"/>
    <w:rsid w:val="002E3BA5"/>
    <w:rsid w:val="002E523F"/>
    <w:rsid w:val="002E58E0"/>
    <w:rsid w:val="002E5BDB"/>
    <w:rsid w:val="002E7925"/>
    <w:rsid w:val="002F13A1"/>
    <w:rsid w:val="002F1840"/>
    <w:rsid w:val="002F1B0E"/>
    <w:rsid w:val="002F1CF5"/>
    <w:rsid w:val="002F26BC"/>
    <w:rsid w:val="002F2879"/>
    <w:rsid w:val="002F3EA2"/>
    <w:rsid w:val="002F3FBF"/>
    <w:rsid w:val="002F459C"/>
    <w:rsid w:val="002F5EF2"/>
    <w:rsid w:val="002F6CCF"/>
    <w:rsid w:val="002F7177"/>
    <w:rsid w:val="0030019F"/>
    <w:rsid w:val="00301C16"/>
    <w:rsid w:val="0030228E"/>
    <w:rsid w:val="0030465D"/>
    <w:rsid w:val="00304DCD"/>
    <w:rsid w:val="00307485"/>
    <w:rsid w:val="00307629"/>
    <w:rsid w:val="003117CC"/>
    <w:rsid w:val="00311F0C"/>
    <w:rsid w:val="003123B2"/>
    <w:rsid w:val="003135CB"/>
    <w:rsid w:val="00313CEC"/>
    <w:rsid w:val="00314646"/>
    <w:rsid w:val="00315286"/>
    <w:rsid w:val="0031538C"/>
    <w:rsid w:val="003154F6"/>
    <w:rsid w:val="0031688B"/>
    <w:rsid w:val="00317070"/>
    <w:rsid w:val="00317709"/>
    <w:rsid w:val="00317B80"/>
    <w:rsid w:val="00320744"/>
    <w:rsid w:val="00321033"/>
    <w:rsid w:val="00321ACD"/>
    <w:rsid w:val="00321CC5"/>
    <w:rsid w:val="00322B51"/>
    <w:rsid w:val="003238DB"/>
    <w:rsid w:val="00324550"/>
    <w:rsid w:val="00325168"/>
    <w:rsid w:val="0032680D"/>
    <w:rsid w:val="00326AC4"/>
    <w:rsid w:val="00330334"/>
    <w:rsid w:val="003344D6"/>
    <w:rsid w:val="00335BDB"/>
    <w:rsid w:val="00335BEE"/>
    <w:rsid w:val="00337957"/>
    <w:rsid w:val="003401FC"/>
    <w:rsid w:val="0034232B"/>
    <w:rsid w:val="00343382"/>
    <w:rsid w:val="00345DF1"/>
    <w:rsid w:val="00347E40"/>
    <w:rsid w:val="003506B2"/>
    <w:rsid w:val="00350CE3"/>
    <w:rsid w:val="00351115"/>
    <w:rsid w:val="0035176A"/>
    <w:rsid w:val="00351E4D"/>
    <w:rsid w:val="003523C6"/>
    <w:rsid w:val="00352EF5"/>
    <w:rsid w:val="003530CC"/>
    <w:rsid w:val="003563D7"/>
    <w:rsid w:val="0035722A"/>
    <w:rsid w:val="00357C46"/>
    <w:rsid w:val="00360099"/>
    <w:rsid w:val="003606D2"/>
    <w:rsid w:val="0036085E"/>
    <w:rsid w:val="00361A7E"/>
    <w:rsid w:val="00361C29"/>
    <w:rsid w:val="00365964"/>
    <w:rsid w:val="00366578"/>
    <w:rsid w:val="003675B5"/>
    <w:rsid w:val="003701FB"/>
    <w:rsid w:val="0037049B"/>
    <w:rsid w:val="00373C5B"/>
    <w:rsid w:val="0037414D"/>
    <w:rsid w:val="003778A6"/>
    <w:rsid w:val="003801C7"/>
    <w:rsid w:val="00380719"/>
    <w:rsid w:val="00382089"/>
    <w:rsid w:val="00382D32"/>
    <w:rsid w:val="00383D6D"/>
    <w:rsid w:val="00384712"/>
    <w:rsid w:val="00385287"/>
    <w:rsid w:val="00385DE4"/>
    <w:rsid w:val="003867EC"/>
    <w:rsid w:val="00386892"/>
    <w:rsid w:val="003908B2"/>
    <w:rsid w:val="00390DC6"/>
    <w:rsid w:val="00391B10"/>
    <w:rsid w:val="00392F88"/>
    <w:rsid w:val="00393FBE"/>
    <w:rsid w:val="0039675F"/>
    <w:rsid w:val="00397139"/>
    <w:rsid w:val="00397A69"/>
    <w:rsid w:val="003A0E2F"/>
    <w:rsid w:val="003A2092"/>
    <w:rsid w:val="003A3C77"/>
    <w:rsid w:val="003A4F4D"/>
    <w:rsid w:val="003A5DB6"/>
    <w:rsid w:val="003A68DD"/>
    <w:rsid w:val="003B03E6"/>
    <w:rsid w:val="003B1A9B"/>
    <w:rsid w:val="003B3299"/>
    <w:rsid w:val="003B45D0"/>
    <w:rsid w:val="003B4C70"/>
    <w:rsid w:val="003B4D5F"/>
    <w:rsid w:val="003B5C75"/>
    <w:rsid w:val="003B65B8"/>
    <w:rsid w:val="003C0AAD"/>
    <w:rsid w:val="003C0F66"/>
    <w:rsid w:val="003C145C"/>
    <w:rsid w:val="003C3ED5"/>
    <w:rsid w:val="003C3FCF"/>
    <w:rsid w:val="003C48D6"/>
    <w:rsid w:val="003C4D96"/>
    <w:rsid w:val="003C6976"/>
    <w:rsid w:val="003C7124"/>
    <w:rsid w:val="003D06AE"/>
    <w:rsid w:val="003D35CC"/>
    <w:rsid w:val="003D3AE4"/>
    <w:rsid w:val="003D3BB0"/>
    <w:rsid w:val="003D3DF6"/>
    <w:rsid w:val="003D43EF"/>
    <w:rsid w:val="003D4EF5"/>
    <w:rsid w:val="003D691E"/>
    <w:rsid w:val="003D73AA"/>
    <w:rsid w:val="003D748B"/>
    <w:rsid w:val="003E15D1"/>
    <w:rsid w:val="003E193A"/>
    <w:rsid w:val="003E2E59"/>
    <w:rsid w:val="003E53FE"/>
    <w:rsid w:val="003E612E"/>
    <w:rsid w:val="003E6844"/>
    <w:rsid w:val="003F2009"/>
    <w:rsid w:val="003F2C1D"/>
    <w:rsid w:val="003F2EC9"/>
    <w:rsid w:val="003F440C"/>
    <w:rsid w:val="003F6B2E"/>
    <w:rsid w:val="003F73B0"/>
    <w:rsid w:val="004000C0"/>
    <w:rsid w:val="0040044B"/>
    <w:rsid w:val="0040072E"/>
    <w:rsid w:val="00401FC8"/>
    <w:rsid w:val="00402B91"/>
    <w:rsid w:val="0040367C"/>
    <w:rsid w:val="00403DCC"/>
    <w:rsid w:val="00404553"/>
    <w:rsid w:val="00405867"/>
    <w:rsid w:val="004059AC"/>
    <w:rsid w:val="00410011"/>
    <w:rsid w:val="00410A1B"/>
    <w:rsid w:val="00411A5F"/>
    <w:rsid w:val="0041362F"/>
    <w:rsid w:val="004143D4"/>
    <w:rsid w:val="00414D34"/>
    <w:rsid w:val="00414DE8"/>
    <w:rsid w:val="00415170"/>
    <w:rsid w:val="004163CA"/>
    <w:rsid w:val="00416600"/>
    <w:rsid w:val="004166A2"/>
    <w:rsid w:val="00416CD0"/>
    <w:rsid w:val="00416D30"/>
    <w:rsid w:val="00416D56"/>
    <w:rsid w:val="004176FD"/>
    <w:rsid w:val="00422509"/>
    <w:rsid w:val="00422929"/>
    <w:rsid w:val="0042393B"/>
    <w:rsid w:val="00424982"/>
    <w:rsid w:val="00424B6A"/>
    <w:rsid w:val="00427A33"/>
    <w:rsid w:val="0043268C"/>
    <w:rsid w:val="0043278E"/>
    <w:rsid w:val="00433579"/>
    <w:rsid w:val="00434C94"/>
    <w:rsid w:val="00434CB3"/>
    <w:rsid w:val="00435599"/>
    <w:rsid w:val="004355E6"/>
    <w:rsid w:val="00435B2D"/>
    <w:rsid w:val="00435BBE"/>
    <w:rsid w:val="00435C70"/>
    <w:rsid w:val="0043639E"/>
    <w:rsid w:val="00436407"/>
    <w:rsid w:val="00440391"/>
    <w:rsid w:val="004405F7"/>
    <w:rsid w:val="00440AA4"/>
    <w:rsid w:val="00440FC8"/>
    <w:rsid w:val="0044249E"/>
    <w:rsid w:val="00442C41"/>
    <w:rsid w:val="00442DA1"/>
    <w:rsid w:val="00445CB6"/>
    <w:rsid w:val="0044751B"/>
    <w:rsid w:val="00450652"/>
    <w:rsid w:val="004511D7"/>
    <w:rsid w:val="004515C9"/>
    <w:rsid w:val="00451B2E"/>
    <w:rsid w:val="00452247"/>
    <w:rsid w:val="00452828"/>
    <w:rsid w:val="004565DA"/>
    <w:rsid w:val="00457281"/>
    <w:rsid w:val="00457856"/>
    <w:rsid w:val="00460220"/>
    <w:rsid w:val="00460DC0"/>
    <w:rsid w:val="00462275"/>
    <w:rsid w:val="0046242C"/>
    <w:rsid w:val="0046293C"/>
    <w:rsid w:val="00464385"/>
    <w:rsid w:val="00466862"/>
    <w:rsid w:val="0046691A"/>
    <w:rsid w:val="00466DE2"/>
    <w:rsid w:val="00467327"/>
    <w:rsid w:val="004706A1"/>
    <w:rsid w:val="00470FD2"/>
    <w:rsid w:val="00471290"/>
    <w:rsid w:val="004724C9"/>
    <w:rsid w:val="00472F50"/>
    <w:rsid w:val="004736CA"/>
    <w:rsid w:val="004740EB"/>
    <w:rsid w:val="00474322"/>
    <w:rsid w:val="004768BB"/>
    <w:rsid w:val="00480CBA"/>
    <w:rsid w:val="004826AA"/>
    <w:rsid w:val="00482CD6"/>
    <w:rsid w:val="00484DAC"/>
    <w:rsid w:val="00485718"/>
    <w:rsid w:val="00486A5C"/>
    <w:rsid w:val="00487AE8"/>
    <w:rsid w:val="00490499"/>
    <w:rsid w:val="0049084B"/>
    <w:rsid w:val="00490BAA"/>
    <w:rsid w:val="00490E54"/>
    <w:rsid w:val="00491F06"/>
    <w:rsid w:val="00492365"/>
    <w:rsid w:val="004923B3"/>
    <w:rsid w:val="0049682E"/>
    <w:rsid w:val="004A1BD4"/>
    <w:rsid w:val="004A26F9"/>
    <w:rsid w:val="004A291F"/>
    <w:rsid w:val="004A4259"/>
    <w:rsid w:val="004A4D5E"/>
    <w:rsid w:val="004A6CA0"/>
    <w:rsid w:val="004A7B30"/>
    <w:rsid w:val="004A7E9F"/>
    <w:rsid w:val="004B06D0"/>
    <w:rsid w:val="004B1C55"/>
    <w:rsid w:val="004B3E19"/>
    <w:rsid w:val="004B43D2"/>
    <w:rsid w:val="004B4927"/>
    <w:rsid w:val="004B5A02"/>
    <w:rsid w:val="004B5C15"/>
    <w:rsid w:val="004B624F"/>
    <w:rsid w:val="004B6825"/>
    <w:rsid w:val="004B7D79"/>
    <w:rsid w:val="004C0B36"/>
    <w:rsid w:val="004C1BEC"/>
    <w:rsid w:val="004C308C"/>
    <w:rsid w:val="004C3375"/>
    <w:rsid w:val="004C3B72"/>
    <w:rsid w:val="004C40F0"/>
    <w:rsid w:val="004C49C4"/>
    <w:rsid w:val="004C5397"/>
    <w:rsid w:val="004C5DE9"/>
    <w:rsid w:val="004C72B0"/>
    <w:rsid w:val="004C7408"/>
    <w:rsid w:val="004D056B"/>
    <w:rsid w:val="004D05E2"/>
    <w:rsid w:val="004D132D"/>
    <w:rsid w:val="004D2018"/>
    <w:rsid w:val="004D335D"/>
    <w:rsid w:val="004D4218"/>
    <w:rsid w:val="004D4AA3"/>
    <w:rsid w:val="004D5BDA"/>
    <w:rsid w:val="004D6F4A"/>
    <w:rsid w:val="004E0255"/>
    <w:rsid w:val="004E02D9"/>
    <w:rsid w:val="004E1105"/>
    <w:rsid w:val="004E1A91"/>
    <w:rsid w:val="004E1BA4"/>
    <w:rsid w:val="004E5AB4"/>
    <w:rsid w:val="004E5BB2"/>
    <w:rsid w:val="004F049F"/>
    <w:rsid w:val="004F11B5"/>
    <w:rsid w:val="004F1E8B"/>
    <w:rsid w:val="004F5458"/>
    <w:rsid w:val="004F5E97"/>
    <w:rsid w:val="004F70C7"/>
    <w:rsid w:val="004F7533"/>
    <w:rsid w:val="004F7700"/>
    <w:rsid w:val="004F7BAB"/>
    <w:rsid w:val="00500281"/>
    <w:rsid w:val="00502A0B"/>
    <w:rsid w:val="0050374A"/>
    <w:rsid w:val="005037A5"/>
    <w:rsid w:val="005048CD"/>
    <w:rsid w:val="00505155"/>
    <w:rsid w:val="00505E0B"/>
    <w:rsid w:val="00506C59"/>
    <w:rsid w:val="00507CCD"/>
    <w:rsid w:val="005117A8"/>
    <w:rsid w:val="005135D9"/>
    <w:rsid w:val="0051461C"/>
    <w:rsid w:val="00514B3A"/>
    <w:rsid w:val="005153D2"/>
    <w:rsid w:val="005155A4"/>
    <w:rsid w:val="00515AD2"/>
    <w:rsid w:val="005169BA"/>
    <w:rsid w:val="00517F22"/>
    <w:rsid w:val="00520A55"/>
    <w:rsid w:val="00520BCA"/>
    <w:rsid w:val="005216A3"/>
    <w:rsid w:val="00521AAB"/>
    <w:rsid w:val="0052284A"/>
    <w:rsid w:val="005245B1"/>
    <w:rsid w:val="00525E25"/>
    <w:rsid w:val="00527F3C"/>
    <w:rsid w:val="00530D24"/>
    <w:rsid w:val="00530E69"/>
    <w:rsid w:val="00531CD5"/>
    <w:rsid w:val="00531D42"/>
    <w:rsid w:val="0053208C"/>
    <w:rsid w:val="005363A3"/>
    <w:rsid w:val="005367BF"/>
    <w:rsid w:val="005369C4"/>
    <w:rsid w:val="00540716"/>
    <w:rsid w:val="00540801"/>
    <w:rsid w:val="005428C6"/>
    <w:rsid w:val="0054310F"/>
    <w:rsid w:val="0054358D"/>
    <w:rsid w:val="00543602"/>
    <w:rsid w:val="00544ED6"/>
    <w:rsid w:val="00544FA2"/>
    <w:rsid w:val="00545BCC"/>
    <w:rsid w:val="005463D5"/>
    <w:rsid w:val="00546987"/>
    <w:rsid w:val="005471B6"/>
    <w:rsid w:val="0055170B"/>
    <w:rsid w:val="0055376D"/>
    <w:rsid w:val="00554C55"/>
    <w:rsid w:val="00555367"/>
    <w:rsid w:val="00556355"/>
    <w:rsid w:val="005564C1"/>
    <w:rsid w:val="00563C50"/>
    <w:rsid w:val="00564035"/>
    <w:rsid w:val="00564D10"/>
    <w:rsid w:val="00564E8E"/>
    <w:rsid w:val="0056602D"/>
    <w:rsid w:val="0056617D"/>
    <w:rsid w:val="0056664E"/>
    <w:rsid w:val="005673F0"/>
    <w:rsid w:val="005700F3"/>
    <w:rsid w:val="00570826"/>
    <w:rsid w:val="00570890"/>
    <w:rsid w:val="00571121"/>
    <w:rsid w:val="005722A7"/>
    <w:rsid w:val="00574189"/>
    <w:rsid w:val="00574636"/>
    <w:rsid w:val="00576651"/>
    <w:rsid w:val="00577313"/>
    <w:rsid w:val="005775F6"/>
    <w:rsid w:val="005805D7"/>
    <w:rsid w:val="00580A3A"/>
    <w:rsid w:val="00581293"/>
    <w:rsid w:val="00583293"/>
    <w:rsid w:val="00583ACD"/>
    <w:rsid w:val="00583BD5"/>
    <w:rsid w:val="00583C0A"/>
    <w:rsid w:val="0058420A"/>
    <w:rsid w:val="00584D33"/>
    <w:rsid w:val="00585229"/>
    <w:rsid w:val="00587E7D"/>
    <w:rsid w:val="00587FEB"/>
    <w:rsid w:val="0059092E"/>
    <w:rsid w:val="0059137B"/>
    <w:rsid w:val="00591F94"/>
    <w:rsid w:val="00592C38"/>
    <w:rsid w:val="00593F0C"/>
    <w:rsid w:val="00595374"/>
    <w:rsid w:val="0059617D"/>
    <w:rsid w:val="005A06AA"/>
    <w:rsid w:val="005A21E0"/>
    <w:rsid w:val="005A2C4D"/>
    <w:rsid w:val="005A4B7B"/>
    <w:rsid w:val="005A4D2A"/>
    <w:rsid w:val="005A5759"/>
    <w:rsid w:val="005A632D"/>
    <w:rsid w:val="005A697F"/>
    <w:rsid w:val="005A6E2A"/>
    <w:rsid w:val="005A7196"/>
    <w:rsid w:val="005B14A7"/>
    <w:rsid w:val="005B21BB"/>
    <w:rsid w:val="005B2957"/>
    <w:rsid w:val="005B2C3F"/>
    <w:rsid w:val="005B45A5"/>
    <w:rsid w:val="005B558C"/>
    <w:rsid w:val="005C0192"/>
    <w:rsid w:val="005C169A"/>
    <w:rsid w:val="005C3C45"/>
    <w:rsid w:val="005C425E"/>
    <w:rsid w:val="005C4CD2"/>
    <w:rsid w:val="005C4EA2"/>
    <w:rsid w:val="005C558E"/>
    <w:rsid w:val="005C7956"/>
    <w:rsid w:val="005C7DEB"/>
    <w:rsid w:val="005D005D"/>
    <w:rsid w:val="005D27B9"/>
    <w:rsid w:val="005D28B8"/>
    <w:rsid w:val="005D2CC2"/>
    <w:rsid w:val="005D3550"/>
    <w:rsid w:val="005D39D3"/>
    <w:rsid w:val="005D5123"/>
    <w:rsid w:val="005D5F17"/>
    <w:rsid w:val="005D689D"/>
    <w:rsid w:val="005D7346"/>
    <w:rsid w:val="005D7449"/>
    <w:rsid w:val="005E049D"/>
    <w:rsid w:val="005E073C"/>
    <w:rsid w:val="005E11B3"/>
    <w:rsid w:val="005E1A28"/>
    <w:rsid w:val="005E1F13"/>
    <w:rsid w:val="005E20F2"/>
    <w:rsid w:val="005E25D0"/>
    <w:rsid w:val="005E35EC"/>
    <w:rsid w:val="005E48A6"/>
    <w:rsid w:val="005E518C"/>
    <w:rsid w:val="005E6BD2"/>
    <w:rsid w:val="005E729D"/>
    <w:rsid w:val="005E77D5"/>
    <w:rsid w:val="005F2427"/>
    <w:rsid w:val="005F2C73"/>
    <w:rsid w:val="005F46B3"/>
    <w:rsid w:val="005F6835"/>
    <w:rsid w:val="005F6BAC"/>
    <w:rsid w:val="006000BB"/>
    <w:rsid w:val="006006FF"/>
    <w:rsid w:val="00600F4B"/>
    <w:rsid w:val="0060121B"/>
    <w:rsid w:val="006015B5"/>
    <w:rsid w:val="006020BA"/>
    <w:rsid w:val="00602AEE"/>
    <w:rsid w:val="00603474"/>
    <w:rsid w:val="00605A7E"/>
    <w:rsid w:val="00606223"/>
    <w:rsid w:val="00606C8D"/>
    <w:rsid w:val="00612460"/>
    <w:rsid w:val="006135AE"/>
    <w:rsid w:val="00613A4E"/>
    <w:rsid w:val="00614C11"/>
    <w:rsid w:val="00614FA5"/>
    <w:rsid w:val="006156B8"/>
    <w:rsid w:val="00617808"/>
    <w:rsid w:val="0062031B"/>
    <w:rsid w:val="00620E8A"/>
    <w:rsid w:val="00621A6B"/>
    <w:rsid w:val="00623390"/>
    <w:rsid w:val="00624A3F"/>
    <w:rsid w:val="00624EEC"/>
    <w:rsid w:val="00624F28"/>
    <w:rsid w:val="00625E88"/>
    <w:rsid w:val="00627E5E"/>
    <w:rsid w:val="00627F25"/>
    <w:rsid w:val="00631812"/>
    <w:rsid w:val="00632301"/>
    <w:rsid w:val="00632B80"/>
    <w:rsid w:val="00633ECE"/>
    <w:rsid w:val="006343A1"/>
    <w:rsid w:val="006344AD"/>
    <w:rsid w:val="006349B0"/>
    <w:rsid w:val="006352F1"/>
    <w:rsid w:val="006360CC"/>
    <w:rsid w:val="0063683D"/>
    <w:rsid w:val="006409B4"/>
    <w:rsid w:val="00640ED6"/>
    <w:rsid w:val="00641ED1"/>
    <w:rsid w:val="006444F1"/>
    <w:rsid w:val="0064612F"/>
    <w:rsid w:val="0065114C"/>
    <w:rsid w:val="0065173B"/>
    <w:rsid w:val="0065183F"/>
    <w:rsid w:val="00652686"/>
    <w:rsid w:val="00653145"/>
    <w:rsid w:val="00654B41"/>
    <w:rsid w:val="006552B1"/>
    <w:rsid w:val="006610E0"/>
    <w:rsid w:val="00661526"/>
    <w:rsid w:val="00661634"/>
    <w:rsid w:val="00661BC8"/>
    <w:rsid w:val="00664CB2"/>
    <w:rsid w:val="006651C1"/>
    <w:rsid w:val="0066523E"/>
    <w:rsid w:val="00665B21"/>
    <w:rsid w:val="00665EEB"/>
    <w:rsid w:val="00665F0B"/>
    <w:rsid w:val="0067088E"/>
    <w:rsid w:val="00670D02"/>
    <w:rsid w:val="006735D2"/>
    <w:rsid w:val="006738EC"/>
    <w:rsid w:val="00673BC4"/>
    <w:rsid w:val="00673F9C"/>
    <w:rsid w:val="00674427"/>
    <w:rsid w:val="00676135"/>
    <w:rsid w:val="00676736"/>
    <w:rsid w:val="006773B1"/>
    <w:rsid w:val="00680BFF"/>
    <w:rsid w:val="00680EE3"/>
    <w:rsid w:val="00681263"/>
    <w:rsid w:val="00681316"/>
    <w:rsid w:val="0068161E"/>
    <w:rsid w:val="00681FF4"/>
    <w:rsid w:val="00682252"/>
    <w:rsid w:val="00682336"/>
    <w:rsid w:val="00682661"/>
    <w:rsid w:val="00682B10"/>
    <w:rsid w:val="00684E7A"/>
    <w:rsid w:val="006916C4"/>
    <w:rsid w:val="00691E58"/>
    <w:rsid w:val="00692597"/>
    <w:rsid w:val="0069268F"/>
    <w:rsid w:val="00693D0E"/>
    <w:rsid w:val="00694F0C"/>
    <w:rsid w:val="00695AB0"/>
    <w:rsid w:val="00695C9C"/>
    <w:rsid w:val="00697755"/>
    <w:rsid w:val="006977E7"/>
    <w:rsid w:val="006A02D0"/>
    <w:rsid w:val="006A19DA"/>
    <w:rsid w:val="006A27C4"/>
    <w:rsid w:val="006A51D5"/>
    <w:rsid w:val="006A543E"/>
    <w:rsid w:val="006A646C"/>
    <w:rsid w:val="006A7E38"/>
    <w:rsid w:val="006B0943"/>
    <w:rsid w:val="006B0CD8"/>
    <w:rsid w:val="006B2515"/>
    <w:rsid w:val="006B301E"/>
    <w:rsid w:val="006B366F"/>
    <w:rsid w:val="006B4FCE"/>
    <w:rsid w:val="006B618A"/>
    <w:rsid w:val="006B7385"/>
    <w:rsid w:val="006C046B"/>
    <w:rsid w:val="006C0866"/>
    <w:rsid w:val="006C158A"/>
    <w:rsid w:val="006C34AC"/>
    <w:rsid w:val="006C4C6E"/>
    <w:rsid w:val="006D0636"/>
    <w:rsid w:val="006D088B"/>
    <w:rsid w:val="006D0A44"/>
    <w:rsid w:val="006D1C3D"/>
    <w:rsid w:val="006D1EE2"/>
    <w:rsid w:val="006D2312"/>
    <w:rsid w:val="006D294B"/>
    <w:rsid w:val="006D2CD4"/>
    <w:rsid w:val="006D3127"/>
    <w:rsid w:val="006D3520"/>
    <w:rsid w:val="006D4088"/>
    <w:rsid w:val="006D4B1B"/>
    <w:rsid w:val="006D54B2"/>
    <w:rsid w:val="006D5BCD"/>
    <w:rsid w:val="006D5C5E"/>
    <w:rsid w:val="006D60D6"/>
    <w:rsid w:val="006D67B1"/>
    <w:rsid w:val="006D69BF"/>
    <w:rsid w:val="006D6C9B"/>
    <w:rsid w:val="006E0D73"/>
    <w:rsid w:val="006E1109"/>
    <w:rsid w:val="006E1180"/>
    <w:rsid w:val="006E1393"/>
    <w:rsid w:val="006E2586"/>
    <w:rsid w:val="006E33F9"/>
    <w:rsid w:val="006E3C16"/>
    <w:rsid w:val="006E3E4B"/>
    <w:rsid w:val="006E5890"/>
    <w:rsid w:val="006E5E7B"/>
    <w:rsid w:val="006E6013"/>
    <w:rsid w:val="006F0AF5"/>
    <w:rsid w:val="006F0B77"/>
    <w:rsid w:val="006F15C6"/>
    <w:rsid w:val="006F1CDC"/>
    <w:rsid w:val="006F20EA"/>
    <w:rsid w:val="006F2B67"/>
    <w:rsid w:val="006F2D61"/>
    <w:rsid w:val="006F2FB2"/>
    <w:rsid w:val="006F33F8"/>
    <w:rsid w:val="006F4107"/>
    <w:rsid w:val="006F5247"/>
    <w:rsid w:val="006F5FCB"/>
    <w:rsid w:val="006F73C8"/>
    <w:rsid w:val="0070191A"/>
    <w:rsid w:val="0071053C"/>
    <w:rsid w:val="00710C3A"/>
    <w:rsid w:val="00710D1A"/>
    <w:rsid w:val="00711AA1"/>
    <w:rsid w:val="00713F9E"/>
    <w:rsid w:val="00714A87"/>
    <w:rsid w:val="00714D36"/>
    <w:rsid w:val="007173F1"/>
    <w:rsid w:val="007179E6"/>
    <w:rsid w:val="00720B7B"/>
    <w:rsid w:val="0072219A"/>
    <w:rsid w:val="007224C4"/>
    <w:rsid w:val="00722DAC"/>
    <w:rsid w:val="00722EB1"/>
    <w:rsid w:val="0072379D"/>
    <w:rsid w:val="00724402"/>
    <w:rsid w:val="00726CF9"/>
    <w:rsid w:val="007304F1"/>
    <w:rsid w:val="00732F12"/>
    <w:rsid w:val="007330C9"/>
    <w:rsid w:val="007337DA"/>
    <w:rsid w:val="00736830"/>
    <w:rsid w:val="00736DBB"/>
    <w:rsid w:val="007373B6"/>
    <w:rsid w:val="00740AA1"/>
    <w:rsid w:val="00741D3B"/>
    <w:rsid w:val="00742355"/>
    <w:rsid w:val="00742F76"/>
    <w:rsid w:val="00743842"/>
    <w:rsid w:val="007442DA"/>
    <w:rsid w:val="00745BF3"/>
    <w:rsid w:val="007514CF"/>
    <w:rsid w:val="00753318"/>
    <w:rsid w:val="00753622"/>
    <w:rsid w:val="00753B8F"/>
    <w:rsid w:val="00754D03"/>
    <w:rsid w:val="0075544E"/>
    <w:rsid w:val="00755FCA"/>
    <w:rsid w:val="00756360"/>
    <w:rsid w:val="00756B99"/>
    <w:rsid w:val="00756F43"/>
    <w:rsid w:val="007604F8"/>
    <w:rsid w:val="007607B2"/>
    <w:rsid w:val="00761DE9"/>
    <w:rsid w:val="0076329E"/>
    <w:rsid w:val="00766048"/>
    <w:rsid w:val="007677E5"/>
    <w:rsid w:val="00767B8A"/>
    <w:rsid w:val="00767BD1"/>
    <w:rsid w:val="00770115"/>
    <w:rsid w:val="007709C7"/>
    <w:rsid w:val="0077464F"/>
    <w:rsid w:val="007746E2"/>
    <w:rsid w:val="00774796"/>
    <w:rsid w:val="00775313"/>
    <w:rsid w:val="00776651"/>
    <w:rsid w:val="00777DA1"/>
    <w:rsid w:val="007819FB"/>
    <w:rsid w:val="00781E65"/>
    <w:rsid w:val="007823CF"/>
    <w:rsid w:val="007826EA"/>
    <w:rsid w:val="00784607"/>
    <w:rsid w:val="00785CD0"/>
    <w:rsid w:val="00786D87"/>
    <w:rsid w:val="00790156"/>
    <w:rsid w:val="007902DC"/>
    <w:rsid w:val="00790879"/>
    <w:rsid w:val="00790AA4"/>
    <w:rsid w:val="0079144C"/>
    <w:rsid w:val="00791A35"/>
    <w:rsid w:val="00793E1C"/>
    <w:rsid w:val="00795436"/>
    <w:rsid w:val="007968D3"/>
    <w:rsid w:val="0079705E"/>
    <w:rsid w:val="00797669"/>
    <w:rsid w:val="007978BC"/>
    <w:rsid w:val="007A07A4"/>
    <w:rsid w:val="007A09FD"/>
    <w:rsid w:val="007A0D31"/>
    <w:rsid w:val="007A13BF"/>
    <w:rsid w:val="007A2DBE"/>
    <w:rsid w:val="007A476A"/>
    <w:rsid w:val="007A4D63"/>
    <w:rsid w:val="007A4DC3"/>
    <w:rsid w:val="007A4E59"/>
    <w:rsid w:val="007A534C"/>
    <w:rsid w:val="007A584F"/>
    <w:rsid w:val="007A59FF"/>
    <w:rsid w:val="007B0FA2"/>
    <w:rsid w:val="007B19FD"/>
    <w:rsid w:val="007B2516"/>
    <w:rsid w:val="007B2623"/>
    <w:rsid w:val="007B5F5C"/>
    <w:rsid w:val="007B6E05"/>
    <w:rsid w:val="007B7512"/>
    <w:rsid w:val="007C095C"/>
    <w:rsid w:val="007C1665"/>
    <w:rsid w:val="007C2519"/>
    <w:rsid w:val="007C4DAB"/>
    <w:rsid w:val="007C536D"/>
    <w:rsid w:val="007D04C6"/>
    <w:rsid w:val="007D13A3"/>
    <w:rsid w:val="007D31F7"/>
    <w:rsid w:val="007D5EBF"/>
    <w:rsid w:val="007D5FA2"/>
    <w:rsid w:val="007D5FE5"/>
    <w:rsid w:val="007D6F5A"/>
    <w:rsid w:val="007D7465"/>
    <w:rsid w:val="007E04F0"/>
    <w:rsid w:val="007E10DD"/>
    <w:rsid w:val="007E17A8"/>
    <w:rsid w:val="007E1C85"/>
    <w:rsid w:val="007E1DAE"/>
    <w:rsid w:val="007E217F"/>
    <w:rsid w:val="007E31EB"/>
    <w:rsid w:val="007E3B4E"/>
    <w:rsid w:val="007E4E16"/>
    <w:rsid w:val="007E5D26"/>
    <w:rsid w:val="007E7A27"/>
    <w:rsid w:val="007F09B9"/>
    <w:rsid w:val="007F256D"/>
    <w:rsid w:val="007F3454"/>
    <w:rsid w:val="007F42FD"/>
    <w:rsid w:val="007F7734"/>
    <w:rsid w:val="007F7D6C"/>
    <w:rsid w:val="0080130F"/>
    <w:rsid w:val="00801AA4"/>
    <w:rsid w:val="008031B2"/>
    <w:rsid w:val="00804885"/>
    <w:rsid w:val="0080524A"/>
    <w:rsid w:val="00806493"/>
    <w:rsid w:val="00807042"/>
    <w:rsid w:val="0081106E"/>
    <w:rsid w:val="00811373"/>
    <w:rsid w:val="0081434D"/>
    <w:rsid w:val="00814760"/>
    <w:rsid w:val="008151A0"/>
    <w:rsid w:val="00816315"/>
    <w:rsid w:val="00816EED"/>
    <w:rsid w:val="0081782C"/>
    <w:rsid w:val="00821532"/>
    <w:rsid w:val="00823BF3"/>
    <w:rsid w:val="00824EFC"/>
    <w:rsid w:val="00825163"/>
    <w:rsid w:val="008257D0"/>
    <w:rsid w:val="008264CC"/>
    <w:rsid w:val="008268A1"/>
    <w:rsid w:val="00827691"/>
    <w:rsid w:val="0083220D"/>
    <w:rsid w:val="00832380"/>
    <w:rsid w:val="008339C2"/>
    <w:rsid w:val="0083418B"/>
    <w:rsid w:val="00835A76"/>
    <w:rsid w:val="008361EF"/>
    <w:rsid w:val="008367A2"/>
    <w:rsid w:val="00840D1A"/>
    <w:rsid w:val="00841587"/>
    <w:rsid w:val="00842E26"/>
    <w:rsid w:val="00844D0D"/>
    <w:rsid w:val="00845E9D"/>
    <w:rsid w:val="00850617"/>
    <w:rsid w:val="00851E4C"/>
    <w:rsid w:val="00855B4D"/>
    <w:rsid w:val="0085680A"/>
    <w:rsid w:val="0085753C"/>
    <w:rsid w:val="00862206"/>
    <w:rsid w:val="0086280A"/>
    <w:rsid w:val="00864878"/>
    <w:rsid w:val="00865A52"/>
    <w:rsid w:val="00865B79"/>
    <w:rsid w:val="00866ED9"/>
    <w:rsid w:val="00867640"/>
    <w:rsid w:val="00867E01"/>
    <w:rsid w:val="00867F1B"/>
    <w:rsid w:val="00870D2D"/>
    <w:rsid w:val="00870E75"/>
    <w:rsid w:val="00872AE8"/>
    <w:rsid w:val="00872F5F"/>
    <w:rsid w:val="00874EA4"/>
    <w:rsid w:val="008821AA"/>
    <w:rsid w:val="0088237F"/>
    <w:rsid w:val="008839B1"/>
    <w:rsid w:val="00883DD9"/>
    <w:rsid w:val="00884314"/>
    <w:rsid w:val="00884F47"/>
    <w:rsid w:val="00885224"/>
    <w:rsid w:val="00886F1F"/>
    <w:rsid w:val="0088720A"/>
    <w:rsid w:val="008879CB"/>
    <w:rsid w:val="00887B98"/>
    <w:rsid w:val="00891B5C"/>
    <w:rsid w:val="00892D76"/>
    <w:rsid w:val="008941BA"/>
    <w:rsid w:val="00896A5A"/>
    <w:rsid w:val="00896B38"/>
    <w:rsid w:val="00896DAF"/>
    <w:rsid w:val="008A07D5"/>
    <w:rsid w:val="008A0FE2"/>
    <w:rsid w:val="008A1292"/>
    <w:rsid w:val="008A19DD"/>
    <w:rsid w:val="008A1B77"/>
    <w:rsid w:val="008A1C7B"/>
    <w:rsid w:val="008A1E4D"/>
    <w:rsid w:val="008A1FF3"/>
    <w:rsid w:val="008A2692"/>
    <w:rsid w:val="008A2C66"/>
    <w:rsid w:val="008A49EE"/>
    <w:rsid w:val="008A5867"/>
    <w:rsid w:val="008A6610"/>
    <w:rsid w:val="008A6AF7"/>
    <w:rsid w:val="008A774E"/>
    <w:rsid w:val="008A7E27"/>
    <w:rsid w:val="008B1B9A"/>
    <w:rsid w:val="008B33D6"/>
    <w:rsid w:val="008B38DE"/>
    <w:rsid w:val="008B64E3"/>
    <w:rsid w:val="008B6651"/>
    <w:rsid w:val="008B71D8"/>
    <w:rsid w:val="008B7770"/>
    <w:rsid w:val="008B79AF"/>
    <w:rsid w:val="008B7E2C"/>
    <w:rsid w:val="008C0450"/>
    <w:rsid w:val="008C1D67"/>
    <w:rsid w:val="008C2337"/>
    <w:rsid w:val="008C34AD"/>
    <w:rsid w:val="008C3EE7"/>
    <w:rsid w:val="008C5003"/>
    <w:rsid w:val="008C5871"/>
    <w:rsid w:val="008D02AA"/>
    <w:rsid w:val="008D0898"/>
    <w:rsid w:val="008D109A"/>
    <w:rsid w:val="008D11B8"/>
    <w:rsid w:val="008D14CD"/>
    <w:rsid w:val="008D3BB3"/>
    <w:rsid w:val="008D3DDB"/>
    <w:rsid w:val="008D475F"/>
    <w:rsid w:val="008D48A2"/>
    <w:rsid w:val="008D5E9A"/>
    <w:rsid w:val="008D6E1F"/>
    <w:rsid w:val="008D6F13"/>
    <w:rsid w:val="008D7814"/>
    <w:rsid w:val="008E273A"/>
    <w:rsid w:val="008E309E"/>
    <w:rsid w:val="008E30C0"/>
    <w:rsid w:val="008E3276"/>
    <w:rsid w:val="008E3B16"/>
    <w:rsid w:val="008E4E2E"/>
    <w:rsid w:val="008E5A77"/>
    <w:rsid w:val="008F0798"/>
    <w:rsid w:val="008F1576"/>
    <w:rsid w:val="008F3431"/>
    <w:rsid w:val="008F382C"/>
    <w:rsid w:val="008F3952"/>
    <w:rsid w:val="008F3D3B"/>
    <w:rsid w:val="008F53D4"/>
    <w:rsid w:val="008F571E"/>
    <w:rsid w:val="008F5976"/>
    <w:rsid w:val="008F5C26"/>
    <w:rsid w:val="008F79BC"/>
    <w:rsid w:val="0090086C"/>
    <w:rsid w:val="00900BBE"/>
    <w:rsid w:val="00901A8C"/>
    <w:rsid w:val="00902517"/>
    <w:rsid w:val="00902F6A"/>
    <w:rsid w:val="00904070"/>
    <w:rsid w:val="0090490F"/>
    <w:rsid w:val="00905902"/>
    <w:rsid w:val="00910D00"/>
    <w:rsid w:val="009115A2"/>
    <w:rsid w:val="009120F7"/>
    <w:rsid w:val="00912A3C"/>
    <w:rsid w:val="00913BC6"/>
    <w:rsid w:val="009147A6"/>
    <w:rsid w:val="009200C4"/>
    <w:rsid w:val="009207FC"/>
    <w:rsid w:val="0092276A"/>
    <w:rsid w:val="0092587E"/>
    <w:rsid w:val="009262C4"/>
    <w:rsid w:val="009271EB"/>
    <w:rsid w:val="00927843"/>
    <w:rsid w:val="00931819"/>
    <w:rsid w:val="00932BF6"/>
    <w:rsid w:val="009333F1"/>
    <w:rsid w:val="009335FA"/>
    <w:rsid w:val="00933EC8"/>
    <w:rsid w:val="00934742"/>
    <w:rsid w:val="00935323"/>
    <w:rsid w:val="0093603A"/>
    <w:rsid w:val="0093687B"/>
    <w:rsid w:val="00937739"/>
    <w:rsid w:val="0094028D"/>
    <w:rsid w:val="0094047B"/>
    <w:rsid w:val="00941D06"/>
    <w:rsid w:val="00945881"/>
    <w:rsid w:val="00946D7D"/>
    <w:rsid w:val="00946DA1"/>
    <w:rsid w:val="00946EF6"/>
    <w:rsid w:val="00947801"/>
    <w:rsid w:val="00947E45"/>
    <w:rsid w:val="009510CC"/>
    <w:rsid w:val="00951812"/>
    <w:rsid w:val="00951A03"/>
    <w:rsid w:val="00951D63"/>
    <w:rsid w:val="00952DE6"/>
    <w:rsid w:val="00953538"/>
    <w:rsid w:val="009541B9"/>
    <w:rsid w:val="00954920"/>
    <w:rsid w:val="00955743"/>
    <w:rsid w:val="0095670B"/>
    <w:rsid w:val="00957956"/>
    <w:rsid w:val="00957C25"/>
    <w:rsid w:val="00960070"/>
    <w:rsid w:val="009627D9"/>
    <w:rsid w:val="00963B60"/>
    <w:rsid w:val="00964C3D"/>
    <w:rsid w:val="00966AB2"/>
    <w:rsid w:val="00966D4A"/>
    <w:rsid w:val="0097063B"/>
    <w:rsid w:val="00970D29"/>
    <w:rsid w:val="0097141A"/>
    <w:rsid w:val="009718E9"/>
    <w:rsid w:val="0097287A"/>
    <w:rsid w:val="00972D99"/>
    <w:rsid w:val="00973BE8"/>
    <w:rsid w:val="00974541"/>
    <w:rsid w:val="00975866"/>
    <w:rsid w:val="00980410"/>
    <w:rsid w:val="0098074B"/>
    <w:rsid w:val="009809BF"/>
    <w:rsid w:val="00980A70"/>
    <w:rsid w:val="00980BE3"/>
    <w:rsid w:val="009815C5"/>
    <w:rsid w:val="00981F65"/>
    <w:rsid w:val="00982280"/>
    <w:rsid w:val="0098280D"/>
    <w:rsid w:val="00982B56"/>
    <w:rsid w:val="00983586"/>
    <w:rsid w:val="009838F0"/>
    <w:rsid w:val="00984521"/>
    <w:rsid w:val="009849A0"/>
    <w:rsid w:val="00986857"/>
    <w:rsid w:val="00990473"/>
    <w:rsid w:val="00990643"/>
    <w:rsid w:val="00990AF5"/>
    <w:rsid w:val="00990C6A"/>
    <w:rsid w:val="0099183A"/>
    <w:rsid w:val="00991AB9"/>
    <w:rsid w:val="00991AC0"/>
    <w:rsid w:val="00993AFF"/>
    <w:rsid w:val="00994F85"/>
    <w:rsid w:val="0099565B"/>
    <w:rsid w:val="00995E48"/>
    <w:rsid w:val="0099612B"/>
    <w:rsid w:val="009A19F2"/>
    <w:rsid w:val="009A1FB7"/>
    <w:rsid w:val="009A2860"/>
    <w:rsid w:val="009A2C9E"/>
    <w:rsid w:val="009A3230"/>
    <w:rsid w:val="009A4919"/>
    <w:rsid w:val="009A4DF7"/>
    <w:rsid w:val="009A53AD"/>
    <w:rsid w:val="009B090E"/>
    <w:rsid w:val="009B1523"/>
    <w:rsid w:val="009B1F6A"/>
    <w:rsid w:val="009B34CA"/>
    <w:rsid w:val="009B36E8"/>
    <w:rsid w:val="009B43DD"/>
    <w:rsid w:val="009B6A55"/>
    <w:rsid w:val="009B6F66"/>
    <w:rsid w:val="009B7C8E"/>
    <w:rsid w:val="009C0836"/>
    <w:rsid w:val="009C0AC0"/>
    <w:rsid w:val="009C10BC"/>
    <w:rsid w:val="009C1E45"/>
    <w:rsid w:val="009C3D98"/>
    <w:rsid w:val="009C3E61"/>
    <w:rsid w:val="009C46E0"/>
    <w:rsid w:val="009C52A0"/>
    <w:rsid w:val="009C58F3"/>
    <w:rsid w:val="009C74F4"/>
    <w:rsid w:val="009D0849"/>
    <w:rsid w:val="009D102F"/>
    <w:rsid w:val="009D4341"/>
    <w:rsid w:val="009D565E"/>
    <w:rsid w:val="009D56A5"/>
    <w:rsid w:val="009D685F"/>
    <w:rsid w:val="009D6F6F"/>
    <w:rsid w:val="009E07DD"/>
    <w:rsid w:val="009E1ABC"/>
    <w:rsid w:val="009E1E68"/>
    <w:rsid w:val="009E1E74"/>
    <w:rsid w:val="009E28CF"/>
    <w:rsid w:val="009E29F4"/>
    <w:rsid w:val="009E2DAF"/>
    <w:rsid w:val="009E38B2"/>
    <w:rsid w:val="009E3EA4"/>
    <w:rsid w:val="009E4C43"/>
    <w:rsid w:val="009E5907"/>
    <w:rsid w:val="009E5ECF"/>
    <w:rsid w:val="009E73E5"/>
    <w:rsid w:val="009F1127"/>
    <w:rsid w:val="009F2FE9"/>
    <w:rsid w:val="009F45A6"/>
    <w:rsid w:val="009F48C1"/>
    <w:rsid w:val="009F4C2E"/>
    <w:rsid w:val="009F4CEA"/>
    <w:rsid w:val="009F5C05"/>
    <w:rsid w:val="009F6DC2"/>
    <w:rsid w:val="009F72A7"/>
    <w:rsid w:val="00A003CD"/>
    <w:rsid w:val="00A01CFF"/>
    <w:rsid w:val="00A02719"/>
    <w:rsid w:val="00A02797"/>
    <w:rsid w:val="00A043F8"/>
    <w:rsid w:val="00A05164"/>
    <w:rsid w:val="00A065BD"/>
    <w:rsid w:val="00A072C7"/>
    <w:rsid w:val="00A10814"/>
    <w:rsid w:val="00A11E39"/>
    <w:rsid w:val="00A12699"/>
    <w:rsid w:val="00A126FC"/>
    <w:rsid w:val="00A12DB2"/>
    <w:rsid w:val="00A138F0"/>
    <w:rsid w:val="00A1595A"/>
    <w:rsid w:val="00A17421"/>
    <w:rsid w:val="00A17E44"/>
    <w:rsid w:val="00A22335"/>
    <w:rsid w:val="00A23B61"/>
    <w:rsid w:val="00A23DF6"/>
    <w:rsid w:val="00A23ECA"/>
    <w:rsid w:val="00A254ED"/>
    <w:rsid w:val="00A274DC"/>
    <w:rsid w:val="00A275AA"/>
    <w:rsid w:val="00A27AC6"/>
    <w:rsid w:val="00A27E19"/>
    <w:rsid w:val="00A30893"/>
    <w:rsid w:val="00A30B8F"/>
    <w:rsid w:val="00A310C0"/>
    <w:rsid w:val="00A31D10"/>
    <w:rsid w:val="00A321D5"/>
    <w:rsid w:val="00A343C3"/>
    <w:rsid w:val="00A34FAE"/>
    <w:rsid w:val="00A365D2"/>
    <w:rsid w:val="00A401A5"/>
    <w:rsid w:val="00A404B1"/>
    <w:rsid w:val="00A40E60"/>
    <w:rsid w:val="00A41873"/>
    <w:rsid w:val="00A421A9"/>
    <w:rsid w:val="00A449FF"/>
    <w:rsid w:val="00A45FD1"/>
    <w:rsid w:val="00A46D8A"/>
    <w:rsid w:val="00A47613"/>
    <w:rsid w:val="00A47D54"/>
    <w:rsid w:val="00A51803"/>
    <w:rsid w:val="00A51F14"/>
    <w:rsid w:val="00A522AB"/>
    <w:rsid w:val="00A5283B"/>
    <w:rsid w:val="00A53195"/>
    <w:rsid w:val="00A53398"/>
    <w:rsid w:val="00A56BE5"/>
    <w:rsid w:val="00A56EC2"/>
    <w:rsid w:val="00A60CC6"/>
    <w:rsid w:val="00A613B0"/>
    <w:rsid w:val="00A620C0"/>
    <w:rsid w:val="00A6258E"/>
    <w:rsid w:val="00A62D6A"/>
    <w:rsid w:val="00A63DBB"/>
    <w:rsid w:val="00A64A3B"/>
    <w:rsid w:val="00A65F03"/>
    <w:rsid w:val="00A664CB"/>
    <w:rsid w:val="00A66AA2"/>
    <w:rsid w:val="00A67610"/>
    <w:rsid w:val="00A702BA"/>
    <w:rsid w:val="00A70D0E"/>
    <w:rsid w:val="00A7391C"/>
    <w:rsid w:val="00A74EF7"/>
    <w:rsid w:val="00A755DD"/>
    <w:rsid w:val="00A80AEF"/>
    <w:rsid w:val="00A8124B"/>
    <w:rsid w:val="00A82399"/>
    <w:rsid w:val="00A840D4"/>
    <w:rsid w:val="00A84289"/>
    <w:rsid w:val="00A86833"/>
    <w:rsid w:val="00A869E6"/>
    <w:rsid w:val="00A90393"/>
    <w:rsid w:val="00A9426F"/>
    <w:rsid w:val="00A9491C"/>
    <w:rsid w:val="00A96D91"/>
    <w:rsid w:val="00A9752F"/>
    <w:rsid w:val="00AA0BC9"/>
    <w:rsid w:val="00AA1834"/>
    <w:rsid w:val="00AA2B48"/>
    <w:rsid w:val="00AA545E"/>
    <w:rsid w:val="00AA5B0C"/>
    <w:rsid w:val="00AA70BE"/>
    <w:rsid w:val="00AA77D0"/>
    <w:rsid w:val="00AA7D5F"/>
    <w:rsid w:val="00AB0511"/>
    <w:rsid w:val="00AB1816"/>
    <w:rsid w:val="00AB1BC9"/>
    <w:rsid w:val="00AB3AA7"/>
    <w:rsid w:val="00AB4322"/>
    <w:rsid w:val="00AB4CB9"/>
    <w:rsid w:val="00AB522D"/>
    <w:rsid w:val="00AB7A53"/>
    <w:rsid w:val="00AC19FF"/>
    <w:rsid w:val="00AC1D66"/>
    <w:rsid w:val="00AC2015"/>
    <w:rsid w:val="00AC2E13"/>
    <w:rsid w:val="00AC412F"/>
    <w:rsid w:val="00AC4F58"/>
    <w:rsid w:val="00AC503F"/>
    <w:rsid w:val="00AC50F0"/>
    <w:rsid w:val="00AC5B23"/>
    <w:rsid w:val="00AC7BD9"/>
    <w:rsid w:val="00AD4680"/>
    <w:rsid w:val="00AD503D"/>
    <w:rsid w:val="00AD674C"/>
    <w:rsid w:val="00AD78AB"/>
    <w:rsid w:val="00AE0185"/>
    <w:rsid w:val="00AE0388"/>
    <w:rsid w:val="00AE08DE"/>
    <w:rsid w:val="00AE147B"/>
    <w:rsid w:val="00AE1EA2"/>
    <w:rsid w:val="00AE32EE"/>
    <w:rsid w:val="00AE3449"/>
    <w:rsid w:val="00AE3D35"/>
    <w:rsid w:val="00AE412D"/>
    <w:rsid w:val="00AE5B2D"/>
    <w:rsid w:val="00AE60B6"/>
    <w:rsid w:val="00AF0C9E"/>
    <w:rsid w:val="00AF14D8"/>
    <w:rsid w:val="00AF1579"/>
    <w:rsid w:val="00AF1A12"/>
    <w:rsid w:val="00AF2242"/>
    <w:rsid w:val="00AF3147"/>
    <w:rsid w:val="00AF3370"/>
    <w:rsid w:val="00AF3787"/>
    <w:rsid w:val="00AF39CE"/>
    <w:rsid w:val="00AF48F5"/>
    <w:rsid w:val="00AF5CF3"/>
    <w:rsid w:val="00AF7114"/>
    <w:rsid w:val="00B00A11"/>
    <w:rsid w:val="00B0365D"/>
    <w:rsid w:val="00B03882"/>
    <w:rsid w:val="00B043A1"/>
    <w:rsid w:val="00B04618"/>
    <w:rsid w:val="00B0499D"/>
    <w:rsid w:val="00B05046"/>
    <w:rsid w:val="00B069A1"/>
    <w:rsid w:val="00B06AB7"/>
    <w:rsid w:val="00B078E2"/>
    <w:rsid w:val="00B1000F"/>
    <w:rsid w:val="00B100DD"/>
    <w:rsid w:val="00B109FB"/>
    <w:rsid w:val="00B10E3F"/>
    <w:rsid w:val="00B10EC4"/>
    <w:rsid w:val="00B10EEE"/>
    <w:rsid w:val="00B11671"/>
    <w:rsid w:val="00B11D84"/>
    <w:rsid w:val="00B11DC1"/>
    <w:rsid w:val="00B129D4"/>
    <w:rsid w:val="00B12B75"/>
    <w:rsid w:val="00B12D64"/>
    <w:rsid w:val="00B14661"/>
    <w:rsid w:val="00B14879"/>
    <w:rsid w:val="00B15EFF"/>
    <w:rsid w:val="00B16063"/>
    <w:rsid w:val="00B17EE6"/>
    <w:rsid w:val="00B204B7"/>
    <w:rsid w:val="00B22575"/>
    <w:rsid w:val="00B23E9D"/>
    <w:rsid w:val="00B259F7"/>
    <w:rsid w:val="00B26604"/>
    <w:rsid w:val="00B266CB"/>
    <w:rsid w:val="00B267F5"/>
    <w:rsid w:val="00B2681E"/>
    <w:rsid w:val="00B26AB5"/>
    <w:rsid w:val="00B277A6"/>
    <w:rsid w:val="00B279D5"/>
    <w:rsid w:val="00B3065B"/>
    <w:rsid w:val="00B33745"/>
    <w:rsid w:val="00B34833"/>
    <w:rsid w:val="00B35896"/>
    <w:rsid w:val="00B37529"/>
    <w:rsid w:val="00B37589"/>
    <w:rsid w:val="00B40176"/>
    <w:rsid w:val="00B4036C"/>
    <w:rsid w:val="00B406DB"/>
    <w:rsid w:val="00B40D2B"/>
    <w:rsid w:val="00B410CB"/>
    <w:rsid w:val="00B41B11"/>
    <w:rsid w:val="00B41D4B"/>
    <w:rsid w:val="00B43EDE"/>
    <w:rsid w:val="00B442A2"/>
    <w:rsid w:val="00B468C7"/>
    <w:rsid w:val="00B47233"/>
    <w:rsid w:val="00B4733E"/>
    <w:rsid w:val="00B47C11"/>
    <w:rsid w:val="00B50374"/>
    <w:rsid w:val="00B50587"/>
    <w:rsid w:val="00B507D8"/>
    <w:rsid w:val="00B518CB"/>
    <w:rsid w:val="00B533DB"/>
    <w:rsid w:val="00B53680"/>
    <w:rsid w:val="00B5453D"/>
    <w:rsid w:val="00B5488E"/>
    <w:rsid w:val="00B56AA2"/>
    <w:rsid w:val="00B57143"/>
    <w:rsid w:val="00B57518"/>
    <w:rsid w:val="00B5783D"/>
    <w:rsid w:val="00B605C4"/>
    <w:rsid w:val="00B61497"/>
    <w:rsid w:val="00B622C1"/>
    <w:rsid w:val="00B645DF"/>
    <w:rsid w:val="00B64D4A"/>
    <w:rsid w:val="00B6588D"/>
    <w:rsid w:val="00B67031"/>
    <w:rsid w:val="00B6733F"/>
    <w:rsid w:val="00B70F0A"/>
    <w:rsid w:val="00B72E95"/>
    <w:rsid w:val="00B7306D"/>
    <w:rsid w:val="00B7334D"/>
    <w:rsid w:val="00B73459"/>
    <w:rsid w:val="00B73568"/>
    <w:rsid w:val="00B741D7"/>
    <w:rsid w:val="00B74BDB"/>
    <w:rsid w:val="00B75B3D"/>
    <w:rsid w:val="00B761C6"/>
    <w:rsid w:val="00B76CF3"/>
    <w:rsid w:val="00B76DB4"/>
    <w:rsid w:val="00B816AE"/>
    <w:rsid w:val="00B82DA0"/>
    <w:rsid w:val="00B83CD8"/>
    <w:rsid w:val="00B8402F"/>
    <w:rsid w:val="00B848B3"/>
    <w:rsid w:val="00B86835"/>
    <w:rsid w:val="00B87BEC"/>
    <w:rsid w:val="00B9114B"/>
    <w:rsid w:val="00B91B64"/>
    <w:rsid w:val="00B920FD"/>
    <w:rsid w:val="00B929B2"/>
    <w:rsid w:val="00B92F2C"/>
    <w:rsid w:val="00B93EEC"/>
    <w:rsid w:val="00B94F64"/>
    <w:rsid w:val="00B9603D"/>
    <w:rsid w:val="00B96D1D"/>
    <w:rsid w:val="00B97018"/>
    <w:rsid w:val="00BA071E"/>
    <w:rsid w:val="00BA3E0F"/>
    <w:rsid w:val="00BA54F5"/>
    <w:rsid w:val="00BA58AF"/>
    <w:rsid w:val="00BA6E2A"/>
    <w:rsid w:val="00BA7D59"/>
    <w:rsid w:val="00BA7F4C"/>
    <w:rsid w:val="00BB1929"/>
    <w:rsid w:val="00BB2077"/>
    <w:rsid w:val="00BB2483"/>
    <w:rsid w:val="00BB3328"/>
    <w:rsid w:val="00BB3511"/>
    <w:rsid w:val="00BB3593"/>
    <w:rsid w:val="00BB5089"/>
    <w:rsid w:val="00BB75A5"/>
    <w:rsid w:val="00BB7E00"/>
    <w:rsid w:val="00BC0760"/>
    <w:rsid w:val="00BC129B"/>
    <w:rsid w:val="00BC2610"/>
    <w:rsid w:val="00BC2823"/>
    <w:rsid w:val="00BC2E60"/>
    <w:rsid w:val="00BC31F4"/>
    <w:rsid w:val="00BC3C28"/>
    <w:rsid w:val="00BC433E"/>
    <w:rsid w:val="00BC563B"/>
    <w:rsid w:val="00BC607D"/>
    <w:rsid w:val="00BC632C"/>
    <w:rsid w:val="00BC6BBF"/>
    <w:rsid w:val="00BC7C7F"/>
    <w:rsid w:val="00BC7F77"/>
    <w:rsid w:val="00BC7F94"/>
    <w:rsid w:val="00BD0A30"/>
    <w:rsid w:val="00BD108A"/>
    <w:rsid w:val="00BD38D2"/>
    <w:rsid w:val="00BD4CBF"/>
    <w:rsid w:val="00BD6884"/>
    <w:rsid w:val="00BE00F0"/>
    <w:rsid w:val="00BE056B"/>
    <w:rsid w:val="00BE0DC3"/>
    <w:rsid w:val="00BE19BB"/>
    <w:rsid w:val="00BE1B1E"/>
    <w:rsid w:val="00BE2248"/>
    <w:rsid w:val="00BE3920"/>
    <w:rsid w:val="00BE4C80"/>
    <w:rsid w:val="00BE51CB"/>
    <w:rsid w:val="00BE5F6F"/>
    <w:rsid w:val="00BE637E"/>
    <w:rsid w:val="00BE73FD"/>
    <w:rsid w:val="00BF0E68"/>
    <w:rsid w:val="00BF11DF"/>
    <w:rsid w:val="00BF5868"/>
    <w:rsid w:val="00BF60BC"/>
    <w:rsid w:val="00BF7E69"/>
    <w:rsid w:val="00C00642"/>
    <w:rsid w:val="00C02E80"/>
    <w:rsid w:val="00C038B7"/>
    <w:rsid w:val="00C05A72"/>
    <w:rsid w:val="00C076A0"/>
    <w:rsid w:val="00C10190"/>
    <w:rsid w:val="00C110CE"/>
    <w:rsid w:val="00C11151"/>
    <w:rsid w:val="00C11B58"/>
    <w:rsid w:val="00C12019"/>
    <w:rsid w:val="00C1365D"/>
    <w:rsid w:val="00C1535D"/>
    <w:rsid w:val="00C154A5"/>
    <w:rsid w:val="00C203CB"/>
    <w:rsid w:val="00C2118A"/>
    <w:rsid w:val="00C2157F"/>
    <w:rsid w:val="00C22136"/>
    <w:rsid w:val="00C222C4"/>
    <w:rsid w:val="00C22E81"/>
    <w:rsid w:val="00C23B19"/>
    <w:rsid w:val="00C24046"/>
    <w:rsid w:val="00C26146"/>
    <w:rsid w:val="00C26561"/>
    <w:rsid w:val="00C324D1"/>
    <w:rsid w:val="00C33137"/>
    <w:rsid w:val="00C33F23"/>
    <w:rsid w:val="00C33FEC"/>
    <w:rsid w:val="00C3402B"/>
    <w:rsid w:val="00C34DA2"/>
    <w:rsid w:val="00C34F66"/>
    <w:rsid w:val="00C359B6"/>
    <w:rsid w:val="00C35A5C"/>
    <w:rsid w:val="00C40D5A"/>
    <w:rsid w:val="00C4117D"/>
    <w:rsid w:val="00C4231A"/>
    <w:rsid w:val="00C42489"/>
    <w:rsid w:val="00C43C73"/>
    <w:rsid w:val="00C44617"/>
    <w:rsid w:val="00C446F3"/>
    <w:rsid w:val="00C46187"/>
    <w:rsid w:val="00C467EB"/>
    <w:rsid w:val="00C46A3D"/>
    <w:rsid w:val="00C47B6E"/>
    <w:rsid w:val="00C50AFE"/>
    <w:rsid w:val="00C517F1"/>
    <w:rsid w:val="00C51D92"/>
    <w:rsid w:val="00C533E2"/>
    <w:rsid w:val="00C53580"/>
    <w:rsid w:val="00C54118"/>
    <w:rsid w:val="00C54B2E"/>
    <w:rsid w:val="00C54EAC"/>
    <w:rsid w:val="00C55A4E"/>
    <w:rsid w:val="00C5740B"/>
    <w:rsid w:val="00C574B1"/>
    <w:rsid w:val="00C5755D"/>
    <w:rsid w:val="00C5798A"/>
    <w:rsid w:val="00C62274"/>
    <w:rsid w:val="00C63D88"/>
    <w:rsid w:val="00C65E6D"/>
    <w:rsid w:val="00C669FF"/>
    <w:rsid w:val="00C674FF"/>
    <w:rsid w:val="00C70251"/>
    <w:rsid w:val="00C70CFD"/>
    <w:rsid w:val="00C719BF"/>
    <w:rsid w:val="00C7241F"/>
    <w:rsid w:val="00C74947"/>
    <w:rsid w:val="00C74E3F"/>
    <w:rsid w:val="00C74FA1"/>
    <w:rsid w:val="00C75504"/>
    <w:rsid w:val="00C757D6"/>
    <w:rsid w:val="00C76061"/>
    <w:rsid w:val="00C764EC"/>
    <w:rsid w:val="00C8148A"/>
    <w:rsid w:val="00C81C4A"/>
    <w:rsid w:val="00C8226A"/>
    <w:rsid w:val="00C83272"/>
    <w:rsid w:val="00C8412C"/>
    <w:rsid w:val="00C8436D"/>
    <w:rsid w:val="00C84E5C"/>
    <w:rsid w:val="00C86963"/>
    <w:rsid w:val="00C86CDA"/>
    <w:rsid w:val="00C8711C"/>
    <w:rsid w:val="00C915F0"/>
    <w:rsid w:val="00C9194E"/>
    <w:rsid w:val="00C9240D"/>
    <w:rsid w:val="00C9362D"/>
    <w:rsid w:val="00C93B53"/>
    <w:rsid w:val="00C93D5C"/>
    <w:rsid w:val="00C93F97"/>
    <w:rsid w:val="00C94C0E"/>
    <w:rsid w:val="00C9525D"/>
    <w:rsid w:val="00C95468"/>
    <w:rsid w:val="00C955AD"/>
    <w:rsid w:val="00C95774"/>
    <w:rsid w:val="00C959C1"/>
    <w:rsid w:val="00C967C6"/>
    <w:rsid w:val="00C97CC3"/>
    <w:rsid w:val="00CA0835"/>
    <w:rsid w:val="00CA2EB6"/>
    <w:rsid w:val="00CA3586"/>
    <w:rsid w:val="00CA4187"/>
    <w:rsid w:val="00CA4AA5"/>
    <w:rsid w:val="00CA5C8F"/>
    <w:rsid w:val="00CA6766"/>
    <w:rsid w:val="00CA70A2"/>
    <w:rsid w:val="00CA714E"/>
    <w:rsid w:val="00CA7D8A"/>
    <w:rsid w:val="00CB2331"/>
    <w:rsid w:val="00CB2521"/>
    <w:rsid w:val="00CB267E"/>
    <w:rsid w:val="00CB2A24"/>
    <w:rsid w:val="00CB37DA"/>
    <w:rsid w:val="00CB4EC8"/>
    <w:rsid w:val="00CB586C"/>
    <w:rsid w:val="00CB594F"/>
    <w:rsid w:val="00CB73B2"/>
    <w:rsid w:val="00CB79ED"/>
    <w:rsid w:val="00CB7EEF"/>
    <w:rsid w:val="00CC141C"/>
    <w:rsid w:val="00CC1E67"/>
    <w:rsid w:val="00CC3493"/>
    <w:rsid w:val="00CC4771"/>
    <w:rsid w:val="00CC4BC4"/>
    <w:rsid w:val="00CC4DF6"/>
    <w:rsid w:val="00CC57FF"/>
    <w:rsid w:val="00CC581C"/>
    <w:rsid w:val="00CC631C"/>
    <w:rsid w:val="00CC6794"/>
    <w:rsid w:val="00CC69B4"/>
    <w:rsid w:val="00CC6D92"/>
    <w:rsid w:val="00CC732C"/>
    <w:rsid w:val="00CD0DFB"/>
    <w:rsid w:val="00CD1A45"/>
    <w:rsid w:val="00CD285F"/>
    <w:rsid w:val="00CD433A"/>
    <w:rsid w:val="00CD4D92"/>
    <w:rsid w:val="00CD6633"/>
    <w:rsid w:val="00CD6ECE"/>
    <w:rsid w:val="00CD71F7"/>
    <w:rsid w:val="00CD7501"/>
    <w:rsid w:val="00CE0261"/>
    <w:rsid w:val="00CE118D"/>
    <w:rsid w:val="00CE1ABE"/>
    <w:rsid w:val="00CE1EDF"/>
    <w:rsid w:val="00CE2BB6"/>
    <w:rsid w:val="00CE2EAF"/>
    <w:rsid w:val="00CE538C"/>
    <w:rsid w:val="00CF02E3"/>
    <w:rsid w:val="00CF0C0E"/>
    <w:rsid w:val="00CF0E87"/>
    <w:rsid w:val="00CF0EA8"/>
    <w:rsid w:val="00CF0F25"/>
    <w:rsid w:val="00CF1CCA"/>
    <w:rsid w:val="00CF3D19"/>
    <w:rsid w:val="00CF3DD3"/>
    <w:rsid w:val="00CF5514"/>
    <w:rsid w:val="00CF571E"/>
    <w:rsid w:val="00CF6F4A"/>
    <w:rsid w:val="00D0084E"/>
    <w:rsid w:val="00D01472"/>
    <w:rsid w:val="00D03061"/>
    <w:rsid w:val="00D03A3E"/>
    <w:rsid w:val="00D05140"/>
    <w:rsid w:val="00D05D0F"/>
    <w:rsid w:val="00D05F83"/>
    <w:rsid w:val="00D060F2"/>
    <w:rsid w:val="00D0728D"/>
    <w:rsid w:val="00D07427"/>
    <w:rsid w:val="00D079AC"/>
    <w:rsid w:val="00D07DDE"/>
    <w:rsid w:val="00D126ED"/>
    <w:rsid w:val="00D12BE9"/>
    <w:rsid w:val="00D12E84"/>
    <w:rsid w:val="00D146B1"/>
    <w:rsid w:val="00D149F1"/>
    <w:rsid w:val="00D14E9D"/>
    <w:rsid w:val="00D15051"/>
    <w:rsid w:val="00D1591F"/>
    <w:rsid w:val="00D2072A"/>
    <w:rsid w:val="00D21A27"/>
    <w:rsid w:val="00D2353F"/>
    <w:rsid w:val="00D23D53"/>
    <w:rsid w:val="00D24498"/>
    <w:rsid w:val="00D25A68"/>
    <w:rsid w:val="00D25C23"/>
    <w:rsid w:val="00D27842"/>
    <w:rsid w:val="00D321C2"/>
    <w:rsid w:val="00D32453"/>
    <w:rsid w:val="00D327C6"/>
    <w:rsid w:val="00D32EED"/>
    <w:rsid w:val="00D33BB5"/>
    <w:rsid w:val="00D34D6E"/>
    <w:rsid w:val="00D36B44"/>
    <w:rsid w:val="00D37350"/>
    <w:rsid w:val="00D376DF"/>
    <w:rsid w:val="00D41C38"/>
    <w:rsid w:val="00D42DCA"/>
    <w:rsid w:val="00D431FF"/>
    <w:rsid w:val="00D43546"/>
    <w:rsid w:val="00D446B5"/>
    <w:rsid w:val="00D46349"/>
    <w:rsid w:val="00D4797F"/>
    <w:rsid w:val="00D47AE3"/>
    <w:rsid w:val="00D47BC3"/>
    <w:rsid w:val="00D51228"/>
    <w:rsid w:val="00D5190D"/>
    <w:rsid w:val="00D51E22"/>
    <w:rsid w:val="00D52EF5"/>
    <w:rsid w:val="00D5470A"/>
    <w:rsid w:val="00D54713"/>
    <w:rsid w:val="00D54F64"/>
    <w:rsid w:val="00D56975"/>
    <w:rsid w:val="00D56D81"/>
    <w:rsid w:val="00D56F62"/>
    <w:rsid w:val="00D60A79"/>
    <w:rsid w:val="00D6100D"/>
    <w:rsid w:val="00D61467"/>
    <w:rsid w:val="00D64B53"/>
    <w:rsid w:val="00D6535B"/>
    <w:rsid w:val="00D65FA5"/>
    <w:rsid w:val="00D66465"/>
    <w:rsid w:val="00D67B5F"/>
    <w:rsid w:val="00D67D14"/>
    <w:rsid w:val="00D7210A"/>
    <w:rsid w:val="00D72344"/>
    <w:rsid w:val="00D729F6"/>
    <w:rsid w:val="00D72DE8"/>
    <w:rsid w:val="00D73471"/>
    <w:rsid w:val="00D83009"/>
    <w:rsid w:val="00D83870"/>
    <w:rsid w:val="00D85267"/>
    <w:rsid w:val="00D868ED"/>
    <w:rsid w:val="00D86AD2"/>
    <w:rsid w:val="00D86C1A"/>
    <w:rsid w:val="00D906FA"/>
    <w:rsid w:val="00D910EC"/>
    <w:rsid w:val="00D91243"/>
    <w:rsid w:val="00D912E1"/>
    <w:rsid w:val="00D91390"/>
    <w:rsid w:val="00D9189D"/>
    <w:rsid w:val="00D91BF8"/>
    <w:rsid w:val="00D92B7D"/>
    <w:rsid w:val="00D93296"/>
    <w:rsid w:val="00D93507"/>
    <w:rsid w:val="00D94716"/>
    <w:rsid w:val="00D94FE5"/>
    <w:rsid w:val="00D95698"/>
    <w:rsid w:val="00D971B5"/>
    <w:rsid w:val="00D97654"/>
    <w:rsid w:val="00D97E5C"/>
    <w:rsid w:val="00DA000D"/>
    <w:rsid w:val="00DA1E2B"/>
    <w:rsid w:val="00DA5282"/>
    <w:rsid w:val="00DA53DF"/>
    <w:rsid w:val="00DA5BC1"/>
    <w:rsid w:val="00DA5E77"/>
    <w:rsid w:val="00DA7080"/>
    <w:rsid w:val="00DB0195"/>
    <w:rsid w:val="00DB0449"/>
    <w:rsid w:val="00DB0ADC"/>
    <w:rsid w:val="00DB22A7"/>
    <w:rsid w:val="00DB3A80"/>
    <w:rsid w:val="00DB45B5"/>
    <w:rsid w:val="00DB61B8"/>
    <w:rsid w:val="00DB7728"/>
    <w:rsid w:val="00DB7934"/>
    <w:rsid w:val="00DB7D84"/>
    <w:rsid w:val="00DC08D8"/>
    <w:rsid w:val="00DC1272"/>
    <w:rsid w:val="00DC1317"/>
    <w:rsid w:val="00DC1FA0"/>
    <w:rsid w:val="00DC2B45"/>
    <w:rsid w:val="00DC31A0"/>
    <w:rsid w:val="00DC5093"/>
    <w:rsid w:val="00DC54F1"/>
    <w:rsid w:val="00DC7795"/>
    <w:rsid w:val="00DD010F"/>
    <w:rsid w:val="00DD0FA3"/>
    <w:rsid w:val="00DD3BA0"/>
    <w:rsid w:val="00DD45B2"/>
    <w:rsid w:val="00DD5D67"/>
    <w:rsid w:val="00DE00FC"/>
    <w:rsid w:val="00DE15D3"/>
    <w:rsid w:val="00DE1A23"/>
    <w:rsid w:val="00DE1ADE"/>
    <w:rsid w:val="00DE47DA"/>
    <w:rsid w:val="00DE4CBE"/>
    <w:rsid w:val="00DE5409"/>
    <w:rsid w:val="00DE5F1F"/>
    <w:rsid w:val="00DE60A5"/>
    <w:rsid w:val="00DE65F3"/>
    <w:rsid w:val="00DE6D7E"/>
    <w:rsid w:val="00DE7EBA"/>
    <w:rsid w:val="00DF06D9"/>
    <w:rsid w:val="00DF095A"/>
    <w:rsid w:val="00DF2500"/>
    <w:rsid w:val="00DF2DE7"/>
    <w:rsid w:val="00DF417E"/>
    <w:rsid w:val="00DF4BA5"/>
    <w:rsid w:val="00E00161"/>
    <w:rsid w:val="00E004B3"/>
    <w:rsid w:val="00E01E97"/>
    <w:rsid w:val="00E0242A"/>
    <w:rsid w:val="00E0332C"/>
    <w:rsid w:val="00E037AD"/>
    <w:rsid w:val="00E0516E"/>
    <w:rsid w:val="00E061E5"/>
    <w:rsid w:val="00E06742"/>
    <w:rsid w:val="00E10B89"/>
    <w:rsid w:val="00E1104C"/>
    <w:rsid w:val="00E11220"/>
    <w:rsid w:val="00E11C34"/>
    <w:rsid w:val="00E11F1B"/>
    <w:rsid w:val="00E126BF"/>
    <w:rsid w:val="00E20E98"/>
    <w:rsid w:val="00E214FE"/>
    <w:rsid w:val="00E2274B"/>
    <w:rsid w:val="00E22B43"/>
    <w:rsid w:val="00E22DC9"/>
    <w:rsid w:val="00E241F2"/>
    <w:rsid w:val="00E244AC"/>
    <w:rsid w:val="00E24B8F"/>
    <w:rsid w:val="00E269ED"/>
    <w:rsid w:val="00E332F8"/>
    <w:rsid w:val="00E36714"/>
    <w:rsid w:val="00E36C3D"/>
    <w:rsid w:val="00E37492"/>
    <w:rsid w:val="00E42601"/>
    <w:rsid w:val="00E42AAD"/>
    <w:rsid w:val="00E431DA"/>
    <w:rsid w:val="00E434D9"/>
    <w:rsid w:val="00E4460D"/>
    <w:rsid w:val="00E44AC7"/>
    <w:rsid w:val="00E455C0"/>
    <w:rsid w:val="00E455FD"/>
    <w:rsid w:val="00E4594F"/>
    <w:rsid w:val="00E45C1A"/>
    <w:rsid w:val="00E45D28"/>
    <w:rsid w:val="00E462AE"/>
    <w:rsid w:val="00E46C00"/>
    <w:rsid w:val="00E5093A"/>
    <w:rsid w:val="00E516BA"/>
    <w:rsid w:val="00E536D9"/>
    <w:rsid w:val="00E53C48"/>
    <w:rsid w:val="00E543BD"/>
    <w:rsid w:val="00E56AB4"/>
    <w:rsid w:val="00E57258"/>
    <w:rsid w:val="00E57FDD"/>
    <w:rsid w:val="00E608E0"/>
    <w:rsid w:val="00E60D52"/>
    <w:rsid w:val="00E64EBF"/>
    <w:rsid w:val="00E670EA"/>
    <w:rsid w:val="00E67AAC"/>
    <w:rsid w:val="00E70A17"/>
    <w:rsid w:val="00E70AF9"/>
    <w:rsid w:val="00E719CA"/>
    <w:rsid w:val="00E72CD6"/>
    <w:rsid w:val="00E747DC"/>
    <w:rsid w:val="00E759D2"/>
    <w:rsid w:val="00E76CD1"/>
    <w:rsid w:val="00E76D89"/>
    <w:rsid w:val="00E77711"/>
    <w:rsid w:val="00E77DDF"/>
    <w:rsid w:val="00E81FA3"/>
    <w:rsid w:val="00E82A5B"/>
    <w:rsid w:val="00E85D98"/>
    <w:rsid w:val="00E87B4F"/>
    <w:rsid w:val="00E9081F"/>
    <w:rsid w:val="00E91B9F"/>
    <w:rsid w:val="00E91DD7"/>
    <w:rsid w:val="00E92167"/>
    <w:rsid w:val="00E925BD"/>
    <w:rsid w:val="00E926EB"/>
    <w:rsid w:val="00E9298C"/>
    <w:rsid w:val="00E932B3"/>
    <w:rsid w:val="00E939CC"/>
    <w:rsid w:val="00EA00CB"/>
    <w:rsid w:val="00EA0D20"/>
    <w:rsid w:val="00EA29EE"/>
    <w:rsid w:val="00EA5188"/>
    <w:rsid w:val="00EA5290"/>
    <w:rsid w:val="00EA52C3"/>
    <w:rsid w:val="00EA6293"/>
    <w:rsid w:val="00EA684E"/>
    <w:rsid w:val="00EB0EB3"/>
    <w:rsid w:val="00EB159C"/>
    <w:rsid w:val="00EB248E"/>
    <w:rsid w:val="00EB3CF3"/>
    <w:rsid w:val="00EB5804"/>
    <w:rsid w:val="00EB6B9C"/>
    <w:rsid w:val="00EB6F4F"/>
    <w:rsid w:val="00EB6FEC"/>
    <w:rsid w:val="00EB72DE"/>
    <w:rsid w:val="00EC1C13"/>
    <w:rsid w:val="00EC2849"/>
    <w:rsid w:val="00EC380B"/>
    <w:rsid w:val="00EC5652"/>
    <w:rsid w:val="00EC67F2"/>
    <w:rsid w:val="00EC756B"/>
    <w:rsid w:val="00EC77F0"/>
    <w:rsid w:val="00EC796F"/>
    <w:rsid w:val="00ED084D"/>
    <w:rsid w:val="00ED161B"/>
    <w:rsid w:val="00ED3372"/>
    <w:rsid w:val="00ED4F40"/>
    <w:rsid w:val="00ED4FA1"/>
    <w:rsid w:val="00ED5F45"/>
    <w:rsid w:val="00ED7373"/>
    <w:rsid w:val="00EE11F5"/>
    <w:rsid w:val="00EE1A4B"/>
    <w:rsid w:val="00EE1B22"/>
    <w:rsid w:val="00EE2981"/>
    <w:rsid w:val="00EE3021"/>
    <w:rsid w:val="00EE435D"/>
    <w:rsid w:val="00EE4582"/>
    <w:rsid w:val="00EE4B6B"/>
    <w:rsid w:val="00EE4BBF"/>
    <w:rsid w:val="00EE4E23"/>
    <w:rsid w:val="00EE575E"/>
    <w:rsid w:val="00EF0882"/>
    <w:rsid w:val="00EF1319"/>
    <w:rsid w:val="00EF1B25"/>
    <w:rsid w:val="00EF1E87"/>
    <w:rsid w:val="00EF1F3A"/>
    <w:rsid w:val="00EF3D2E"/>
    <w:rsid w:val="00EF436B"/>
    <w:rsid w:val="00EF56D7"/>
    <w:rsid w:val="00EF6C6F"/>
    <w:rsid w:val="00EF7178"/>
    <w:rsid w:val="00EF76A6"/>
    <w:rsid w:val="00F00569"/>
    <w:rsid w:val="00F0087B"/>
    <w:rsid w:val="00F00BD2"/>
    <w:rsid w:val="00F02379"/>
    <w:rsid w:val="00F02B7A"/>
    <w:rsid w:val="00F0350A"/>
    <w:rsid w:val="00F03BD9"/>
    <w:rsid w:val="00F04D6D"/>
    <w:rsid w:val="00F05FE3"/>
    <w:rsid w:val="00F078FD"/>
    <w:rsid w:val="00F102D6"/>
    <w:rsid w:val="00F10AAA"/>
    <w:rsid w:val="00F10DE2"/>
    <w:rsid w:val="00F11962"/>
    <w:rsid w:val="00F14542"/>
    <w:rsid w:val="00F14AAC"/>
    <w:rsid w:val="00F14EAA"/>
    <w:rsid w:val="00F14F7E"/>
    <w:rsid w:val="00F14FAA"/>
    <w:rsid w:val="00F153C9"/>
    <w:rsid w:val="00F1652C"/>
    <w:rsid w:val="00F176A0"/>
    <w:rsid w:val="00F200C8"/>
    <w:rsid w:val="00F202FF"/>
    <w:rsid w:val="00F20384"/>
    <w:rsid w:val="00F20826"/>
    <w:rsid w:val="00F20BF0"/>
    <w:rsid w:val="00F2129E"/>
    <w:rsid w:val="00F21BED"/>
    <w:rsid w:val="00F23677"/>
    <w:rsid w:val="00F237FE"/>
    <w:rsid w:val="00F2494B"/>
    <w:rsid w:val="00F3093F"/>
    <w:rsid w:val="00F32201"/>
    <w:rsid w:val="00F32E23"/>
    <w:rsid w:val="00F32EA5"/>
    <w:rsid w:val="00F346E1"/>
    <w:rsid w:val="00F372C6"/>
    <w:rsid w:val="00F4077E"/>
    <w:rsid w:val="00F41493"/>
    <w:rsid w:val="00F43F6F"/>
    <w:rsid w:val="00F44E62"/>
    <w:rsid w:val="00F450A3"/>
    <w:rsid w:val="00F45688"/>
    <w:rsid w:val="00F47CE5"/>
    <w:rsid w:val="00F50223"/>
    <w:rsid w:val="00F50510"/>
    <w:rsid w:val="00F513AB"/>
    <w:rsid w:val="00F52107"/>
    <w:rsid w:val="00F52A15"/>
    <w:rsid w:val="00F53FEA"/>
    <w:rsid w:val="00F54BB1"/>
    <w:rsid w:val="00F553A3"/>
    <w:rsid w:val="00F5660E"/>
    <w:rsid w:val="00F57EBF"/>
    <w:rsid w:val="00F60C2A"/>
    <w:rsid w:val="00F60D64"/>
    <w:rsid w:val="00F612CE"/>
    <w:rsid w:val="00F61713"/>
    <w:rsid w:val="00F624E3"/>
    <w:rsid w:val="00F62ED0"/>
    <w:rsid w:val="00F62F2E"/>
    <w:rsid w:val="00F653CD"/>
    <w:rsid w:val="00F65471"/>
    <w:rsid w:val="00F65DC3"/>
    <w:rsid w:val="00F67E65"/>
    <w:rsid w:val="00F71BF4"/>
    <w:rsid w:val="00F71F63"/>
    <w:rsid w:val="00F72CA9"/>
    <w:rsid w:val="00F73AF5"/>
    <w:rsid w:val="00F73F88"/>
    <w:rsid w:val="00F7404E"/>
    <w:rsid w:val="00F74A20"/>
    <w:rsid w:val="00F7514C"/>
    <w:rsid w:val="00F75E0D"/>
    <w:rsid w:val="00F8140F"/>
    <w:rsid w:val="00F8153C"/>
    <w:rsid w:val="00F84C4C"/>
    <w:rsid w:val="00F85D5A"/>
    <w:rsid w:val="00F85F21"/>
    <w:rsid w:val="00F86928"/>
    <w:rsid w:val="00F87A35"/>
    <w:rsid w:val="00F87A7C"/>
    <w:rsid w:val="00F87B82"/>
    <w:rsid w:val="00F87C88"/>
    <w:rsid w:val="00F90BCE"/>
    <w:rsid w:val="00F910CE"/>
    <w:rsid w:val="00F9303A"/>
    <w:rsid w:val="00F93D56"/>
    <w:rsid w:val="00F94669"/>
    <w:rsid w:val="00F947F2"/>
    <w:rsid w:val="00F94B22"/>
    <w:rsid w:val="00F95077"/>
    <w:rsid w:val="00F9567D"/>
    <w:rsid w:val="00FA00F1"/>
    <w:rsid w:val="00FA0E6A"/>
    <w:rsid w:val="00FA184E"/>
    <w:rsid w:val="00FA1BD5"/>
    <w:rsid w:val="00FA2CBB"/>
    <w:rsid w:val="00FA32CA"/>
    <w:rsid w:val="00FA4F5E"/>
    <w:rsid w:val="00FA6C1C"/>
    <w:rsid w:val="00FA725E"/>
    <w:rsid w:val="00FA7606"/>
    <w:rsid w:val="00FA7A6B"/>
    <w:rsid w:val="00FB022D"/>
    <w:rsid w:val="00FB14B9"/>
    <w:rsid w:val="00FB2F86"/>
    <w:rsid w:val="00FB451C"/>
    <w:rsid w:val="00FB61FB"/>
    <w:rsid w:val="00FB6456"/>
    <w:rsid w:val="00FB65A7"/>
    <w:rsid w:val="00FB6688"/>
    <w:rsid w:val="00FB67E0"/>
    <w:rsid w:val="00FB67E7"/>
    <w:rsid w:val="00FC09D8"/>
    <w:rsid w:val="00FC0A2A"/>
    <w:rsid w:val="00FC28FF"/>
    <w:rsid w:val="00FC3407"/>
    <w:rsid w:val="00FC3E89"/>
    <w:rsid w:val="00FC5EE8"/>
    <w:rsid w:val="00FC6855"/>
    <w:rsid w:val="00FC69EA"/>
    <w:rsid w:val="00FC712F"/>
    <w:rsid w:val="00FC7DFC"/>
    <w:rsid w:val="00FD0558"/>
    <w:rsid w:val="00FD0DDD"/>
    <w:rsid w:val="00FD2D43"/>
    <w:rsid w:val="00FD355A"/>
    <w:rsid w:val="00FD3BA1"/>
    <w:rsid w:val="00FD4679"/>
    <w:rsid w:val="00FD468B"/>
    <w:rsid w:val="00FD46E6"/>
    <w:rsid w:val="00FD4EBC"/>
    <w:rsid w:val="00FD72E0"/>
    <w:rsid w:val="00FD7568"/>
    <w:rsid w:val="00FD7881"/>
    <w:rsid w:val="00FE019D"/>
    <w:rsid w:val="00FE07D4"/>
    <w:rsid w:val="00FE3A33"/>
    <w:rsid w:val="00FE3E33"/>
    <w:rsid w:val="00FE3F98"/>
    <w:rsid w:val="00FE415C"/>
    <w:rsid w:val="00FE554F"/>
    <w:rsid w:val="00FE581B"/>
    <w:rsid w:val="00FE5DC2"/>
    <w:rsid w:val="00FE623D"/>
    <w:rsid w:val="00FE7D64"/>
    <w:rsid w:val="00FE7FE3"/>
    <w:rsid w:val="00FF0594"/>
    <w:rsid w:val="00FF093C"/>
    <w:rsid w:val="00FF0AA0"/>
    <w:rsid w:val="00FF0BA0"/>
    <w:rsid w:val="00FF1322"/>
    <w:rsid w:val="00FF18A4"/>
    <w:rsid w:val="00FF197B"/>
    <w:rsid w:val="00FF23C2"/>
    <w:rsid w:val="00FF2E44"/>
    <w:rsid w:val="00FF2EE1"/>
    <w:rsid w:val="00FF30D2"/>
    <w:rsid w:val="00FF421B"/>
    <w:rsid w:val="00FF6C45"/>
    <w:rsid w:val="00FF6E87"/>
    <w:rsid w:val="00FF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 fill="f" fillcolor="#ff9" strokecolor="#c80000">
      <v:fill color="#ff9" on="f"/>
      <v:stroke color="#c80000" weight="1pt"/>
      <v:textbox inset=".5mm,.5mm,.5mm,.5mm"/>
      <o:colormru v:ext="edit" colors="#0c0,#c80000,#c3c3eb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</o:regrouptable>
    </o:shapelayout>
  </w:shapeDefaults>
  <w:decimalSymbol w:val="."/>
  <w:listSeparator w:val=","/>
  <w14:docId w14:val="3D4C3E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index 1" w:uiPriority="99"/>
    <w:lsdException w:name="index 2" w:uiPriority="99"/>
    <w:lsdException w:name="toc 1" w:uiPriority="39"/>
    <w:lsdException w:name="toc 2" w:uiPriority="39"/>
    <w:lsdException w:name="caption" w:semiHidden="1" w:unhideWhenUsed="1"/>
    <w:lsdException w:name="Hyperlink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70A2"/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A70A2"/>
    <w:pPr>
      <w:keepNext/>
      <w:pageBreakBefore/>
      <w:numPr>
        <w:numId w:val="2"/>
      </w:numPr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CA70A2"/>
    <w:pPr>
      <w:keepNext/>
      <w:numPr>
        <w:ilvl w:val="1"/>
        <w:numId w:val="2"/>
      </w:numPr>
      <w:spacing w:before="360" w:after="24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A70A2"/>
    <w:pPr>
      <w:keepNext/>
      <w:numPr>
        <w:ilvl w:val="2"/>
        <w:numId w:val="2"/>
      </w:numPr>
      <w:spacing w:before="360" w:after="24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CA70A2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964C3D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964C3D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964C3D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964C3D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964C3D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A70A2"/>
    <w:rPr>
      <w:rFonts w:ascii="Arial" w:hAnsi="Arial" w:cs="Arial"/>
      <w:b/>
      <w:bCs/>
      <w:color w:val="333399"/>
      <w:sz w:val="24"/>
      <w:szCs w:val="26"/>
      <w:lang w:eastAsia="en-US"/>
    </w:rPr>
  </w:style>
  <w:style w:type="character" w:customStyle="1" w:styleId="Red200">
    <w:name w:val="Red 200"/>
    <w:basedOn w:val="DefaultParagraphFont"/>
    <w:rsid w:val="00D431FF"/>
    <w:rPr>
      <w:rFonts w:ascii="Arial Bold" w:hAnsi="Arial Bold"/>
      <w:b/>
      <w:bCs/>
      <w:caps/>
      <w:color w:val="C80000"/>
      <w:sz w:val="22"/>
    </w:rPr>
  </w:style>
  <w:style w:type="paragraph" w:styleId="BalloonText">
    <w:name w:val="Balloon Text"/>
    <w:basedOn w:val="Normal"/>
    <w:link w:val="BalloonTextChar"/>
    <w:rsid w:val="00D431FF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68161E"/>
    <w:rPr>
      <w:b/>
      <w:sz w:val="44"/>
      <w:szCs w:val="44"/>
    </w:rPr>
  </w:style>
  <w:style w:type="paragraph" w:styleId="Header">
    <w:name w:val="header"/>
    <w:basedOn w:val="Normal"/>
    <w:rsid w:val="00FF7AB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F7AB0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CA70A2"/>
    <w:pPr>
      <w:spacing w:after="120"/>
    </w:pPr>
  </w:style>
  <w:style w:type="character" w:customStyle="1" w:styleId="MainTextCharChar">
    <w:name w:val="Main Text Char Char"/>
    <w:basedOn w:val="DefaultParagraphFont"/>
    <w:link w:val="MainText"/>
    <w:rsid w:val="00CA70A2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41362F"/>
    <w:rPr>
      <w:rFonts w:ascii="Arial" w:hAnsi="Arial"/>
      <w:sz w:val="18"/>
    </w:rPr>
    <w:tblPr>
      <w:tblInd w:w="0" w:type="dxa"/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top w:w="0" w:type="dxa"/>
        <w:left w:w="57" w:type="dxa"/>
        <w:bottom w:w="0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F0350A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F5660E"/>
    <w:pPr>
      <w:tabs>
        <w:tab w:val="left" w:pos="1134"/>
      </w:tabs>
    </w:pPr>
  </w:style>
  <w:style w:type="character" w:customStyle="1" w:styleId="NumberedChar">
    <w:name w:val="Numbered Char"/>
    <w:basedOn w:val="MainTextCharChar"/>
    <w:link w:val="Numbered"/>
    <w:rsid w:val="00D03A3E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F61713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F61713"/>
    <w:pPr>
      <w:tabs>
        <w:tab w:val="left" w:pos="1418"/>
        <w:tab w:val="right" w:leader="dot" w:pos="9639"/>
      </w:tabs>
      <w:spacing w:after="60"/>
      <w:ind w:left="851"/>
    </w:pPr>
  </w:style>
  <w:style w:type="paragraph" w:styleId="TOC3">
    <w:name w:val="toc 3"/>
    <w:basedOn w:val="Normal"/>
    <w:next w:val="Normal"/>
    <w:autoRedefine/>
    <w:semiHidden/>
    <w:rsid w:val="00982280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basedOn w:val="DefaultParagraphFont"/>
    <w:uiPriority w:val="99"/>
    <w:rsid w:val="0053208C"/>
    <w:rPr>
      <w:color w:val="0000FF"/>
      <w:u w:val="single"/>
    </w:rPr>
  </w:style>
  <w:style w:type="paragraph" w:customStyle="1" w:styleId="BodyHeading">
    <w:name w:val="BodyHeading"/>
    <w:rsid w:val="00964C3D"/>
    <w:pPr>
      <w:spacing w:before="120" w:after="120"/>
    </w:pPr>
    <w:rPr>
      <w:rFonts w:ascii="Arial" w:hAnsi="Arial" w:cs="Arial"/>
      <w:b/>
      <w:bCs/>
      <w:szCs w:val="36"/>
      <w:lang w:eastAsia="en-US"/>
    </w:rPr>
  </w:style>
  <w:style w:type="paragraph" w:styleId="CommentText">
    <w:name w:val="annotation text"/>
    <w:basedOn w:val="Normal"/>
    <w:link w:val="CommentTextChar"/>
    <w:semiHidden/>
    <w:rsid w:val="0003760F"/>
    <w:pPr>
      <w:spacing w:after="240"/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284106"/>
    <w:pPr>
      <w:numPr>
        <w:numId w:val="1"/>
      </w:numPr>
    </w:pPr>
  </w:style>
  <w:style w:type="paragraph" w:styleId="Caption">
    <w:name w:val="caption"/>
    <w:basedOn w:val="Normal"/>
    <w:next w:val="Normal"/>
    <w:semiHidden/>
    <w:unhideWhenUsed/>
    <w:rsid w:val="00CF3DD3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Normal"/>
    <w:link w:val="BulletChar"/>
    <w:rsid w:val="00CA70A2"/>
    <w:pPr>
      <w:numPr>
        <w:numId w:val="5"/>
      </w:numPr>
      <w:spacing w:after="120"/>
    </w:pPr>
  </w:style>
  <w:style w:type="character" w:customStyle="1" w:styleId="BalloonTextChar">
    <w:name w:val="Balloon Text Char"/>
    <w:basedOn w:val="DefaultParagraphFont"/>
    <w:link w:val="BalloonText"/>
    <w:rsid w:val="00D431FF"/>
    <w:rPr>
      <w:rFonts w:ascii="Tahoma" w:hAnsi="Tahoma" w:cs="Tahoma"/>
      <w:sz w:val="16"/>
      <w:szCs w:val="16"/>
      <w:lang w:eastAsia="en-US"/>
    </w:rPr>
  </w:style>
  <w:style w:type="character" w:customStyle="1" w:styleId="BulletMultiChar">
    <w:name w:val="Bullet Multi Char"/>
    <w:basedOn w:val="DefaultParagraphFont"/>
    <w:link w:val="BulletMulti"/>
    <w:locked/>
    <w:rsid w:val="00CA70A2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Normal"/>
    <w:link w:val="BulletMultiChar"/>
    <w:qFormat/>
    <w:rsid w:val="00CA70A2"/>
    <w:pPr>
      <w:numPr>
        <w:numId w:val="3"/>
      </w:numPr>
      <w:spacing w:after="120"/>
    </w:pPr>
  </w:style>
  <w:style w:type="character" w:customStyle="1" w:styleId="Heading1Char">
    <w:name w:val="Heading 1 Char"/>
    <w:basedOn w:val="DefaultParagraphFont"/>
    <w:link w:val="Heading1"/>
    <w:rsid w:val="00CA70A2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basedOn w:val="DefaultParagraphFont"/>
    <w:link w:val="Heading4"/>
    <w:rsid w:val="00CA70A2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rsid w:val="00CA70A2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70A2"/>
    <w:pPr>
      <w:keepLines/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Normal"/>
    <w:link w:val="TableBulletChar"/>
    <w:qFormat/>
    <w:rsid w:val="00CA70A2"/>
    <w:pPr>
      <w:numPr>
        <w:numId w:val="4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086098"/>
    <w:pPr>
      <w:ind w:left="720"/>
    </w:pPr>
  </w:style>
  <w:style w:type="character" w:customStyle="1" w:styleId="TableBulletChar">
    <w:name w:val="Table Bullet Char"/>
    <w:basedOn w:val="DefaultParagraphFont"/>
    <w:link w:val="TableBullet"/>
    <w:rsid w:val="00CA70A2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CA70A2"/>
    <w:pPr>
      <w:spacing w:before="60" w:after="60"/>
    </w:pPr>
    <w:rPr>
      <w:rFonts w:cs="Times New Roman"/>
      <w:sz w:val="18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431FF"/>
    <w:rPr>
      <w:rFonts w:ascii="Arial" w:hAnsi="Arial" w:cs="Arial"/>
      <w:lang w:eastAsia="en-US"/>
    </w:rPr>
  </w:style>
  <w:style w:type="paragraph" w:styleId="Index1">
    <w:name w:val="index 1"/>
    <w:basedOn w:val="Normal"/>
    <w:next w:val="Normal"/>
    <w:autoRedefine/>
    <w:uiPriority w:val="99"/>
    <w:rsid w:val="00B645DF"/>
    <w:pPr>
      <w:ind w:left="220" w:hanging="220"/>
    </w:pPr>
    <w:rPr>
      <w:sz w:val="18"/>
    </w:rPr>
  </w:style>
  <w:style w:type="paragraph" w:styleId="Index2">
    <w:name w:val="index 2"/>
    <w:basedOn w:val="Normal"/>
    <w:next w:val="Normal"/>
    <w:autoRedefine/>
    <w:uiPriority w:val="99"/>
    <w:rsid w:val="006F0AF5"/>
    <w:pPr>
      <w:ind w:left="440" w:hanging="220"/>
    </w:pPr>
  </w:style>
  <w:style w:type="character" w:customStyle="1" w:styleId="BulletChar">
    <w:name w:val="Bullet Char"/>
    <w:basedOn w:val="DefaultParagraphFont"/>
    <w:link w:val="Bullet"/>
    <w:rsid w:val="00CA70A2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204E9D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basedOn w:val="DefaultParagraphFont"/>
    <w:rsid w:val="001E018B"/>
    <w:rPr>
      <w:b/>
      <w:bCs/>
    </w:rPr>
  </w:style>
  <w:style w:type="paragraph" w:styleId="NoSpacing">
    <w:name w:val="No Spacing"/>
    <w:basedOn w:val="Normal"/>
    <w:uiPriority w:val="1"/>
    <w:qFormat/>
    <w:rsid w:val="004C5397"/>
    <w:rPr>
      <w:rFonts w:ascii="Calibri" w:eastAsiaTheme="minorHAnsi" w:hAnsi="Calibri" w:cs="Times New Roman"/>
      <w:szCs w:val="22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Heading3Char">
    <w:name w:val="StyleBulleted9ptIndigo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617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5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yperlink" Target="http://www.lsespreads.com/financial_markets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eather.bridge\Application%20Data\Microsoft\Templates\FDM%20Academy\FDM%20Academy%20-%20Generic%20Multi%20Page%20-%20v1.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<p:properties xmlns:p="http://schemas.microsoft.com/office/2006/metadata/properties" xmlns:xsi="http://www.w3.org/2001/XMLSchema-instance" xmlns:pc="http://schemas.microsoft.com/office/infopath/2007/PartnerControls"><documentManagement><Document_x0020_Type xmlns="$ListId:Shared Documents;">Resources</Document_x0020_Type><Module xmlns="$ListId:Shared Documents;">Interviews</Module><IconOverlay xmlns="http://schemas.microsoft.com/sharepoint/v4" xsi:nil="true"/></documentManagement></p:properties>
</file>

<file path=customXml/item4.xml><?xml version="1.0" encoding="utf-8"?><ct:contentTypeSchema ct:_="" ma:_="" ma:contentTypeName="Document" ma:contentTypeID="0x0101001F85F366B2B4D645ABA7ABC883172F60" ma:contentTypeVersion="3" ma:contentTypeDescription="Create a new document." ma:contentTypeScope="" ma:versionID="3e9e54d442699206f92db7153c591372" xmlns:ct="http://schemas.microsoft.com/office/2006/metadata/contentType" xmlns:ma="http://schemas.microsoft.com/office/2006/metadata/properties/metaAttributes">
<xsd:schema targetNamespace="http://schemas.microsoft.com/office/2006/metadata/properties" ma:root="true" ma:fieldsID="68896a24e75715811f56e4fda9cdc75e" ns2:_="" ns3:_="" xmlns:xsd="http://www.w3.org/2001/XMLSchema" xmlns:xs="http://www.w3.org/2001/XMLSchema" xmlns:p="http://schemas.microsoft.com/office/2006/metadata/properties" xmlns:ns2="$ListId:Shared Documents;" xmlns:ns3="http://schemas.microsoft.com/sharepoint/v4">
<xsd:import namespace="$ListId:Shared Documents;"/>
<xsd:import namespace="http://schemas.microsoft.com/sharepoint/v4"/>
<xsd:element name="properties">
<xsd:complexType>
<xsd:sequence>
<xsd:element name="documentManagement">
<xsd:complexType>
<xsd:all>
<xsd:element ref="ns2:Document_x0020_Type" minOccurs="0"/>
<xsd:element ref="ns2:Module" minOccurs="0"/>
<xsd:element ref="ns3:IconOverlay" minOccurs="0"/>
</xsd:all>
</xsd:complexType>
</xsd:element>
</xsd:sequence>
</xsd:complexType>
</xsd:element>
</xsd:schema>
<xsd:schema targetNamespace="$ListId:Shared Documents;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Document_x0020_Type" ma:index="8" nillable="true" ma:displayName="Document Type" ma:format="Dropdown" ma:indexed="true" ma:internalName="Document_x0020_Type" ma:readOnly="false">
<xsd:simpleType>
<xsd:restriction base="dms:Choice">
<xsd:enumeration value="Course Setup"/>
<xsd:enumeration value="Exams"/>
<xsd:enumeration value="Exercises"/>
<xsd:enumeration value="Handouts"/>
<xsd:enumeration value="Manuals"/>
<xsd:enumeration value="Other"/>
<xsd:enumeration value="Projects"/>
<xsd:enumeration value="Recommended Reading"/>
<xsd:enumeration value="Resources"/>
<xsd:enumeration value="Slide Decks"/>
</xsd:restriction>
</xsd:simpleType>
</xsd:element>
<xsd:element name="Module" ma:index="9" nillable="true" ma:displayName="Module" ma:format="Dropdown" ma:indexed="true" ma:internalName="Module">
<xsd:simpleType>
<xsd:restriction base="dms:Choice">
<xsd:enumeration value="Communication"/>
<xsd:enumeration value="Consultants Onsite Experience"/>
<xsd:enumeration value="Continuous Professional Development"/>
<xsd:enumeration value="CVs"/>
<xsd:enumeration value="Induction"/>
<xsd:enumeration value="Interviews"/>
<xsd:enumeration value="Intro to Finance"/>
<xsd:enumeration value="Me+"/>
<xsd:enumeration value="Microsoft Outlook"/>
<xsd:enumeration value="Presentation Skills"/>
<xsd:enumeration value="Pro-Skills Admin"/>
<xsd:enumeration value="Pro-Skills Assessments"/>
<xsd:enumeration value="SDLC &amp; Service Management"/>
</xsd:restriction>
</xsd:simpleType>
</xsd:element>
</xsd:schema>
<xsd:schema targetNamespace="http://schemas.microsoft.com/sharepoint/v4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IconOverlay" ma:index="12" nillable="true" ma:displayName="IconOverlay" ma:hidden="true" ma:internalName="IconOverlay">
<xsd:simpleType>
<xsd:restriction base="dms:Text"/>
</xsd:simpleType>
</xsd:element>
</xsd:schema>
<xsd:schema targetNamespace="http://schemas.openxmlformats.org/package/2006/metadata/core-properties" elementFormDefault="qualified" attributeFormDefault="unqualified" blockDefault="#all"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>
<xsd:import namespace="http://purl.org/dc/elements/1.1/" schemaLocation="http://dublincore.org/schemas/xmls/qdc/2003/04/02/dc.xsd"/>
<xsd:import namespace="http://purl.org/dc/terms/" schemaLocation="http://dublincore.org/schemas/xmls/qdc/2003/04/02/dcterms.xsd"/>
<xsd:element name="coreProperties" type="CT_coreProperties"/>
<xsd:complexType name="CT_coreProperties">
<xsd:all>
<xsd:element ref="dc:creator" minOccurs="0" maxOccurs="1"/>
<xsd:element ref="dcterms:created" minOccurs="0" maxOccurs="1"/>
<xsd:element ref="dc:identifier" minOccurs="0" maxOccurs="1"/>
<xsd:element name="contentType" minOccurs="0" maxOccurs="1" type="xsd:string" ma:index="0" ma:displayName="Content Type"/>
<xsd:element ref="dc:title" minOccurs="0" maxOccurs="1" ma:index="4" ma:displayName="Title"/>
<xsd:element ref="dc:subject" minOccurs="0" maxOccurs="1"/>
<xsd:element ref="dc:description" minOccurs="0" maxOccurs="1"/>
<xsd:element name="keywords" minOccurs="0" maxOccurs="1" type="xsd:string"/>
<xsd:element ref="dc:language" minOccurs="0" maxOccurs="1"/>
<xsd:element name="category" minOccurs="0" maxOccurs="1" type="xsd:string"/>
<xsd:element name="version" minOccurs="0" maxOccurs="1" type="xsd:string"/>
<xsd:element name="revision" minOccurs="0" maxOccurs="1" type="xsd:string">
<xsd:annotation>
<xsd:documentation>
                        This value indicates the number of saves or revisions. The application is responsible for updating this value after each revision.
                    </xsd:documentation>
</xsd:annotation>
</xsd:element>
<xsd:element name="lastModifiedBy" minOccurs="0" maxOccurs="1" type="xsd:string"/>
<xsd:element ref="dcterms:modified" minOccurs="0" maxOccurs="1"/>
<xsd:element name="contentStatus" minOccurs="0" maxOccurs="1" type="xsd:string"/>
</xsd:all>
</xsd:complexType>
</xsd:schema>
<xs:schema targetNamespace="http://schemas.microsoft.com/office/infopath/2007/PartnerControls" elementFormDefault="qualified" attributeFormDefault="unqualified" xmlns:pc="http://schemas.microsoft.com/office/infopath/2007/PartnerControls" xmlns:xs="http://www.w3.org/2001/XMLSchema">
<xs:element name="Person">
<xs:complexType>
<xs:sequence>
<xs:element ref="pc:DisplayName" minOccurs="0"></xs:element>
<xs:element ref="pc:AccountId" minOccurs="0"></xs:element>
<xs:element ref="pc:AccountType" minOccurs="0"></xs:element>
</xs:sequence>
</xs:complexType>
</xs:element>
<xs:element name="DisplayName" type="xs:string"></xs:element>
<xs:element name="AccountId" type="xs:string"></xs:element>
<xs:element name="AccountType" type="xs:string"></xs:element>
<xs:element name="BDCAssociatedEntity">
<xs:complexType>
<xs:sequence>
<xs:element ref="pc:BDCEntity" minOccurs="0" maxOccurs="unbounded"></xs:element>
</xs:sequence>
<xs:attribute ref="pc:EntityNamespace"></xs:attribute>
<xs:attribute ref="pc:EntityName"></xs:attribute>
<xs:attribute ref="pc:SystemInstanceName"></xs:attribute>
<xs:attribute ref="pc:AssociationName"></xs:attribute>
</xs:complexType>
</xs:element>
<xs:attribute name="EntityNamespace" type="xs:string"></xs:attribute>
<xs:attribute name="EntityName" type="xs:string"></xs:attribute>
<xs:attribute name="SystemInstanceName" type="xs:string"></xs:attribute>
<xs:attribute name="AssociationName" type="xs:string"></xs:attribute>
<xs:element name="BDCEntity">
<xs:complexType>
<xs:sequence>
<xs:element ref="pc:EntityDisplayName" minOccurs="0"></xs:element>
<xs:element ref="pc:EntityInstanceReference" minOccurs="0"></xs:element>
<xs:element ref="pc:EntityId1" minOccurs="0"></xs:element>
<xs:element ref="pc:EntityId2" minOccurs="0"></xs:element>
<xs:element ref="pc:EntityId3" minOccurs="0"></xs:element>
<xs:element ref="pc:EntityId4" minOccurs="0"></xs:element>
<xs:element ref="pc:EntityId5" minOccurs="0"></xs:element>
</xs:sequence>
</xs:complexType>
</xs:element>
<xs:element name="EntityDisplayName" type="xs:string"></xs:element>
<xs:element name="EntityInstanceReference" type="xs:string"></xs:element>
<xs:element name="EntityId1" type="xs:string"></xs:element>
<xs:element name="EntityId2" type="xs:string"></xs:element>
<xs:element name="EntityId3" type="xs:string"></xs:element>
<xs:element name="EntityId4" type="xs:string"></xs:element>
<xs:element name="EntityId5" type="xs:string"></xs:element>
<xs:element name="Terms">
<xs:complexType>
<xs:sequence>
<xs:element ref="pc:TermInfo" minOccurs="0" maxOccurs="unbounded"></xs:element>
</xs:sequence>
</xs:complexType>
</xs:element>
<xs:element name="TermInfo">
<xs:complexType>
<xs:sequence>
<xs:element ref="pc:TermName" minOccurs="0"></xs:element>
<xs:element ref="pc:TermId" minOccurs="0"></xs:element>
</xs:sequence>
</xs:complexType>
</xs:element>
<xs:element name="TermName" type="xs:string"></xs:element>
<xs:element name="TermId" type="xs:string"></xs:element>
</xs:schema>
</ct:contentTypeSchema>
</file>

<file path=customXml/itemProps1.xml><?xml version="1.0" encoding="utf-8"?>
<ds:datastoreItem xmlns:ds="http://schemas.openxmlformats.org/officeDocument/2006/customXml" ds:itemID="{81723CAC-F6C7-43CD-99E8-5AFBC6A81914}"/>
</file>

<file path=customXml/itemProps2.xml><?xml version="1.0" encoding="utf-8"?>
<ds:datastoreItem xmlns:ds="http://schemas.openxmlformats.org/officeDocument/2006/customXml" ds:itemID="{E3996202-22B2-4C19-BF61-DD9F5D15BE02}"/>
</file>

<file path=customXml/itemProps3.xml><?xml version="1.0" encoding="utf-8"?>
<ds:datastoreItem xmlns:ds="http://schemas.openxmlformats.org/officeDocument/2006/customXml" ds:itemID="{D884C15F-89DF-430D-8A6A-0E5713416556}"/>
</file>

<file path=customXml/itemProps4.xml><?xml version="1.0" encoding="utf-8"?>
<ds:datastoreItem xmlns:ds="http://schemas.openxmlformats.org/officeDocument/2006/customXml" ds:itemID="{789ACE3C-779F-4E95-A02E-93BE57BF3514}"/>
</file>

<file path=docProps/app.xml><?xml version="1.0" encoding="utf-8"?>
<Properties xmlns="http://schemas.openxmlformats.org/officeDocument/2006/extended-properties" xmlns:vt="http://schemas.openxmlformats.org/officeDocument/2006/docPropsVTypes">
  <Template>FDM Academy - Generic Multi Page - v1.1</Template>
  <TotalTime>0</TotalTime>
  <Pages>7</Pages>
  <Words>1341</Words>
  <Characters>6212</Characters>
  <Application>Microsoft Office Word</Application>
  <DocSecurity>0</DocSecurity>
  <Lines>51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FDM Group</Company>
  <LinksUpToDate>false</LinksUpToDate>
  <CharactersWithSpaces>7538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FDM GROUP</dc:creator>
  <cp:lastModifiedBy>Abi Heyes</cp:lastModifiedBy>
  <cp:revision>2</cp:revision>
  <cp:lastPrinted>2010-11-15T16:41:00Z</cp:lastPrinted>
  <dcterms:created xsi:type="dcterms:W3CDTF">2014-04-24T15:45:00Z</dcterms:created>
  <dcterms:modified xsi:type="dcterms:W3CDTF">2014-04-24T15:45:00Z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0x0101001F85F366B2B4D645ABA7ABC883172F60</vt:lpwstr>
  </property>
  <property fmtid="{D5CDD505-2E9C-101B-9397-08002B2CF9AE}" pid="3" name="ItemRetentionFormula">
    <vt:lpwstr/>
  </property>
  <property fmtid="{D5CDD505-2E9C-101B-9397-08002B2CF9AE}" pid="4" name="_dlc_policyId">
    <vt:lpwstr/>
  </property>
  <property fmtid="{D5CDD505-2E9C-101B-9397-08002B2CF9AE}" pid="5" name="RestrictedToTheseUsers">
    <vt:lpwstr>1244;#Academy Trainers (LMS)</vt:lpwstr>
  </property>
</Properties>
</file>