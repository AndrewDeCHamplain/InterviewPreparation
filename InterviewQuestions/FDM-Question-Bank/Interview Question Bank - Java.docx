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FBA7B4A" w14:textId="77777777" w:rsidR="009335FA" w:rsidRPr="008839B1" w:rsidRDefault="009335FA" w:rsidP="009335FA"/>
    <w:p w14:paraId="4FBA7B4B" w14:textId="77777777" w:rsidR="009335FA" w:rsidRPr="008839B1" w:rsidRDefault="009335FA" w:rsidP="009335FA"/>
    <w:p w14:paraId="4FBA7B4C" w14:textId="77777777" w:rsidR="009335FA" w:rsidRPr="008839B1" w:rsidRDefault="009335FA" w:rsidP="009335FA"/>
    <w:p w14:paraId="4FBA7B4D" w14:textId="77777777" w:rsidR="009335FA" w:rsidRPr="008839B1" w:rsidRDefault="009335FA" w:rsidP="009335FA"/>
    <w:p w14:paraId="4FBA7B4E" w14:textId="77777777" w:rsidR="00A065BD" w:rsidRPr="008839B1" w:rsidRDefault="00A065BD" w:rsidP="009335FA"/>
    <w:p w14:paraId="4FBA7B4F" w14:textId="77777777" w:rsidR="00A065BD" w:rsidRPr="008839B1" w:rsidRDefault="00A065BD" w:rsidP="009335FA"/>
    <w:p w14:paraId="4FBA7B50" w14:textId="77777777" w:rsidR="00A065BD" w:rsidRPr="008839B1" w:rsidRDefault="00A065BD" w:rsidP="009335FA"/>
    <w:p w14:paraId="4FBA7B51" w14:textId="77777777" w:rsidR="00A065BD" w:rsidRPr="008839B1" w:rsidRDefault="00A065BD" w:rsidP="009335FA"/>
    <w:p w14:paraId="4FBA7B52" w14:textId="77777777" w:rsidR="00A065BD" w:rsidRPr="008839B1" w:rsidRDefault="00A065BD" w:rsidP="009335FA"/>
    <w:p w14:paraId="4FBA7B53" w14:textId="77777777" w:rsidR="00A065BD" w:rsidRPr="008839B1" w:rsidRDefault="00A065BD" w:rsidP="009335FA"/>
    <w:p w14:paraId="4FBA7B54" w14:textId="77777777" w:rsidR="00A065BD" w:rsidRPr="008839B1" w:rsidRDefault="00A065BD" w:rsidP="009335FA"/>
    <w:p w14:paraId="4FBA7B55" w14:textId="77777777" w:rsidR="00A065BD" w:rsidRPr="008839B1" w:rsidRDefault="00A065BD" w:rsidP="009335FA"/>
    <w:p w14:paraId="4FBA7B56" w14:textId="77777777" w:rsidR="00A065BD" w:rsidRPr="008839B1" w:rsidRDefault="00A065BD" w:rsidP="009335FA"/>
    <w:p w14:paraId="4FBA7B57" w14:textId="77777777" w:rsidR="00A065BD" w:rsidRPr="008839B1" w:rsidRDefault="00A065BD" w:rsidP="009335FA"/>
    <w:p w14:paraId="4FBA7B58" w14:textId="77777777" w:rsidR="00A065BD" w:rsidRPr="008839B1" w:rsidRDefault="00A065BD" w:rsidP="009335FA"/>
    <w:p w14:paraId="4FBA7B59" w14:textId="77777777" w:rsidR="00A065BD" w:rsidRPr="008839B1" w:rsidRDefault="00A065BD" w:rsidP="009335FA"/>
    <w:p w14:paraId="4FBA7B5A" w14:textId="77777777" w:rsidR="00A23DF6" w:rsidRPr="008839B1" w:rsidRDefault="001E02A4" w:rsidP="009335FA">
      <w:pPr>
        <w:rPr>
          <w:b/>
          <w:color w:val="333399"/>
          <w:sz w:val="56"/>
          <w:szCs w:val="56"/>
        </w:rPr>
      </w:pPr>
      <w:r>
        <w:rPr>
          <w:b/>
          <w:color w:val="333399"/>
          <w:sz w:val="56"/>
          <w:szCs w:val="56"/>
        </w:rPr>
        <w:t>Core</w:t>
      </w:r>
    </w:p>
    <w:p w14:paraId="4FBA7B5B" w14:textId="77777777" w:rsidR="00FF7AB0" w:rsidRPr="008839B1" w:rsidRDefault="00FF7AB0"/>
    <w:p w14:paraId="4FBA7B5C" w14:textId="77777777" w:rsidR="00FF2E44" w:rsidRDefault="001E02A4" w:rsidP="0068161E">
      <w:pPr>
        <w:pStyle w:val="Subtitle"/>
      </w:pPr>
      <w:r>
        <w:t>Professional Skills</w:t>
      </w:r>
    </w:p>
    <w:p w14:paraId="4FBA7B5D" w14:textId="77777777" w:rsidR="00FF2E44" w:rsidRDefault="00FF2E44" w:rsidP="0068161E">
      <w:pPr>
        <w:pStyle w:val="Subtitle"/>
      </w:pPr>
    </w:p>
    <w:p w14:paraId="4FBA7B5E" w14:textId="77777777" w:rsidR="00FF7AB0" w:rsidRPr="0068161E" w:rsidRDefault="00B129D4" w:rsidP="0068161E">
      <w:pPr>
        <w:pStyle w:val="Subtitle"/>
      </w:pPr>
      <w:r>
        <w:t>Java</w:t>
      </w:r>
      <w:r w:rsidR="001E02A4">
        <w:t xml:space="preserve"> </w:t>
      </w:r>
      <w:r w:rsidR="00CF6F4A">
        <w:t xml:space="preserve">Interview </w:t>
      </w:r>
      <w:r w:rsidR="001E02A4">
        <w:t>Question Bank</w:t>
      </w:r>
    </w:p>
    <w:p w14:paraId="4FBA7B5F" w14:textId="77777777" w:rsidR="00AC503F" w:rsidRDefault="00AC503F"/>
    <w:p w14:paraId="4FBA7B60" w14:textId="77777777" w:rsidR="00AC503F" w:rsidRDefault="00AC503F"/>
    <w:p w14:paraId="4FBA7B61" w14:textId="77777777" w:rsidR="00AC503F" w:rsidRDefault="00AC503F"/>
    <w:p w14:paraId="4FBA7B62" w14:textId="77777777" w:rsidR="00AC503F" w:rsidRDefault="00AC503F"/>
    <w:p w14:paraId="4FBA7B63" w14:textId="77777777" w:rsidR="00AC503F" w:rsidRDefault="00AC503F"/>
    <w:p w14:paraId="4FBA7B64" w14:textId="77777777" w:rsidR="00AC503F" w:rsidRDefault="00AC503F"/>
    <w:p w14:paraId="4FBA7B65" w14:textId="77777777" w:rsidR="00AC503F" w:rsidRDefault="00AC503F"/>
    <w:p w14:paraId="4FBA7B66" w14:textId="77777777" w:rsidR="001E018B" w:rsidRDefault="001E018B"/>
    <w:p w14:paraId="4FBA7B67" w14:textId="77777777" w:rsidR="001E018B" w:rsidRDefault="001E018B"/>
    <w:p w14:paraId="4FBA7B68" w14:textId="77777777" w:rsidR="001E018B" w:rsidRDefault="001E018B"/>
    <w:p w14:paraId="4FBA7B69" w14:textId="77777777" w:rsidR="001E018B" w:rsidRDefault="001E018B"/>
    <w:p w14:paraId="4FBA7B6A" w14:textId="77777777" w:rsidR="001E018B" w:rsidRDefault="001E018B"/>
    <w:p w14:paraId="4FBA7B6B" w14:textId="77777777" w:rsidR="001E018B" w:rsidRDefault="001E018B"/>
    <w:p w14:paraId="4FBA7B6C" w14:textId="77777777" w:rsidR="001E018B" w:rsidRDefault="001E018B"/>
    <w:p w14:paraId="4FBA7B6D" w14:textId="77777777" w:rsidR="001E018B" w:rsidRDefault="001E018B"/>
    <w:p w14:paraId="4FBA7B6E" w14:textId="77777777" w:rsidR="001E018B" w:rsidRDefault="001E018B"/>
    <w:p w14:paraId="4FBA7B6F" w14:textId="77777777" w:rsidR="001E018B" w:rsidRDefault="001E018B"/>
    <w:p w14:paraId="4FBA7B70" w14:textId="77777777" w:rsidR="001E018B" w:rsidRDefault="001E018B"/>
    <w:p w14:paraId="4FBA7B71" w14:textId="77777777" w:rsidR="001E018B" w:rsidRDefault="001E018B"/>
    <w:p w14:paraId="4FBA7B72" w14:textId="77777777" w:rsidR="001E018B" w:rsidRDefault="001E018B"/>
    <w:p w14:paraId="4FBA7B73" w14:textId="77777777" w:rsidR="001E018B" w:rsidRDefault="001E018B"/>
    <w:p w14:paraId="4FBA7B74" w14:textId="77777777" w:rsidR="001E018B" w:rsidRDefault="001E018B"/>
    <w:p w14:paraId="4FBA7B75" w14:textId="77777777" w:rsidR="001E018B" w:rsidRPr="001E018B" w:rsidRDefault="001E018B" w:rsidP="001E018B">
      <w:pPr>
        <w:rPr>
          <w:rStyle w:val="stress1"/>
          <w:color w:val="333399"/>
          <w:szCs w:val="20"/>
        </w:rPr>
      </w:pPr>
      <w:r w:rsidRPr="001E018B">
        <w:rPr>
          <w:rStyle w:val="stress1"/>
          <w:color w:val="333399"/>
          <w:szCs w:val="20"/>
        </w:rPr>
        <w:t>© FDM Group Ltd 2011.  All Rights Reserved.</w:t>
      </w:r>
    </w:p>
    <w:p w14:paraId="4FBA7B76" w14:textId="77777777" w:rsidR="001E018B" w:rsidRPr="001E018B" w:rsidRDefault="001E018B" w:rsidP="001E018B">
      <w:pPr>
        <w:rPr>
          <w:color w:val="333399"/>
          <w:sz w:val="24"/>
        </w:rPr>
      </w:pPr>
      <w:r w:rsidRPr="001E018B">
        <w:rPr>
          <w:rStyle w:val="stress1"/>
          <w:color w:val="333399"/>
          <w:szCs w:val="20"/>
        </w:rPr>
        <w:t>Any unauthorised reproduction or distribution in part</w:t>
      </w:r>
      <w:r>
        <w:rPr>
          <w:rStyle w:val="stress1"/>
          <w:color w:val="333399"/>
          <w:szCs w:val="20"/>
        </w:rPr>
        <w:br/>
      </w:r>
      <w:r w:rsidRPr="001E018B">
        <w:rPr>
          <w:rStyle w:val="stress1"/>
          <w:color w:val="333399"/>
          <w:szCs w:val="20"/>
        </w:rPr>
        <w:t>or in whole</w:t>
      </w:r>
      <w:r>
        <w:rPr>
          <w:rStyle w:val="stress1"/>
          <w:color w:val="333399"/>
          <w:szCs w:val="20"/>
        </w:rPr>
        <w:t xml:space="preserve"> </w:t>
      </w:r>
      <w:r w:rsidRPr="001E018B">
        <w:rPr>
          <w:rStyle w:val="stress1"/>
          <w:color w:val="333399"/>
          <w:szCs w:val="20"/>
        </w:rPr>
        <w:t>will constitute an infringement of copyright.</w:t>
      </w:r>
    </w:p>
    <w:p w14:paraId="4FBA7B77" w14:textId="77777777" w:rsidR="00AC503F" w:rsidRDefault="00AC503F"/>
    <w:p w14:paraId="4FBA7B78" w14:textId="77777777" w:rsidR="00B67031" w:rsidRPr="00B67031" w:rsidRDefault="00AC503F" w:rsidP="00E24B8F">
      <w:pPr>
        <w:pStyle w:val="MainText"/>
      </w:pPr>
      <w:r>
        <w:br w:type="page"/>
      </w:r>
      <w:bookmarkStart w:id="0" w:name="_Toc217278713"/>
      <w:bookmarkStart w:id="1" w:name="_Ref234133249"/>
      <w:bookmarkStart w:id="2" w:name="_Ref234133438"/>
      <w:bookmarkStart w:id="3" w:name="_Toc239220359"/>
    </w:p>
    <w:bookmarkEnd w:id="0"/>
    <w:bookmarkEnd w:id="1"/>
    <w:bookmarkEnd w:id="2"/>
    <w:bookmarkEnd w:id="3"/>
    <w:p w14:paraId="4FBA7B79" w14:textId="77777777" w:rsidR="00FF7AB0" w:rsidRPr="008839B1" w:rsidRDefault="003563D7" w:rsidP="009A1FB7">
      <w:pPr>
        <w:spacing w:after="360"/>
        <w:rPr>
          <w:b/>
          <w:color w:val="333399"/>
          <w:sz w:val="36"/>
          <w:szCs w:val="36"/>
        </w:rPr>
      </w:pPr>
      <w:r w:rsidRPr="008839B1">
        <w:rPr>
          <w:b/>
          <w:color w:val="333399"/>
          <w:sz w:val="36"/>
          <w:szCs w:val="36"/>
        </w:rPr>
        <w:lastRenderedPageBreak/>
        <w:t xml:space="preserve">Table of </w:t>
      </w:r>
      <w:r w:rsidR="006B0943">
        <w:rPr>
          <w:b/>
          <w:color w:val="333399"/>
          <w:sz w:val="36"/>
          <w:szCs w:val="36"/>
        </w:rPr>
        <w:t>C</w:t>
      </w:r>
      <w:r w:rsidRPr="008839B1">
        <w:rPr>
          <w:b/>
          <w:color w:val="333399"/>
          <w:sz w:val="36"/>
          <w:szCs w:val="36"/>
        </w:rPr>
        <w:t>ontents</w:t>
      </w:r>
    </w:p>
    <w:p w14:paraId="4FBA7B7A" w14:textId="77777777" w:rsidR="00345111" w:rsidRDefault="00597EEC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eastAsia="en-GB"/>
        </w:rPr>
      </w:pPr>
      <w:r>
        <w:fldChar w:fldCharType="begin"/>
      </w:r>
      <w:r w:rsidR="00982280">
        <w:instrText xml:space="preserve"> TOC \o "1-2" \u </w:instrText>
      </w:r>
      <w:r>
        <w:fldChar w:fldCharType="separate"/>
      </w:r>
      <w:r w:rsidR="00345111" w:rsidRPr="001C2EA7">
        <w:rPr>
          <w:rFonts w:ascii="Arial Bold" w:hAnsi="Arial Bold"/>
          <w:noProof/>
        </w:rPr>
        <w:t>1</w:t>
      </w:r>
      <w:r w:rsidR="00345111">
        <w:rPr>
          <w:rFonts w:asciiTheme="minorHAnsi" w:eastAsiaTheme="minorEastAsia" w:hAnsiTheme="minorHAnsi" w:cstheme="minorBidi"/>
          <w:b w:val="0"/>
          <w:noProof/>
          <w:szCs w:val="22"/>
          <w:lang w:eastAsia="en-GB"/>
        </w:rPr>
        <w:tab/>
      </w:r>
      <w:r w:rsidR="00345111">
        <w:rPr>
          <w:noProof/>
        </w:rPr>
        <w:t>Java Interview Question Bank</w:t>
      </w:r>
      <w:r w:rsidR="00345111">
        <w:rPr>
          <w:noProof/>
        </w:rPr>
        <w:tab/>
      </w:r>
      <w:r w:rsidR="00345111">
        <w:rPr>
          <w:noProof/>
        </w:rPr>
        <w:fldChar w:fldCharType="begin"/>
      </w:r>
      <w:r w:rsidR="00345111">
        <w:rPr>
          <w:noProof/>
        </w:rPr>
        <w:instrText xml:space="preserve"> PAGEREF _Toc321298797 \h </w:instrText>
      </w:r>
      <w:r w:rsidR="00345111">
        <w:rPr>
          <w:noProof/>
        </w:rPr>
      </w:r>
      <w:r w:rsidR="00345111">
        <w:rPr>
          <w:noProof/>
        </w:rPr>
        <w:fldChar w:fldCharType="separate"/>
      </w:r>
      <w:r w:rsidR="00345111">
        <w:rPr>
          <w:noProof/>
        </w:rPr>
        <w:t>3</w:t>
      </w:r>
      <w:r w:rsidR="00345111">
        <w:rPr>
          <w:noProof/>
        </w:rPr>
        <w:fldChar w:fldCharType="end"/>
      </w:r>
    </w:p>
    <w:p w14:paraId="4FBA7B7B" w14:textId="77777777" w:rsidR="00345111" w:rsidRDefault="00345111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/>
        </w:rPr>
      </w:pPr>
      <w:r w:rsidRPr="001C2EA7">
        <w:rPr>
          <w:rFonts w:ascii="Arial Bold" w:hAnsi="Arial Bold"/>
          <w:noProof/>
        </w:rPr>
        <w:t>1.1</w:t>
      </w:r>
      <w:r>
        <w:rPr>
          <w:rFonts w:asciiTheme="minorHAnsi" w:eastAsiaTheme="minorEastAsia" w:hAnsiTheme="minorHAnsi" w:cstheme="minorBidi"/>
          <w:noProof/>
          <w:szCs w:val="22"/>
          <w:lang w:eastAsia="en-GB"/>
        </w:rPr>
        <w:tab/>
      </w:r>
      <w:r>
        <w:rPr>
          <w:noProof/>
        </w:rPr>
        <w:t>Technical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_Toc321298798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FBA7B7C" w14:textId="2050C645" w:rsidR="00345111" w:rsidRDefault="00345111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/>
        </w:rPr>
      </w:pPr>
      <w:r w:rsidRPr="001C2EA7">
        <w:rPr>
          <w:rFonts w:ascii="Arial Bold" w:hAnsi="Arial Bold"/>
          <w:noProof/>
        </w:rPr>
        <w:t>1.2</w:t>
      </w:r>
      <w:r>
        <w:rPr>
          <w:rFonts w:asciiTheme="minorHAnsi" w:eastAsiaTheme="minorEastAsia" w:hAnsiTheme="minorHAnsi" w:cstheme="minorBidi"/>
          <w:noProof/>
          <w:szCs w:val="22"/>
          <w:lang w:eastAsia="en-GB"/>
        </w:rPr>
        <w:tab/>
      </w:r>
      <w:r w:rsidR="00A7702C">
        <w:rPr>
          <w:noProof/>
        </w:rPr>
        <w:t>Interviews with financial clients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_Toc321298799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FBA7B7D" w14:textId="77777777" w:rsidR="003563D7" w:rsidRPr="0065183F" w:rsidRDefault="00597EEC">
      <w:r>
        <w:rPr>
          <w:b/>
        </w:rPr>
        <w:fldChar w:fldCharType="end"/>
      </w:r>
    </w:p>
    <w:p w14:paraId="4FBA7B7E" w14:textId="77777777" w:rsidR="00204E9D" w:rsidRPr="00B83B5F" w:rsidRDefault="00204E9D" w:rsidP="004C2906">
      <w:pPr>
        <w:pStyle w:val="MainText"/>
      </w:pPr>
    </w:p>
    <w:p w14:paraId="4FBA7B7F" w14:textId="77777777" w:rsidR="001E02A4" w:rsidRDefault="00B129D4" w:rsidP="001E02A4">
      <w:pPr>
        <w:pStyle w:val="Heading1"/>
      </w:pPr>
      <w:bookmarkStart w:id="4" w:name="_Toc321298797"/>
      <w:bookmarkStart w:id="5" w:name="_Toc317170032"/>
      <w:r>
        <w:lastRenderedPageBreak/>
        <w:t>Java Interview</w:t>
      </w:r>
      <w:r w:rsidR="001E02A4">
        <w:t xml:space="preserve"> Question Bank</w:t>
      </w:r>
      <w:bookmarkEnd w:id="4"/>
    </w:p>
    <w:p w14:paraId="4FBA7B80" w14:textId="77777777" w:rsidR="00F25970" w:rsidRPr="00F25970" w:rsidRDefault="00F25970" w:rsidP="001D39B6">
      <w:pPr>
        <w:pStyle w:val="Heading2"/>
      </w:pPr>
      <w:bookmarkStart w:id="6" w:name="_Toc321298798"/>
      <w:r>
        <w:t>Technical</w:t>
      </w:r>
      <w:bookmarkEnd w:id="6"/>
    </w:p>
    <w:bookmarkEnd w:id="5"/>
    <w:p w14:paraId="4FBA7B81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do you know about collection framework?</w:t>
      </w:r>
    </w:p>
    <w:p w14:paraId="4FBA7B82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do you know about Threading?</w:t>
      </w:r>
    </w:p>
    <w:p w14:paraId="4FBA7B83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are soft, weak and phantom references and explain the difference.</w:t>
      </w:r>
    </w:p>
    <w:p w14:paraId="4FBA7B84" w14:textId="77777777" w:rsidR="00B129D4" w:rsidRDefault="00096D0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 xml:space="preserve"> Given the</w:t>
      </w:r>
      <w:r w:rsidR="00B129D4">
        <w:t xml:space="preserve"> scenario below what</w:t>
      </w:r>
      <w:r>
        <w:t xml:space="preserve"> is the most effective solution?</w:t>
      </w:r>
    </w:p>
    <w:p w14:paraId="4FBA7B85" w14:textId="77777777" w:rsidR="00B129D4" w:rsidRDefault="00B129D4" w:rsidP="001D39B6">
      <w:pPr>
        <w:pStyle w:val="MainText"/>
        <w:numPr>
          <w:ilvl w:val="1"/>
          <w:numId w:val="6"/>
        </w:numPr>
        <w:ind w:left="1440" w:hanging="360"/>
      </w:pPr>
      <w:r>
        <w:t>In a movie rental store, a client walks to a till and asks for a mov</w:t>
      </w:r>
      <w:r w:rsidR="00096D04">
        <w:t>i</w:t>
      </w:r>
      <w:r>
        <w:t>e, the till staff will then ask a non till staff worker to find the movie.</w:t>
      </w:r>
    </w:p>
    <w:p w14:paraId="4FBA7B86" w14:textId="77777777" w:rsidR="00B129D4" w:rsidRDefault="00B129D4" w:rsidP="001D39B6">
      <w:pPr>
        <w:pStyle w:val="MainText"/>
        <w:numPr>
          <w:ilvl w:val="1"/>
          <w:numId w:val="6"/>
        </w:numPr>
        <w:ind w:left="1440" w:hanging="360"/>
      </w:pPr>
      <w:r>
        <w:t xml:space="preserve">The till staff will keep giving out </w:t>
      </w:r>
      <w:r w:rsidR="00096D04">
        <w:t xml:space="preserve">the </w:t>
      </w:r>
      <w:r>
        <w:t>task so long as there are non till staff free, if there are non</w:t>
      </w:r>
      <w:r w:rsidR="00096D04">
        <w:t>e</w:t>
      </w:r>
      <w:r>
        <w:t xml:space="preserve"> the till staff should wait until there are.</w:t>
      </w:r>
    </w:p>
    <w:p w14:paraId="4FBA7B87" w14:textId="77777777" w:rsidR="00B129D4" w:rsidRDefault="001D39B6" w:rsidP="00B129D4">
      <w:pPr>
        <w:pStyle w:val="ListParagraph"/>
      </w:pPr>
      <w:r>
        <w:t xml:space="preserve">Hint: </w:t>
      </w:r>
      <w:r w:rsidR="00B129D4">
        <w:t xml:space="preserve">The Solution to this was being able to identify that it is a producer - consumer problem and to provide a producer </w:t>
      </w:r>
      <w:r w:rsidR="00096D04">
        <w:t xml:space="preserve">- </w:t>
      </w:r>
      <w:r w:rsidR="00B129D4">
        <w:t>consumer solution.</w:t>
      </w:r>
    </w:p>
    <w:p w14:paraId="4FBA7B88" w14:textId="77777777" w:rsidR="001D39B6" w:rsidRDefault="001D39B6" w:rsidP="00B129D4">
      <w:pPr>
        <w:pStyle w:val="ListParagraph"/>
      </w:pPr>
    </w:p>
    <w:p w14:paraId="4FBA7B89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is the difference between list and set?</w:t>
      </w:r>
    </w:p>
    <w:p w14:paraId="4FBA7B8A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The remaining questions were code snippets asking for the output. Best solution to give is</w:t>
      </w:r>
    </w:p>
    <w:p w14:paraId="4FBA7B8B" w14:textId="77777777" w:rsidR="00B129D4" w:rsidRDefault="004F70C7" w:rsidP="001D39B6">
      <w:pPr>
        <w:pStyle w:val="MainText"/>
        <w:numPr>
          <w:ilvl w:val="1"/>
          <w:numId w:val="6"/>
        </w:numPr>
        <w:ind w:left="1440" w:hanging="360"/>
      </w:pPr>
      <w:r>
        <w:t>D</w:t>
      </w:r>
      <w:r w:rsidR="00B129D4">
        <w:t>oes it work? (mostly no)</w:t>
      </w:r>
    </w:p>
    <w:p w14:paraId="4FBA7B8C" w14:textId="77777777" w:rsidR="00B129D4" w:rsidRDefault="003C4D96" w:rsidP="001D39B6">
      <w:pPr>
        <w:pStyle w:val="MainText"/>
        <w:numPr>
          <w:ilvl w:val="1"/>
          <w:numId w:val="6"/>
        </w:numPr>
        <w:ind w:left="1440" w:hanging="360"/>
      </w:pPr>
      <w:r>
        <w:t>W</w:t>
      </w:r>
      <w:r w:rsidR="00B129D4">
        <w:t>hat is the output?</w:t>
      </w:r>
    </w:p>
    <w:p w14:paraId="4FBA7B8D" w14:textId="77777777" w:rsidR="00B129D4" w:rsidRDefault="004F70C7" w:rsidP="001D39B6">
      <w:pPr>
        <w:pStyle w:val="MainText"/>
        <w:numPr>
          <w:ilvl w:val="1"/>
          <w:numId w:val="6"/>
        </w:numPr>
        <w:ind w:left="1440" w:hanging="360"/>
      </w:pPr>
      <w:r>
        <w:t>Why does it not work</w:t>
      </w:r>
      <w:r w:rsidR="00B129D4">
        <w:t>?</w:t>
      </w:r>
    </w:p>
    <w:p w14:paraId="4FBA7B8E" w14:textId="77777777" w:rsidR="00B129D4" w:rsidRDefault="004F70C7" w:rsidP="001D39B6">
      <w:pPr>
        <w:pStyle w:val="MainText"/>
        <w:numPr>
          <w:ilvl w:val="1"/>
          <w:numId w:val="6"/>
        </w:numPr>
        <w:ind w:left="1440" w:hanging="360"/>
      </w:pPr>
      <w:r>
        <w:t>W</w:t>
      </w:r>
      <w:r w:rsidR="00B129D4">
        <w:t>hat is a solution?</w:t>
      </w:r>
    </w:p>
    <w:p w14:paraId="4FBA7B8F" w14:textId="77777777" w:rsidR="00B129D4" w:rsidRDefault="00B129D4" w:rsidP="001D39B6">
      <w:pPr>
        <w:pStyle w:val="MainText"/>
        <w:numPr>
          <w:ilvl w:val="1"/>
          <w:numId w:val="6"/>
        </w:numPr>
        <w:ind w:left="1440" w:hanging="360"/>
      </w:pPr>
      <w:r>
        <w:t>What would have been the output if it did work?</w:t>
      </w:r>
    </w:p>
    <w:p w14:paraId="4FBA7B90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are exceptions and how do you handle them?</w:t>
      </w:r>
    </w:p>
    <w:p w14:paraId="4FBA7B91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Explain what polymorphism is.</w:t>
      </w:r>
    </w:p>
    <w:p w14:paraId="4FBA7B92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is extreme programming?</w:t>
      </w:r>
    </w:p>
    <w:p w14:paraId="4FBA7B93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Explain what inheritance is.</w:t>
      </w:r>
    </w:p>
    <w:p w14:paraId="4FBA7B94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is regression testing?</w:t>
      </w:r>
    </w:p>
    <w:p w14:paraId="4FBA7B95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 xml:space="preserve">What is automation testing and </w:t>
      </w:r>
      <w:r w:rsidR="00451B2E">
        <w:t xml:space="preserve">what are the </w:t>
      </w:r>
      <w:r>
        <w:t>advantages of it?</w:t>
      </w:r>
    </w:p>
    <w:p w14:paraId="4FBA7B96" w14:textId="77777777" w:rsidR="00B129D4" w:rsidRDefault="00451B2E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Explain the d</w:t>
      </w:r>
      <w:r w:rsidR="00B129D4">
        <w:t>ifferences between functional and non-functional testing.</w:t>
      </w:r>
    </w:p>
    <w:p w14:paraId="4FBA7B97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is quality assurance?</w:t>
      </w:r>
    </w:p>
    <w:p w14:paraId="4FBA7B98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is the importance of testing?</w:t>
      </w:r>
    </w:p>
    <w:p w14:paraId="4FBA7B99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Explain what SOLID is.</w:t>
      </w:r>
    </w:p>
    <w:p w14:paraId="4FBA7B9A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Name different types of testing.</w:t>
      </w:r>
    </w:p>
    <w:p w14:paraId="4FBA7B9B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is SCRUM?</w:t>
      </w:r>
    </w:p>
    <w:p w14:paraId="4FBA7B9C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Which design patterns do you know?</w:t>
      </w:r>
    </w:p>
    <w:p w14:paraId="4FBA7B9D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tools do you know for automated testing?</w:t>
      </w:r>
    </w:p>
    <w:p w14:paraId="4FBA7B9E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Explain what a test case is.</w:t>
      </w:r>
    </w:p>
    <w:p w14:paraId="4FBA7B9F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Discussion about abstract vs. Interfaces.</w:t>
      </w:r>
    </w:p>
    <w:p w14:paraId="4FBA7BA0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 xml:space="preserve">Write a </w:t>
      </w:r>
      <w:r w:rsidR="00451B2E">
        <w:t xml:space="preserve">piece of </w:t>
      </w:r>
      <w:r>
        <w:t xml:space="preserve">code to implement your own </w:t>
      </w:r>
      <w:proofErr w:type="spellStart"/>
      <w:r>
        <w:t>TreeSet</w:t>
      </w:r>
      <w:proofErr w:type="spellEnd"/>
      <w:r>
        <w:t xml:space="preserve"> structure.</w:t>
      </w:r>
    </w:p>
    <w:p w14:paraId="4FBA7BA1" w14:textId="77777777" w:rsidR="00B129D4" w:rsidRDefault="00451B2E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lastRenderedPageBreak/>
        <w:t>What are the a</w:t>
      </w:r>
      <w:r w:rsidR="00B129D4">
        <w:t xml:space="preserve">dvantages of Agile, </w:t>
      </w:r>
      <w:r>
        <w:t>testing and testing development?</w:t>
      </w:r>
    </w:p>
    <w:p w14:paraId="4FBA7BA2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Talk about Maven</w:t>
      </w:r>
    </w:p>
    <w:p w14:paraId="4FBA7BA3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 xml:space="preserve">Given </w:t>
      </w:r>
      <w:r w:rsidR="00451B2E">
        <w:t xml:space="preserve">a piece of Java code, </w:t>
      </w:r>
      <w:r>
        <w:t>explain and improve it.</w:t>
      </w:r>
    </w:p>
    <w:p w14:paraId="4FBA7BA4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Give a few examples of HTML tags.</w:t>
      </w:r>
    </w:p>
    <w:p w14:paraId="4FBA7BA5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How do you divide a page in HTML?</w:t>
      </w:r>
    </w:p>
    <w:p w14:paraId="4FBA7BA6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is JSP &amp; Servlet?</w:t>
      </w:r>
    </w:p>
    <w:p w14:paraId="4FBA7BA7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 xml:space="preserve">How </w:t>
      </w:r>
      <w:r w:rsidR="00451B2E">
        <w:t>can you</w:t>
      </w:r>
      <w:r>
        <w:t xml:space="preserve"> read </w:t>
      </w:r>
      <w:r w:rsidR="004F70C7">
        <w:t>XML</w:t>
      </w:r>
      <w:r>
        <w:t xml:space="preserve"> files?</w:t>
      </w:r>
    </w:p>
    <w:p w14:paraId="4FBA7BA8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project did you do with Java and JDBC?</w:t>
      </w:r>
    </w:p>
    <w:p w14:paraId="4FBA7BA9" w14:textId="77777777" w:rsidR="00B129D4" w:rsidRDefault="00451B2E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 xml:space="preserve">Describe how to use </w:t>
      </w:r>
      <w:proofErr w:type="spellStart"/>
      <w:r>
        <w:t>Ibatis</w:t>
      </w:r>
      <w:proofErr w:type="spellEnd"/>
      <w:r>
        <w:t xml:space="preserve"> in J</w:t>
      </w:r>
      <w:r w:rsidR="00B129D4">
        <w:t xml:space="preserve">ava?  How to implement </w:t>
      </w:r>
      <w:proofErr w:type="spellStart"/>
      <w:r w:rsidR="00B129D4">
        <w:t>Ibatis</w:t>
      </w:r>
      <w:proofErr w:type="spellEnd"/>
      <w:r w:rsidR="00B129D4">
        <w:t>?</w:t>
      </w:r>
    </w:p>
    <w:p w14:paraId="4FBA7BAA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How to draw a class diagram?</w:t>
      </w:r>
    </w:p>
    <w:p w14:paraId="4FBA7BAB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Name and explain the access modifiers.</w:t>
      </w:r>
    </w:p>
    <w:p w14:paraId="4FBA7BAC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REST vs. SOAP and XML.</w:t>
      </w:r>
    </w:p>
    <w:p w14:paraId="4FBA7BAD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 xml:space="preserve">How </w:t>
      </w:r>
      <w:r w:rsidR="004F70C7">
        <w:t xml:space="preserve">do </w:t>
      </w:r>
      <w:proofErr w:type="spellStart"/>
      <w:r>
        <w:t>hashcode</w:t>
      </w:r>
      <w:proofErr w:type="spellEnd"/>
      <w:r>
        <w:t xml:space="preserve"> and equals work in the background</w:t>
      </w:r>
      <w:r w:rsidR="004F70C7">
        <w:t>?</w:t>
      </w:r>
    </w:p>
    <w:p w14:paraId="4FBA7BAE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When are objects set to immutable?</w:t>
      </w:r>
    </w:p>
    <w:p w14:paraId="4FBA7BAF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TDD exercise (practical and paired with interviewer)</w:t>
      </w:r>
    </w:p>
    <w:p w14:paraId="4FBA7BB0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 xml:space="preserve">Which is the bigger priority: Meeting deadlines, code quality </w:t>
      </w:r>
      <w:r w:rsidR="004F70C7">
        <w:t>or</w:t>
      </w:r>
      <w:r>
        <w:t xml:space="preserve"> customer satisfaction?</w:t>
      </w:r>
    </w:p>
    <w:p w14:paraId="4FBA7BB1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is a thread?</w:t>
      </w:r>
    </w:p>
    <w:p w14:paraId="4FBA7BB2" w14:textId="77777777" w:rsidR="00B129D4" w:rsidRDefault="004F70C7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 xml:space="preserve">What issues are there </w:t>
      </w:r>
      <w:r w:rsidR="00B129D4">
        <w:t>in using thread</w:t>
      </w:r>
      <w:r>
        <w:t>ing?</w:t>
      </w:r>
    </w:p>
    <w:p w14:paraId="4FBA7BB3" w14:textId="77777777" w:rsidR="00B129D4" w:rsidRDefault="004F70C7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Discuss the use of</w:t>
      </w:r>
      <w:r w:rsidR="00B129D4">
        <w:t xml:space="preserve"> Agile and SCRUM methods.</w:t>
      </w:r>
    </w:p>
    <w:p w14:paraId="4FBA7BB4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A high level explanation of OOP.</w:t>
      </w:r>
    </w:p>
    <w:p w14:paraId="0FF2C602" w14:textId="6FA2FA6A" w:rsidR="002056A5" w:rsidRDefault="002056A5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is unit testing?</w:t>
      </w:r>
    </w:p>
    <w:p w14:paraId="4FBA7BB5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 xml:space="preserve">How would you use </w:t>
      </w:r>
      <w:proofErr w:type="spellStart"/>
      <w:proofErr w:type="gramStart"/>
      <w:r>
        <w:t>IoC</w:t>
      </w:r>
      <w:proofErr w:type="spellEnd"/>
      <w:proofErr w:type="gramEnd"/>
      <w:r>
        <w:t xml:space="preserve"> in </w:t>
      </w:r>
      <w:proofErr w:type="spellStart"/>
      <w:r>
        <w:t>JUnit</w:t>
      </w:r>
      <w:proofErr w:type="spellEnd"/>
      <w:r>
        <w:t xml:space="preserve"> test?</w:t>
      </w:r>
    </w:p>
    <w:p w14:paraId="4FBA7BB6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Asked about threading, collections, serialization and inheritance.</w:t>
      </w:r>
    </w:p>
    <w:p w14:paraId="4FBA7BB7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Explain OOP in programming.</w:t>
      </w:r>
    </w:p>
    <w:p w14:paraId="4FBA7BB8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is deadlock?</w:t>
      </w:r>
    </w:p>
    <w:p w14:paraId="4FBA7BB9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Explain 4 pillars of OOP?</w:t>
      </w:r>
    </w:p>
    <w:p w14:paraId="4FBA7BBA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Why Spring framework?</w:t>
      </w:r>
    </w:p>
    <w:p w14:paraId="4FBA7BBB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 xml:space="preserve">What classes can be used to read </w:t>
      </w:r>
      <w:r w:rsidR="004F70C7">
        <w:t>XML</w:t>
      </w:r>
      <w:r>
        <w:t xml:space="preserve"> and </w:t>
      </w:r>
      <w:r w:rsidR="004F70C7">
        <w:t>HTML</w:t>
      </w:r>
      <w:r>
        <w:t xml:space="preserve"> files?</w:t>
      </w:r>
    </w:p>
    <w:p w14:paraId="4FBA7BBC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Write a linear algorithm.</w:t>
      </w:r>
    </w:p>
    <w:p w14:paraId="4FBA7BBD" w14:textId="77777777" w:rsidR="00B129D4" w:rsidRDefault="004F70C7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Write some J</w:t>
      </w:r>
      <w:r w:rsidR="00B129D4">
        <w:t>ava code that does bubble search.</w:t>
      </w:r>
    </w:p>
    <w:p w14:paraId="4FBA7BBE" w14:textId="77777777" w:rsidR="00B129D4" w:rsidRDefault="00B129D4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 xml:space="preserve">Write a code to implement your own </w:t>
      </w:r>
      <w:proofErr w:type="spellStart"/>
      <w:r>
        <w:t>LinkedList</w:t>
      </w:r>
      <w:proofErr w:type="spellEnd"/>
      <w:r>
        <w:t xml:space="preserve"> structure.</w:t>
      </w:r>
    </w:p>
    <w:p w14:paraId="4FBA7BBF" w14:textId="77777777" w:rsidR="004F70C7" w:rsidRPr="004F70C7" w:rsidRDefault="004F70C7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4F70C7">
        <w:t>Tell me about your java projects and give a bit of technical information on how it operates.</w:t>
      </w:r>
    </w:p>
    <w:p w14:paraId="4FBA7BC0" w14:textId="77777777" w:rsidR="004F70C7" w:rsidRPr="004F70C7" w:rsidRDefault="004F70C7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4F70C7">
        <w:t>How did you store the information</w:t>
      </w:r>
    </w:p>
    <w:p w14:paraId="4FBA7BC1" w14:textId="77777777" w:rsidR="004F70C7" w:rsidRPr="004F70C7" w:rsidRDefault="004F70C7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4F70C7">
        <w:t>What if it was a threade</w:t>
      </w:r>
      <w:r w:rsidR="00451B2E">
        <w:t>d program what would you change?</w:t>
      </w:r>
    </w:p>
    <w:p w14:paraId="4FBA7BC2" w14:textId="77777777" w:rsidR="004F70C7" w:rsidRPr="004F70C7" w:rsidRDefault="004F70C7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4F70C7">
        <w:t>Would you use synchronization</w:t>
      </w:r>
      <w:r w:rsidR="00451B2E">
        <w:t>?</w:t>
      </w:r>
    </w:p>
    <w:p w14:paraId="4FBA7BC3" w14:textId="77777777" w:rsidR="004F70C7" w:rsidRPr="004F70C7" w:rsidRDefault="004F70C7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4F70C7">
        <w:t>What is the different</w:t>
      </w:r>
      <w:proofErr w:type="gramStart"/>
      <w:r w:rsidRPr="004F70C7">
        <w:t>  types</w:t>
      </w:r>
      <w:proofErr w:type="gramEnd"/>
      <w:r w:rsidRPr="004F70C7">
        <w:t xml:space="preserve"> of collections and what are the differences between them</w:t>
      </w:r>
      <w:r w:rsidR="00451B2E">
        <w:t>?</w:t>
      </w:r>
    </w:p>
    <w:p w14:paraId="4FBA7BC4" w14:textId="77777777" w:rsidR="004F70C7" w:rsidRPr="004F70C7" w:rsidRDefault="004F70C7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4F70C7">
        <w:t xml:space="preserve">How does a </w:t>
      </w:r>
      <w:proofErr w:type="spellStart"/>
      <w:r w:rsidRPr="004F70C7">
        <w:t>hashmap</w:t>
      </w:r>
      <w:proofErr w:type="spellEnd"/>
      <w:r w:rsidRPr="004F70C7">
        <w:t xml:space="preserve"> work</w:t>
      </w:r>
      <w:r>
        <w:t>?</w:t>
      </w:r>
    </w:p>
    <w:p w14:paraId="4FBA7BC5" w14:textId="77777777" w:rsidR="004F70C7" w:rsidRPr="004F70C7" w:rsidRDefault="004F70C7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4F70C7">
        <w:lastRenderedPageBreak/>
        <w:t xml:space="preserve">Explain </w:t>
      </w:r>
      <w:proofErr w:type="spellStart"/>
      <w:r w:rsidRPr="004F70C7">
        <w:t>hashcode</w:t>
      </w:r>
      <w:proofErr w:type="spellEnd"/>
      <w:r w:rsidRPr="004F70C7">
        <w:t xml:space="preserve"> and equals.</w:t>
      </w:r>
    </w:p>
    <w:p w14:paraId="4FBA7BC6" w14:textId="77777777" w:rsidR="004F70C7" w:rsidRPr="004F70C7" w:rsidRDefault="004F70C7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4F70C7">
        <w:t>Explain the comparator and comparable interfaces</w:t>
      </w:r>
      <w:r w:rsidR="00451B2E">
        <w:t>.</w:t>
      </w:r>
    </w:p>
    <w:p w14:paraId="4FBA7BC7" w14:textId="77777777" w:rsidR="004F70C7" w:rsidRPr="004F70C7" w:rsidRDefault="004F70C7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4F70C7">
        <w:t>What design patterns do you know</w:t>
      </w:r>
      <w:r w:rsidR="00451B2E">
        <w:t>?</w:t>
      </w:r>
    </w:p>
    <w:p w14:paraId="4FBA7BC8" w14:textId="77777777" w:rsidR="004F70C7" w:rsidRPr="004F70C7" w:rsidRDefault="004F70C7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4F70C7">
        <w:t>Explain the singleton pattern and show how it works</w:t>
      </w:r>
      <w:r w:rsidR="00451B2E">
        <w:t>.</w:t>
      </w:r>
    </w:p>
    <w:p w14:paraId="4FBA7BC9" w14:textId="77777777" w:rsidR="004F70C7" w:rsidRPr="004F70C7" w:rsidRDefault="004F70C7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4F70C7">
        <w:t>Explain the factory pattern and show how it works</w:t>
      </w:r>
      <w:r w:rsidR="00451B2E">
        <w:t>.</w:t>
      </w:r>
    </w:p>
    <w:p w14:paraId="4FBA7BCA" w14:textId="77777777" w:rsidR="004F70C7" w:rsidRPr="004F70C7" w:rsidRDefault="00451B2E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How did you</w:t>
      </w:r>
      <w:r w:rsidR="004F70C7" w:rsidRPr="004F70C7">
        <w:t xml:space="preserve"> test </w:t>
      </w:r>
      <w:r>
        <w:t>your java programmes?</w:t>
      </w:r>
    </w:p>
    <w:p w14:paraId="4FBA7BCB" w14:textId="77777777" w:rsidR="004F70C7" w:rsidRPr="004F70C7" w:rsidRDefault="004F70C7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4F70C7">
        <w:t>What do you know about Agile Development?</w:t>
      </w:r>
    </w:p>
    <w:p w14:paraId="4FBA7BCC" w14:textId="77777777" w:rsidR="004F70C7" w:rsidRPr="004F70C7" w:rsidRDefault="004F70C7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4F70C7">
        <w:t>What do you know about Scrum?</w:t>
      </w:r>
    </w:p>
    <w:p w14:paraId="4FBA7BCD" w14:textId="77777777" w:rsidR="004F70C7" w:rsidRPr="004F70C7" w:rsidRDefault="004F70C7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4F70C7">
        <w:t>What do you know about Test Driven Development?</w:t>
      </w:r>
    </w:p>
    <w:p w14:paraId="4FBA7BCE" w14:textId="77777777" w:rsidR="004F70C7" w:rsidRPr="004F70C7" w:rsidRDefault="004F70C7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4F70C7">
        <w:t xml:space="preserve">What is Hibernate? Have you used it? </w:t>
      </w:r>
    </w:p>
    <w:p w14:paraId="4FBA7BCF" w14:textId="77777777" w:rsidR="004F70C7" w:rsidRPr="004F70C7" w:rsidRDefault="004F70C7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4F70C7">
        <w:t xml:space="preserve">What is </w:t>
      </w:r>
      <w:proofErr w:type="gramStart"/>
      <w:r w:rsidRPr="004F70C7">
        <w:t>Spring</w:t>
      </w:r>
      <w:proofErr w:type="gramEnd"/>
      <w:r w:rsidRPr="004F70C7">
        <w:t>? Have you used it?</w:t>
      </w:r>
    </w:p>
    <w:p w14:paraId="4FBA7BD0" w14:textId="77777777" w:rsidR="004F70C7" w:rsidRPr="004F70C7" w:rsidRDefault="004F70C7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4F70C7">
        <w:t xml:space="preserve">Differences between </w:t>
      </w:r>
      <w:proofErr w:type="spellStart"/>
      <w:r w:rsidRPr="004F70C7">
        <w:t>ArrayList</w:t>
      </w:r>
      <w:proofErr w:type="spellEnd"/>
      <w:r w:rsidRPr="004F70C7">
        <w:t xml:space="preserve"> and </w:t>
      </w:r>
      <w:proofErr w:type="spellStart"/>
      <w:r w:rsidRPr="004F70C7">
        <w:t>LinkedList</w:t>
      </w:r>
      <w:proofErr w:type="spellEnd"/>
    </w:p>
    <w:p w14:paraId="4FBA7BD1" w14:textId="77777777" w:rsidR="004F70C7" w:rsidRPr="004F70C7" w:rsidRDefault="004F70C7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4F70C7">
        <w:t xml:space="preserve">Advantages of </w:t>
      </w:r>
      <w:proofErr w:type="spellStart"/>
      <w:r w:rsidRPr="004F70C7">
        <w:t>LinkedList</w:t>
      </w:r>
      <w:proofErr w:type="spellEnd"/>
      <w:r w:rsidRPr="004F70C7">
        <w:t xml:space="preserve"> over </w:t>
      </w:r>
      <w:proofErr w:type="spellStart"/>
      <w:r w:rsidRPr="004F70C7">
        <w:t>ArrayList</w:t>
      </w:r>
      <w:proofErr w:type="spellEnd"/>
    </w:p>
    <w:p w14:paraId="4FBA7BD2" w14:textId="77777777" w:rsidR="004F70C7" w:rsidRPr="004F70C7" w:rsidRDefault="004F70C7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4F70C7">
        <w:t>Explain the modules in the MVC pattern</w:t>
      </w:r>
    </w:p>
    <w:p w14:paraId="4FBA7BD3" w14:textId="77777777" w:rsidR="004F70C7" w:rsidRPr="004F70C7" w:rsidRDefault="00451B2E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G</w:t>
      </w:r>
      <w:r w:rsidR="004F70C7" w:rsidRPr="004F70C7">
        <w:t>iven 9 s</w:t>
      </w:r>
      <w:r>
        <w:t xml:space="preserve">tatements and 6 design patterns, </w:t>
      </w:r>
      <w:r w:rsidR="004F70C7" w:rsidRPr="004F70C7">
        <w:t>match them (e.g. abstract factory, command, facade etc)</w:t>
      </w:r>
    </w:p>
    <w:p w14:paraId="4FBA7BD4" w14:textId="77777777" w:rsidR="004F70C7" w:rsidRPr="004F70C7" w:rsidRDefault="004F70C7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4F70C7">
        <w:t>Identify differences in statement and a prepared statement</w:t>
      </w:r>
      <w:r w:rsidR="00451B2E">
        <w:t>.</w:t>
      </w:r>
    </w:p>
    <w:p w14:paraId="4FBA7BD5" w14:textId="77777777" w:rsidR="004F70C7" w:rsidRPr="004F70C7" w:rsidRDefault="004F70C7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4F70C7">
        <w:t>Identify problems in a piece of code with mixed access and non access modifiers.</w:t>
      </w:r>
    </w:p>
    <w:p w14:paraId="4FBA7BD6" w14:textId="77777777" w:rsidR="004F70C7" w:rsidRPr="004F70C7" w:rsidRDefault="004F70C7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4F70C7">
        <w:t>What is transient?</w:t>
      </w:r>
    </w:p>
    <w:p w14:paraId="4FBA7BD7" w14:textId="77777777" w:rsidR="004F70C7" w:rsidRPr="004F70C7" w:rsidRDefault="004F70C7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Explain the d</w:t>
      </w:r>
      <w:r w:rsidRPr="004F70C7">
        <w:t>ifference between synchronized block and synchronized method</w:t>
      </w:r>
      <w:r>
        <w:t>.</w:t>
      </w:r>
    </w:p>
    <w:p w14:paraId="4FBA7BD8" w14:textId="77777777" w:rsidR="004F70C7" w:rsidRPr="004F70C7" w:rsidRDefault="004F70C7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4F70C7">
        <w:t>If you created 2 instances of the same class can 2 threads access a synchronized method at the same time?</w:t>
      </w:r>
    </w:p>
    <w:p w14:paraId="4FBA7BD9" w14:textId="77777777" w:rsidR="004F70C7" w:rsidRPr="004F70C7" w:rsidRDefault="004F70C7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4F70C7">
        <w:t>When you have try and catch and you have 3 catch statements does it matter what order they are in?</w:t>
      </w:r>
    </w:p>
    <w:p w14:paraId="4FBA7BDA" w14:textId="77777777" w:rsidR="004F70C7" w:rsidRPr="004F70C7" w:rsidRDefault="004F70C7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4F70C7">
        <w:t>Give me 3 exceptions and order them.</w:t>
      </w:r>
    </w:p>
    <w:p w14:paraId="4FBA7BDB" w14:textId="77777777" w:rsidR="004F70C7" w:rsidRPr="004F70C7" w:rsidRDefault="004F70C7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4F70C7">
        <w:t>What methods does an objec</w:t>
      </w:r>
      <w:r>
        <w:t>t inherit from the Object class?</w:t>
      </w:r>
    </w:p>
    <w:p w14:paraId="4FBA7BDC" w14:textId="77777777" w:rsidR="004F70C7" w:rsidRPr="004F70C7" w:rsidRDefault="004F70C7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4F70C7">
        <w:t>Can you communicate using UML?</w:t>
      </w:r>
    </w:p>
    <w:p w14:paraId="4FBA7BDD" w14:textId="77777777" w:rsidR="004F70C7" w:rsidRPr="004F70C7" w:rsidRDefault="004F70C7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4F70C7">
        <w:t>What is the difference between composition and inheritance</w:t>
      </w:r>
      <w:r>
        <w:t>?</w:t>
      </w:r>
    </w:p>
    <w:p w14:paraId="4FBA7BDE" w14:textId="77777777" w:rsidR="004F70C7" w:rsidRPr="004F70C7" w:rsidRDefault="004F70C7" w:rsidP="001D39B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4F70C7">
        <w:t>What is Encapsulation?</w:t>
      </w:r>
    </w:p>
    <w:p w14:paraId="4FBA7BDF" w14:textId="77777777" w:rsidR="006F0AF5" w:rsidRDefault="006F0AF5" w:rsidP="004F70C7">
      <w:pPr>
        <w:pStyle w:val="ListParagraph"/>
        <w:spacing w:after="200" w:line="276" w:lineRule="auto"/>
        <w:contextualSpacing/>
      </w:pPr>
    </w:p>
    <w:p w14:paraId="4FBA7BE0" w14:textId="41D2D121" w:rsidR="00F25970" w:rsidRDefault="00A7702C" w:rsidP="00F25970">
      <w:pPr>
        <w:pStyle w:val="Heading2"/>
        <w:numPr>
          <w:ilvl w:val="1"/>
          <w:numId w:val="4"/>
        </w:numPr>
      </w:pPr>
      <w:r>
        <w:t>Interviews with financial clients</w:t>
      </w:r>
    </w:p>
    <w:p w14:paraId="4FBA7BE1" w14:textId="77777777" w:rsidR="00F25970" w:rsidRDefault="00F25970" w:rsidP="00F25970">
      <w:r>
        <w:t>When interviewing for a role with a financial client the following preparation could prove to be invaluable:</w:t>
      </w:r>
    </w:p>
    <w:p w14:paraId="4FBA7BE2" w14:textId="77777777" w:rsidR="00F25970" w:rsidRPr="00434C94" w:rsidRDefault="00F25970" w:rsidP="00F25970"/>
    <w:p w14:paraId="4FBA7BE3" w14:textId="77777777" w:rsidR="00F25970" w:rsidRPr="00434C94" w:rsidRDefault="00F25970" w:rsidP="004C290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434C94">
        <w:t>Have a look at the Investment Banking definitions and information for help or have a look on these websites:  investopedia.com, wikipedia.com, fsa.gov.uk</w:t>
      </w:r>
    </w:p>
    <w:p w14:paraId="4FBA7BE4" w14:textId="77777777" w:rsidR="00F25970" w:rsidRPr="00434C94" w:rsidRDefault="00F25970" w:rsidP="004C290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434C94">
        <w:t xml:space="preserve">Look at the financial sites- </w:t>
      </w:r>
      <w:hyperlink r:id="rId12" w:history="1">
        <w:proofErr w:type="gramStart"/>
        <w:r w:rsidRPr="00434C94">
          <w:t>http://www.lsespreads.com/financial_markets</w:t>
        </w:r>
      </w:hyperlink>
      <w:r w:rsidRPr="00434C94">
        <w:t>  ,Bloomberg</w:t>
      </w:r>
      <w:proofErr w:type="gramEnd"/>
      <w:r w:rsidRPr="00434C94">
        <w:t xml:space="preserve"> and Reuters. Familiarise yourself with the latest news in finance. Investment Bankers would be checking this on a daily basis. </w:t>
      </w:r>
    </w:p>
    <w:p w14:paraId="4FBA7BE5" w14:textId="4AB17CB5" w:rsidR="00F25970" w:rsidRDefault="00F25970" w:rsidP="004C290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434C94">
        <w:lastRenderedPageBreak/>
        <w:t>What is the difference be</w:t>
      </w:r>
      <w:r>
        <w:t>tween an Investment Bank and</w:t>
      </w:r>
      <w:r w:rsidR="00231EAB">
        <w:t xml:space="preserve"> </w:t>
      </w:r>
      <w:proofErr w:type="gramStart"/>
      <w:r w:rsidR="00231EAB">
        <w:t>a</w:t>
      </w:r>
      <w:r>
        <w:t xml:space="preserve"> </w:t>
      </w:r>
      <w:r w:rsidR="00231EAB">
        <w:t>Retail</w:t>
      </w:r>
      <w:proofErr w:type="gramEnd"/>
      <w:r>
        <w:t xml:space="preserve"> B</w:t>
      </w:r>
      <w:r w:rsidRPr="00434C94">
        <w:t xml:space="preserve">ank? </w:t>
      </w:r>
    </w:p>
    <w:p w14:paraId="62DBB77D" w14:textId="70983057" w:rsidR="005F4113" w:rsidRDefault="005F4113" w:rsidP="004C290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is a derivative?</w:t>
      </w:r>
    </w:p>
    <w:p w14:paraId="374D2FE5" w14:textId="19836116" w:rsidR="005F4113" w:rsidRDefault="005F4113" w:rsidP="004C290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How would you use a derivative?</w:t>
      </w:r>
    </w:p>
    <w:p w14:paraId="34AC635B" w14:textId="546C5B9F" w:rsidR="005F4113" w:rsidRDefault="005F4113" w:rsidP="004C290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DF799E">
        <w:t>What is the difference between a share and a bond?</w:t>
      </w:r>
    </w:p>
    <w:p w14:paraId="58D3AD65" w14:textId="4D334EC8" w:rsidR="005F4113" w:rsidRDefault="00034424" w:rsidP="004C290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DF799E">
        <w:t>What is a credit default swop?</w:t>
      </w:r>
    </w:p>
    <w:p w14:paraId="44623D7A" w14:textId="4BDFF6DB" w:rsidR="00034424" w:rsidRDefault="00034424" w:rsidP="004C290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DF799E">
        <w:t>What do you know about investment banking?</w:t>
      </w:r>
    </w:p>
    <w:p w14:paraId="6A0E06B3" w14:textId="7021D34A" w:rsidR="00034424" w:rsidRDefault="00034424" w:rsidP="004C290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DF799E">
        <w:t>What is a credit derivative?</w:t>
      </w:r>
    </w:p>
    <w:p w14:paraId="5CB3BBB0" w14:textId="4B0F8595" w:rsidR="00034424" w:rsidRDefault="00034424" w:rsidP="004C290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DF799E">
        <w:t>What do you know about FX?</w:t>
      </w:r>
    </w:p>
    <w:p w14:paraId="79A756C3" w14:textId="5F40EC2E" w:rsidR="00034424" w:rsidRDefault="00034424" w:rsidP="004C290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DF799E">
        <w:t>Why do you want to work for a bank?</w:t>
      </w:r>
    </w:p>
    <w:p w14:paraId="0F462046" w14:textId="1050D1BC" w:rsidR="00034424" w:rsidRDefault="00034424" w:rsidP="004C290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DF799E">
        <w:t>Why do you want to work in finance?</w:t>
      </w:r>
    </w:p>
    <w:p w14:paraId="078AC489" w14:textId="1045753E" w:rsidR="00034424" w:rsidRDefault="00034424" w:rsidP="004C290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DF799E">
        <w:t>What is equity?</w:t>
      </w:r>
    </w:p>
    <w:p w14:paraId="53AF7BB4" w14:textId="2FB4EDAE" w:rsidR="00034424" w:rsidRDefault="00034424" w:rsidP="004C290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 w:rsidRPr="00DF799E">
        <w:t>Describe the FTSE 100.</w:t>
      </w:r>
    </w:p>
    <w:p w14:paraId="3B5C6EA2" w14:textId="6640498E" w:rsidR="00BE49C5" w:rsidRDefault="00BE49C5" w:rsidP="004C290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is a stock?</w:t>
      </w:r>
    </w:p>
    <w:p w14:paraId="640D1DE2" w14:textId="40AA0886" w:rsidR="00BE49C5" w:rsidRDefault="00BE49C5" w:rsidP="004C290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is a bond?</w:t>
      </w:r>
    </w:p>
    <w:p w14:paraId="4B52C05A" w14:textId="1DCB09E3" w:rsidR="00BE49C5" w:rsidRDefault="00BE49C5" w:rsidP="004C290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is the difference between equity and bonds?</w:t>
      </w:r>
    </w:p>
    <w:p w14:paraId="5615CFA0" w14:textId="11471E5D" w:rsidR="00BE49C5" w:rsidRDefault="00BE49C5" w:rsidP="004C2906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is an IPO?</w:t>
      </w:r>
    </w:p>
    <w:p w14:paraId="69CC1DE2" w14:textId="77777777" w:rsidR="00BE49C5" w:rsidRPr="00434C94" w:rsidRDefault="00BE49C5" w:rsidP="00BE49C5">
      <w:pPr>
        <w:pStyle w:val="MainText"/>
        <w:ind w:left="360"/>
      </w:pPr>
      <w:bookmarkStart w:id="7" w:name="_GoBack"/>
      <w:bookmarkEnd w:id="7"/>
    </w:p>
    <w:sectPr w:rsidR="00BE49C5" w:rsidRPr="00434C94" w:rsidSect="001E02A4">
      <w:headerReference w:type="default" r:id="rId13"/>
      <w:footerReference w:type="default" r:id="rId14"/>
      <w:headerReference w:type="first" r:id="rId15"/>
      <w:footerReference w:type="first" r:id="rId16"/>
      <w:pgSz w:w="11907" w:h="16840" w:code="9"/>
      <w:pgMar w:top="1418" w:right="1134" w:bottom="1418" w:left="1134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BA7BEA" w14:textId="77777777" w:rsidR="004C2906" w:rsidRDefault="004C2906">
      <w:r>
        <w:separator/>
      </w:r>
    </w:p>
    <w:p w14:paraId="4FBA7BEB" w14:textId="77777777" w:rsidR="004C2906" w:rsidRDefault="004C2906"/>
  </w:endnote>
  <w:endnote w:type="continuationSeparator" w:id="0">
    <w:p w14:paraId="4FBA7BEC" w14:textId="77777777" w:rsidR="004C2906" w:rsidRDefault="004C2906">
      <w:r>
        <w:continuationSeparator/>
      </w:r>
    </w:p>
    <w:p w14:paraId="4FBA7BED" w14:textId="77777777" w:rsidR="004C2906" w:rsidRDefault="004C290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21B85D03-A347-47AC-86BD-D0095216DDFD}"/>
  </w:font>
  <w:font w:name="Arial Bold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E6B7E0E4-8C45-4265-B3E7-67EE75617358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1D88ED88-F4E2-4D52-8173-12F48459DC19}"/>
    <w:embedBold r:id="rId4" w:fontKey="{6E821F1A-E73B-4456-AC82-D8DC9FCEB9E1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5" w:fontKey="{C20BAA1E-CEAB-4591-9454-AEEBC73D5AB6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43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  <w:shd w:val="clear" w:color="auto" w:fill="B3B3B3"/>
      <w:tblLook w:val="01E0" w:firstRow="1" w:lastRow="1" w:firstColumn="1" w:lastColumn="1" w:noHBand="0" w:noVBand="0"/>
    </w:tblPr>
    <w:tblGrid>
      <w:gridCol w:w="1694"/>
      <w:gridCol w:w="8049"/>
    </w:tblGrid>
    <w:tr w:rsidR="004C2906" w:rsidRPr="003E15D1" w14:paraId="4FBA7BF1" w14:textId="77777777" w:rsidTr="004C2906">
      <w:trPr>
        <w:trHeight w:val="284"/>
      </w:trPr>
      <w:tc>
        <w:tcPr>
          <w:tcW w:w="1694" w:type="dxa"/>
          <w:shd w:val="clear" w:color="auto" w:fill="333399"/>
          <w:vAlign w:val="center"/>
        </w:tcPr>
        <w:p w14:paraId="4FBA7BEF" w14:textId="77777777" w:rsidR="004C2906" w:rsidRPr="003E15D1" w:rsidRDefault="004C2906" w:rsidP="0000255A">
          <w:pPr>
            <w:pStyle w:val="Footer"/>
            <w:tabs>
              <w:tab w:val="clear" w:pos="4320"/>
            </w:tabs>
            <w:jc w:val="right"/>
            <w:rPr>
              <w:b/>
              <w:color w:val="FFFFFF"/>
              <w:sz w:val="20"/>
              <w:szCs w:val="20"/>
            </w:rPr>
          </w:pPr>
          <w:r>
            <w:rPr>
              <w:b/>
              <w:color w:val="FFFFFF"/>
              <w:sz w:val="20"/>
              <w:szCs w:val="20"/>
            </w:rPr>
            <w:t>FDM Academy</w:t>
          </w:r>
        </w:p>
      </w:tc>
      <w:tc>
        <w:tcPr>
          <w:tcW w:w="8049" w:type="dxa"/>
          <w:shd w:val="clear" w:color="auto" w:fill="333399"/>
          <w:vAlign w:val="center"/>
        </w:tcPr>
        <w:p w14:paraId="4FBA7BF0" w14:textId="77777777" w:rsidR="004C2906" w:rsidRPr="003E15D1" w:rsidRDefault="004C2906" w:rsidP="00E932B3">
          <w:pPr>
            <w:pStyle w:val="Footer"/>
            <w:tabs>
              <w:tab w:val="clear" w:pos="4320"/>
              <w:tab w:val="clear" w:pos="8640"/>
              <w:tab w:val="right" w:pos="7804"/>
            </w:tabs>
            <w:rPr>
              <w:b/>
              <w:color w:val="FFFFFF"/>
              <w:sz w:val="20"/>
              <w:szCs w:val="20"/>
            </w:rPr>
          </w:pPr>
          <w:r>
            <w:rPr>
              <w:b/>
              <w:color w:val="FFFFFF"/>
              <w:sz w:val="20"/>
              <w:szCs w:val="20"/>
            </w:rPr>
            <w:t>27 March 2012</w:t>
          </w:r>
          <w:r>
            <w:rPr>
              <w:b/>
              <w:color w:val="FFFFFF"/>
              <w:sz w:val="20"/>
              <w:szCs w:val="20"/>
            </w:rPr>
            <w:tab/>
          </w:r>
          <w:r w:rsidRPr="003E15D1">
            <w:rPr>
              <w:b/>
              <w:color w:val="FFFFFF"/>
              <w:sz w:val="20"/>
              <w:szCs w:val="20"/>
            </w:rPr>
            <w:t xml:space="preserve">Page </w:t>
          </w:r>
          <w:r w:rsidRPr="003E15D1">
            <w:rPr>
              <w:b/>
              <w:color w:val="FFFFFF"/>
              <w:sz w:val="20"/>
              <w:szCs w:val="20"/>
            </w:rPr>
            <w:fldChar w:fldCharType="begin"/>
          </w:r>
          <w:r w:rsidRPr="003E15D1">
            <w:rPr>
              <w:b/>
              <w:color w:val="FFFFFF"/>
              <w:sz w:val="20"/>
              <w:szCs w:val="20"/>
            </w:rPr>
            <w:instrText xml:space="preserve"> PAGE </w:instrText>
          </w:r>
          <w:r w:rsidRPr="003E15D1">
            <w:rPr>
              <w:b/>
              <w:color w:val="FFFFFF"/>
              <w:sz w:val="20"/>
              <w:szCs w:val="20"/>
            </w:rPr>
            <w:fldChar w:fldCharType="separate"/>
          </w:r>
          <w:r w:rsidR="00BE49C5">
            <w:rPr>
              <w:b/>
              <w:noProof/>
              <w:color w:val="FFFFFF"/>
              <w:sz w:val="20"/>
              <w:szCs w:val="20"/>
            </w:rPr>
            <w:t>6</w:t>
          </w:r>
          <w:r w:rsidRPr="003E15D1">
            <w:rPr>
              <w:b/>
              <w:color w:val="FFFFFF"/>
              <w:sz w:val="20"/>
              <w:szCs w:val="20"/>
            </w:rPr>
            <w:fldChar w:fldCharType="end"/>
          </w:r>
          <w:r w:rsidRPr="003E15D1">
            <w:rPr>
              <w:b/>
              <w:color w:val="FFFFFF"/>
              <w:sz w:val="20"/>
              <w:szCs w:val="20"/>
            </w:rPr>
            <w:t xml:space="preserve"> of </w:t>
          </w:r>
          <w:r w:rsidRPr="003E15D1">
            <w:rPr>
              <w:b/>
              <w:color w:val="FFFFFF"/>
              <w:sz w:val="20"/>
              <w:szCs w:val="20"/>
            </w:rPr>
            <w:fldChar w:fldCharType="begin"/>
          </w:r>
          <w:r w:rsidRPr="003E15D1">
            <w:rPr>
              <w:b/>
              <w:color w:val="FFFFFF"/>
              <w:sz w:val="20"/>
              <w:szCs w:val="20"/>
            </w:rPr>
            <w:instrText xml:space="preserve"> NUMPAGES </w:instrText>
          </w:r>
          <w:r w:rsidRPr="003E15D1">
            <w:rPr>
              <w:b/>
              <w:color w:val="FFFFFF"/>
              <w:sz w:val="20"/>
              <w:szCs w:val="20"/>
            </w:rPr>
            <w:fldChar w:fldCharType="separate"/>
          </w:r>
          <w:r w:rsidR="00BE49C5">
            <w:rPr>
              <w:b/>
              <w:noProof/>
              <w:color w:val="FFFFFF"/>
              <w:sz w:val="20"/>
              <w:szCs w:val="20"/>
            </w:rPr>
            <w:t>6</w:t>
          </w:r>
          <w:r w:rsidRPr="003E15D1">
            <w:rPr>
              <w:b/>
              <w:color w:val="FFFFFF"/>
              <w:sz w:val="20"/>
              <w:szCs w:val="20"/>
            </w:rPr>
            <w:fldChar w:fldCharType="end"/>
          </w:r>
        </w:p>
      </w:tc>
    </w:tr>
  </w:tbl>
  <w:p w14:paraId="4FBA7BF2" w14:textId="77777777" w:rsidR="004C2906" w:rsidRPr="00B41B11" w:rsidRDefault="004C2906" w:rsidP="00F72CA9">
    <w:pPr>
      <w:pStyle w:val="Footer"/>
      <w:tabs>
        <w:tab w:val="clear" w:pos="4320"/>
        <w:tab w:val="clear" w:pos="8640"/>
        <w:tab w:val="right" w:pos="9498"/>
      </w:tabs>
      <w:rPr>
        <w:sz w:val="10"/>
        <w:szCs w:val="10"/>
      </w:rPr>
    </w:pPr>
    <w:r w:rsidRPr="00D1075C">
      <w:rPr>
        <w:b/>
        <w:sz w:val="10"/>
        <w:szCs w:val="10"/>
      </w:rPr>
      <w:t>© FDM Group Ltd 2011.  All Rights Reserved.</w:t>
    </w:r>
    <w:r w:rsidRPr="00D1075C">
      <w:rPr>
        <w:sz w:val="10"/>
        <w:szCs w:val="10"/>
      </w:rPr>
      <w:tab/>
    </w:r>
    <w:r>
      <w:rPr>
        <w:sz w:val="10"/>
        <w:szCs w:val="10"/>
      </w:rPr>
      <w:t>Java Interview Question Bank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43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  <w:shd w:val="clear" w:color="auto" w:fill="B3B3B3"/>
      <w:tblLook w:val="01E0" w:firstRow="1" w:lastRow="1" w:firstColumn="1" w:lastColumn="1" w:noHBand="0" w:noVBand="0"/>
    </w:tblPr>
    <w:tblGrid>
      <w:gridCol w:w="1694"/>
      <w:gridCol w:w="8049"/>
    </w:tblGrid>
    <w:tr w:rsidR="004C2906" w:rsidRPr="003E15D1" w14:paraId="4FBA7BF6" w14:textId="77777777" w:rsidTr="004C2906">
      <w:trPr>
        <w:trHeight w:val="284"/>
      </w:trPr>
      <w:tc>
        <w:tcPr>
          <w:tcW w:w="1694" w:type="dxa"/>
          <w:shd w:val="clear" w:color="auto" w:fill="333399"/>
          <w:vAlign w:val="center"/>
        </w:tcPr>
        <w:p w14:paraId="4FBA7BF4" w14:textId="77777777" w:rsidR="004C2906" w:rsidRPr="003E15D1" w:rsidRDefault="004C2906" w:rsidP="0000255A">
          <w:pPr>
            <w:pStyle w:val="Footer"/>
            <w:tabs>
              <w:tab w:val="clear" w:pos="4320"/>
            </w:tabs>
            <w:jc w:val="right"/>
            <w:rPr>
              <w:b/>
              <w:color w:val="FFFFFF"/>
              <w:sz w:val="20"/>
              <w:szCs w:val="20"/>
            </w:rPr>
          </w:pPr>
          <w:r>
            <w:rPr>
              <w:b/>
              <w:color w:val="FFFFFF"/>
              <w:sz w:val="20"/>
              <w:szCs w:val="20"/>
            </w:rPr>
            <w:t>FDM Academy</w:t>
          </w:r>
        </w:p>
      </w:tc>
      <w:tc>
        <w:tcPr>
          <w:tcW w:w="8049" w:type="dxa"/>
          <w:shd w:val="clear" w:color="auto" w:fill="333399"/>
          <w:vAlign w:val="center"/>
        </w:tcPr>
        <w:p w14:paraId="4FBA7BF5" w14:textId="77777777" w:rsidR="004C2906" w:rsidRPr="003E15D1" w:rsidRDefault="004C2906" w:rsidP="00CF6F4A">
          <w:pPr>
            <w:pStyle w:val="Footer"/>
            <w:tabs>
              <w:tab w:val="clear" w:pos="4320"/>
              <w:tab w:val="clear" w:pos="8640"/>
              <w:tab w:val="right" w:pos="7804"/>
            </w:tabs>
            <w:rPr>
              <w:b/>
              <w:color w:val="FFFFFF"/>
              <w:sz w:val="20"/>
              <w:szCs w:val="20"/>
            </w:rPr>
          </w:pPr>
          <w:r>
            <w:rPr>
              <w:b/>
              <w:color w:val="FFFFFF"/>
              <w:sz w:val="20"/>
              <w:szCs w:val="20"/>
            </w:rPr>
            <w:t>27 March 2012</w:t>
          </w:r>
          <w:r>
            <w:rPr>
              <w:b/>
              <w:color w:val="FFFFFF"/>
              <w:sz w:val="20"/>
              <w:szCs w:val="20"/>
            </w:rPr>
            <w:tab/>
          </w:r>
          <w:r w:rsidRPr="003E15D1">
            <w:rPr>
              <w:b/>
              <w:color w:val="FFFFFF"/>
              <w:sz w:val="20"/>
              <w:szCs w:val="20"/>
            </w:rPr>
            <w:t xml:space="preserve">Page </w:t>
          </w:r>
          <w:r w:rsidRPr="003E15D1">
            <w:rPr>
              <w:b/>
              <w:color w:val="FFFFFF"/>
              <w:sz w:val="20"/>
              <w:szCs w:val="20"/>
            </w:rPr>
            <w:fldChar w:fldCharType="begin"/>
          </w:r>
          <w:r w:rsidRPr="003E15D1">
            <w:rPr>
              <w:b/>
              <w:color w:val="FFFFFF"/>
              <w:sz w:val="20"/>
              <w:szCs w:val="20"/>
            </w:rPr>
            <w:instrText xml:space="preserve"> PAGE </w:instrText>
          </w:r>
          <w:r w:rsidRPr="003E15D1">
            <w:rPr>
              <w:b/>
              <w:color w:val="FFFFFF"/>
              <w:sz w:val="20"/>
              <w:szCs w:val="20"/>
            </w:rPr>
            <w:fldChar w:fldCharType="separate"/>
          </w:r>
          <w:r w:rsidR="00BE49C5">
            <w:rPr>
              <w:b/>
              <w:noProof/>
              <w:color w:val="FFFFFF"/>
              <w:sz w:val="20"/>
              <w:szCs w:val="20"/>
            </w:rPr>
            <w:t>1</w:t>
          </w:r>
          <w:r w:rsidRPr="003E15D1">
            <w:rPr>
              <w:b/>
              <w:color w:val="FFFFFF"/>
              <w:sz w:val="20"/>
              <w:szCs w:val="20"/>
            </w:rPr>
            <w:fldChar w:fldCharType="end"/>
          </w:r>
          <w:r w:rsidRPr="003E15D1">
            <w:rPr>
              <w:b/>
              <w:color w:val="FFFFFF"/>
              <w:sz w:val="20"/>
              <w:szCs w:val="20"/>
            </w:rPr>
            <w:t xml:space="preserve"> of </w:t>
          </w:r>
          <w:r w:rsidRPr="003E15D1">
            <w:rPr>
              <w:b/>
              <w:color w:val="FFFFFF"/>
              <w:sz w:val="20"/>
              <w:szCs w:val="20"/>
            </w:rPr>
            <w:fldChar w:fldCharType="begin"/>
          </w:r>
          <w:r w:rsidRPr="003E15D1">
            <w:rPr>
              <w:b/>
              <w:color w:val="FFFFFF"/>
              <w:sz w:val="20"/>
              <w:szCs w:val="20"/>
            </w:rPr>
            <w:instrText xml:space="preserve"> NUMPAGES </w:instrText>
          </w:r>
          <w:r w:rsidRPr="003E15D1">
            <w:rPr>
              <w:b/>
              <w:color w:val="FFFFFF"/>
              <w:sz w:val="20"/>
              <w:szCs w:val="20"/>
            </w:rPr>
            <w:fldChar w:fldCharType="separate"/>
          </w:r>
          <w:r w:rsidR="00BE49C5">
            <w:rPr>
              <w:b/>
              <w:noProof/>
              <w:color w:val="FFFFFF"/>
              <w:sz w:val="20"/>
              <w:szCs w:val="20"/>
            </w:rPr>
            <w:t>6</w:t>
          </w:r>
          <w:r w:rsidRPr="003E15D1">
            <w:rPr>
              <w:b/>
              <w:color w:val="FFFFFF"/>
              <w:sz w:val="20"/>
              <w:szCs w:val="20"/>
            </w:rPr>
            <w:fldChar w:fldCharType="end"/>
          </w:r>
        </w:p>
      </w:tc>
    </w:tr>
  </w:tbl>
  <w:p w14:paraId="4FBA7BF7" w14:textId="77777777" w:rsidR="004C2906" w:rsidRPr="00F72CA9" w:rsidRDefault="004C2906" w:rsidP="00F61713">
    <w:pPr>
      <w:pStyle w:val="Footer"/>
      <w:tabs>
        <w:tab w:val="clear" w:pos="4320"/>
        <w:tab w:val="clear" w:pos="8640"/>
        <w:tab w:val="right" w:pos="9498"/>
      </w:tabs>
      <w:rPr>
        <w:sz w:val="10"/>
        <w:szCs w:val="10"/>
      </w:rPr>
    </w:pPr>
    <w:r w:rsidRPr="00D1075C">
      <w:rPr>
        <w:b/>
        <w:sz w:val="10"/>
        <w:szCs w:val="10"/>
      </w:rPr>
      <w:t>© FDM Group Ltd 2011.  All Rights Reserved.</w:t>
    </w:r>
    <w:r w:rsidRPr="00D1075C">
      <w:rPr>
        <w:sz w:val="10"/>
        <w:szCs w:val="10"/>
      </w:rPr>
      <w:tab/>
    </w:r>
    <w:r>
      <w:rPr>
        <w:sz w:val="10"/>
        <w:szCs w:val="10"/>
      </w:rPr>
      <w:t>Java Interview Question Bank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FBA7BE6" w14:textId="77777777" w:rsidR="004C2906" w:rsidRDefault="004C2906">
      <w:r>
        <w:separator/>
      </w:r>
    </w:p>
    <w:p w14:paraId="4FBA7BE7" w14:textId="77777777" w:rsidR="004C2906" w:rsidRDefault="004C2906"/>
  </w:footnote>
  <w:footnote w:type="continuationSeparator" w:id="0">
    <w:p w14:paraId="4FBA7BE8" w14:textId="77777777" w:rsidR="004C2906" w:rsidRDefault="004C2906">
      <w:r>
        <w:continuationSeparator/>
      </w:r>
    </w:p>
    <w:p w14:paraId="4FBA7BE9" w14:textId="77777777" w:rsidR="004C2906" w:rsidRDefault="004C2906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BA7BEE" w14:textId="77777777" w:rsidR="004C2906" w:rsidRPr="00883DD9" w:rsidRDefault="004C2906" w:rsidP="00883DD9">
    <w:pPr>
      <w:pStyle w:val="Header"/>
      <w:pBdr>
        <w:bottom w:val="single" w:sz="12" w:space="1" w:color="333399"/>
      </w:pBdr>
      <w:rPr>
        <w:color w:val="333399"/>
        <w:sz w:val="16"/>
        <w:szCs w:val="16"/>
      </w:rPr>
    </w:pPr>
    <w:r>
      <w:rPr>
        <w:color w:val="333399"/>
        <w:sz w:val="16"/>
        <w:szCs w:val="16"/>
      </w:rPr>
      <w:t>Core – Professional Skills – Java Interview Question Bank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BA7BF3" w14:textId="77777777" w:rsidR="004C2906" w:rsidRDefault="004C2906" w:rsidP="00DD3BA0">
    <w:pPr>
      <w:pStyle w:val="Header"/>
    </w:pPr>
    <w:r>
      <w:rPr>
        <w:noProof/>
        <w:lang w:eastAsia="en-GB"/>
      </w:rPr>
      <w:drawing>
        <wp:inline distT="0" distB="0" distL="0" distR="0" wp14:anchorId="4FBA7BF8" wp14:editId="4FBA7BF9">
          <wp:extent cx="6120765" cy="844550"/>
          <wp:effectExtent l="19050" t="0" r="0" b="0"/>
          <wp:docPr id="1" name="Picture 0" descr="FDM Banner_Shield_for_Wor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DM Banner_Shield_for_Word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120765" cy="8445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20BDD"/>
    <w:multiLevelType w:val="hybridMultilevel"/>
    <w:tmpl w:val="7FE4EE3E"/>
    <w:lvl w:ilvl="0" w:tplc="CD12B9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33399"/>
        <w:sz w:val="1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D13BB6"/>
    <w:multiLevelType w:val="hybridMultilevel"/>
    <w:tmpl w:val="09D6AC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E101D4"/>
    <w:multiLevelType w:val="multilevel"/>
    <w:tmpl w:val="7B02A1BC"/>
    <w:lvl w:ilvl="0">
      <w:start w:val="1"/>
      <w:numFmt w:val="bullet"/>
      <w:pStyle w:val="BulletMulti"/>
      <w:lvlText w:val=""/>
      <w:lvlJc w:val="left"/>
      <w:pPr>
        <w:tabs>
          <w:tab w:val="num" w:pos="1474"/>
        </w:tabs>
        <w:ind w:left="340" w:hanging="340"/>
      </w:pPr>
      <w:rPr>
        <w:rFonts w:ascii="Symbol" w:hAnsi="Symbol" w:hint="default"/>
        <w:color w:val="333399"/>
        <w:sz w:val="18"/>
      </w:rPr>
    </w:lvl>
    <w:lvl w:ilvl="1">
      <w:start w:val="1"/>
      <w:numFmt w:val="bullet"/>
      <w:lvlText w:val=""/>
      <w:lvlJc w:val="left"/>
      <w:pPr>
        <w:ind w:left="680" w:hanging="340"/>
      </w:pPr>
      <w:rPr>
        <w:rFonts w:ascii="Wingdings 3" w:hAnsi="Wingdings 3" w:hint="default"/>
        <w:color w:val="333399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">
    <w:nsid w:val="13195FB3"/>
    <w:multiLevelType w:val="hybridMultilevel"/>
    <w:tmpl w:val="F4087E6C"/>
    <w:lvl w:ilvl="0" w:tplc="DCA4FC98">
      <w:start w:val="1"/>
      <w:numFmt w:val="bullet"/>
      <w:pStyle w:val="TableBullet"/>
      <w:lvlText w:val=""/>
      <w:lvlJc w:val="left"/>
      <w:pPr>
        <w:ind w:left="340" w:hanging="340"/>
      </w:pPr>
      <w:rPr>
        <w:rFonts w:ascii="Symbol" w:hAnsi="Symbol" w:hint="default"/>
        <w:b w:val="0"/>
        <w:i w:val="0"/>
        <w:color w:val="333399"/>
        <w:sz w:val="18"/>
        <w:szCs w:val="1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3BB01AA"/>
    <w:multiLevelType w:val="hybridMultilevel"/>
    <w:tmpl w:val="DF1CD9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C730F5"/>
    <w:multiLevelType w:val="hybridMultilevel"/>
    <w:tmpl w:val="B0D42C88"/>
    <w:lvl w:ilvl="0" w:tplc="08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6">
    <w:nsid w:val="35AC5008"/>
    <w:multiLevelType w:val="hybridMultilevel"/>
    <w:tmpl w:val="273211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A591A63"/>
    <w:multiLevelType w:val="hybridMultilevel"/>
    <w:tmpl w:val="0C2432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02F1330"/>
    <w:multiLevelType w:val="hybridMultilevel"/>
    <w:tmpl w:val="73F4BCD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4149414F"/>
    <w:multiLevelType w:val="multilevel"/>
    <w:tmpl w:val="B65EDDFE"/>
    <w:lvl w:ilvl="0">
      <w:start w:val="1"/>
      <w:numFmt w:val="decimal"/>
      <w:pStyle w:val="Heading1"/>
      <w:lvlText w:val="%1"/>
      <w:lvlJc w:val="left"/>
      <w:pPr>
        <w:tabs>
          <w:tab w:val="num" w:pos="1985"/>
        </w:tabs>
        <w:ind w:left="567" w:hanging="567"/>
      </w:pPr>
      <w:rPr>
        <w:rFonts w:ascii="Arial Bold" w:hAnsi="Arial Bold" w:hint="default"/>
        <w:b/>
        <w:i w:val="0"/>
        <w:color w:val="333399"/>
        <w:kern w:val="0"/>
        <w:sz w:val="36"/>
        <w:szCs w:val="22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985"/>
        </w:tabs>
        <w:ind w:left="709" w:hanging="709"/>
      </w:pPr>
      <w:rPr>
        <w:rFonts w:ascii="Arial Bold" w:hAnsi="Arial Bold" w:hint="default"/>
        <w:b/>
        <w:i w:val="0"/>
        <w:color w:val="333399"/>
        <w:sz w:val="28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985"/>
        </w:tabs>
        <w:ind w:left="851" w:hanging="851"/>
      </w:pPr>
      <w:rPr>
        <w:rFonts w:ascii="Arial Bold" w:hAnsi="Arial Bold" w:hint="default"/>
        <w:b/>
        <w:i w:val="0"/>
        <w:color w:val="333399"/>
        <w:sz w:val="24"/>
        <w:szCs w:val="24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985"/>
        </w:tabs>
        <w:ind w:left="992" w:hanging="99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985"/>
        </w:tabs>
        <w:ind w:left="567" w:hanging="567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985"/>
        </w:tabs>
        <w:ind w:left="567" w:hanging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985"/>
        </w:tabs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985"/>
        </w:tabs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85"/>
        </w:tabs>
        <w:ind w:left="567" w:hanging="567"/>
      </w:pPr>
      <w:rPr>
        <w:rFonts w:hint="default"/>
      </w:rPr>
    </w:lvl>
  </w:abstractNum>
  <w:abstractNum w:abstractNumId="10">
    <w:nsid w:val="4163254C"/>
    <w:multiLevelType w:val="hybridMultilevel"/>
    <w:tmpl w:val="65504974"/>
    <w:lvl w:ilvl="0" w:tplc="5F54A3C4">
      <w:start w:val="1"/>
      <w:numFmt w:val="decimal"/>
      <w:lvlText w:val="%1."/>
      <w:lvlJc w:val="left"/>
      <w:pPr>
        <w:ind w:left="720" w:hanging="360"/>
      </w:pPr>
      <w:rPr>
        <w:rFonts w:ascii="Arial Bold" w:hAnsi="Arial Bold" w:cs="Times New Roman" w:hint="default"/>
        <w:b/>
        <w:i w:val="0"/>
        <w:color w:val="333399"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>
    <w:nsid w:val="42A446A8"/>
    <w:multiLevelType w:val="hybridMultilevel"/>
    <w:tmpl w:val="986A9E94"/>
    <w:lvl w:ilvl="0" w:tplc="65D2C74C">
      <w:start w:val="1"/>
      <w:numFmt w:val="decimal"/>
      <w:lvlText w:val="%1."/>
      <w:lvlJc w:val="left"/>
      <w:pPr>
        <w:tabs>
          <w:tab w:val="num" w:pos="1474"/>
        </w:tabs>
        <w:ind w:left="1474" w:hanging="340"/>
      </w:pPr>
      <w:rPr>
        <w:rFonts w:ascii="Arial" w:hAnsi="Arial" w:hint="default"/>
        <w:b/>
        <w:i w:val="0"/>
        <w:color w:val="auto"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49395075"/>
    <w:multiLevelType w:val="hybridMultilevel"/>
    <w:tmpl w:val="B7E07DA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517F32DA"/>
    <w:multiLevelType w:val="hybridMultilevel"/>
    <w:tmpl w:val="07E2BB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46B360C"/>
    <w:multiLevelType w:val="hybridMultilevel"/>
    <w:tmpl w:val="1D3E38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FF83FA0"/>
    <w:multiLevelType w:val="hybridMultilevel"/>
    <w:tmpl w:val="3CC49B9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723B24E7"/>
    <w:multiLevelType w:val="multilevel"/>
    <w:tmpl w:val="77F0C982"/>
    <w:styleLink w:val="StyleBulleted9ptIndigo"/>
    <w:lvl w:ilvl="0">
      <w:start w:val="1"/>
      <w:numFmt w:val="bullet"/>
      <w:lvlText w:val=""/>
      <w:lvlJc w:val="left"/>
      <w:pPr>
        <w:tabs>
          <w:tab w:val="num" w:pos="1474"/>
        </w:tabs>
        <w:ind w:left="1474" w:hanging="340"/>
      </w:pPr>
      <w:rPr>
        <w:rFonts w:ascii="Symbol" w:hAnsi="Symbol" w:hint="default"/>
        <w:color w:val="333399"/>
        <w:sz w:val="18"/>
      </w:rPr>
    </w:lvl>
    <w:lvl w:ilvl="1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17">
    <w:nsid w:val="76FF65C6"/>
    <w:multiLevelType w:val="hybridMultilevel"/>
    <w:tmpl w:val="1902E98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777926DA"/>
    <w:multiLevelType w:val="multilevel"/>
    <w:tmpl w:val="087E25A8"/>
    <w:lvl w:ilvl="0">
      <w:start w:val="1"/>
      <w:numFmt w:val="bullet"/>
      <w:pStyle w:val="Bullet"/>
      <w:lvlText w:val=""/>
      <w:lvlJc w:val="left"/>
      <w:pPr>
        <w:ind w:left="340" w:hanging="340"/>
      </w:pPr>
      <w:rPr>
        <w:rFonts w:ascii="Symbol" w:hAnsi="Symbol" w:hint="default"/>
        <w:color w:val="333399"/>
        <w:sz w:val="18"/>
      </w:rPr>
    </w:lvl>
    <w:lvl w:ilvl="1">
      <w:start w:val="1"/>
      <w:numFmt w:val="bullet"/>
      <w:lvlText w:val="o"/>
      <w:lvlJc w:val="left"/>
      <w:pPr>
        <w:ind w:left="680" w:hanging="34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6"/>
  </w:num>
  <w:num w:numId="3">
    <w:abstractNumId w:val="2"/>
  </w:num>
  <w:num w:numId="4">
    <w:abstractNumId w:val="9"/>
  </w:num>
  <w:num w:numId="5">
    <w:abstractNumId w:val="0"/>
  </w:num>
  <w:num w:numId="6">
    <w:abstractNumId w:val="2"/>
  </w:num>
  <w:num w:numId="7">
    <w:abstractNumId w:val="3"/>
  </w:num>
  <w:num w:numId="8">
    <w:abstractNumId w:val="9"/>
  </w:num>
  <w:num w:numId="9">
    <w:abstractNumId w:val="9"/>
  </w:num>
  <w:num w:numId="10">
    <w:abstractNumId w:val="9"/>
  </w:num>
  <w:num w:numId="11">
    <w:abstractNumId w:val="9"/>
  </w:num>
  <w:num w:numId="12">
    <w:abstractNumId w:val="0"/>
  </w:num>
  <w:num w:numId="13">
    <w:abstractNumId w:val="2"/>
  </w:num>
  <w:num w:numId="14">
    <w:abstractNumId w:val="3"/>
  </w:num>
  <w:num w:numId="15">
    <w:abstractNumId w:val="9"/>
  </w:num>
  <w:num w:numId="16">
    <w:abstractNumId w:val="9"/>
  </w:num>
  <w:num w:numId="17">
    <w:abstractNumId w:val="9"/>
  </w:num>
  <w:num w:numId="18">
    <w:abstractNumId w:val="9"/>
  </w:num>
  <w:num w:numId="19">
    <w:abstractNumId w:val="0"/>
  </w:num>
  <w:num w:numId="20">
    <w:abstractNumId w:val="2"/>
  </w:num>
  <w:num w:numId="21">
    <w:abstractNumId w:val="3"/>
  </w:num>
  <w:num w:numId="22">
    <w:abstractNumId w:val="9"/>
  </w:num>
  <w:num w:numId="23">
    <w:abstractNumId w:val="9"/>
  </w:num>
  <w:num w:numId="24">
    <w:abstractNumId w:val="9"/>
  </w:num>
  <w:num w:numId="25">
    <w:abstractNumId w:val="9"/>
  </w:num>
  <w:num w:numId="26">
    <w:abstractNumId w:val="0"/>
  </w:num>
  <w:num w:numId="27">
    <w:abstractNumId w:val="2"/>
  </w:num>
  <w:num w:numId="28">
    <w:abstractNumId w:val="3"/>
  </w:num>
  <w:num w:numId="29">
    <w:abstractNumId w:val="9"/>
  </w:num>
  <w:num w:numId="30">
    <w:abstractNumId w:val="9"/>
  </w:num>
  <w:num w:numId="31">
    <w:abstractNumId w:val="9"/>
  </w:num>
  <w:num w:numId="32">
    <w:abstractNumId w:val="9"/>
  </w:num>
  <w:num w:numId="33">
    <w:abstractNumId w:val="0"/>
  </w:num>
  <w:num w:numId="34">
    <w:abstractNumId w:val="2"/>
  </w:num>
  <w:num w:numId="35">
    <w:abstractNumId w:val="3"/>
  </w:num>
  <w:num w:numId="36">
    <w:abstractNumId w:val="18"/>
  </w:num>
  <w:num w:numId="37">
    <w:abstractNumId w:val="14"/>
  </w:num>
  <w:num w:numId="38">
    <w:abstractNumId w:val="5"/>
  </w:num>
  <w:num w:numId="39">
    <w:abstractNumId w:val="7"/>
  </w:num>
  <w:num w:numId="40">
    <w:abstractNumId w:val="6"/>
  </w:num>
  <w:num w:numId="41">
    <w:abstractNumId w:val="13"/>
  </w:num>
  <w:num w:numId="42">
    <w:abstractNumId w:val="4"/>
  </w:num>
  <w:num w:numId="43">
    <w:abstractNumId w:val="15"/>
  </w:num>
  <w:num w:numId="44">
    <w:abstractNumId w:val="8"/>
  </w:num>
  <w:num w:numId="45">
    <w:abstractNumId w:val="17"/>
  </w:num>
  <w:num w:numId="46">
    <w:abstractNumId w:val="12"/>
  </w:num>
  <w:num w:numId="47">
    <w:abstractNumId w:val="1"/>
  </w:num>
  <w:num w:numId="48">
    <w:abstractNumId w:val="10"/>
  </w:num>
  <w:num w:numId="49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TrueType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characterSpacingControl w:val="doNotCompress"/>
  <w:hdrShapeDefaults>
    <o:shapedefaults v:ext="edit" spidmax="12289" fill="f" fillcolor="#ff9" strokecolor="#c80000">
      <v:fill color="#ff9" on="f"/>
      <v:stroke color="#c80000" weight="1pt"/>
      <v:textbox inset=".5mm,.5mm,.5mm,.5mm"/>
      <o:colormru v:ext="edit" colors="#0c0,#c80000,#c3c3eb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F6F4A"/>
    <w:rsid w:val="000007B2"/>
    <w:rsid w:val="0000163D"/>
    <w:rsid w:val="0000255A"/>
    <w:rsid w:val="00002B0C"/>
    <w:rsid w:val="00002CB4"/>
    <w:rsid w:val="00003DD7"/>
    <w:rsid w:val="00004769"/>
    <w:rsid w:val="000051BE"/>
    <w:rsid w:val="000053C3"/>
    <w:rsid w:val="00005CE8"/>
    <w:rsid w:val="00006618"/>
    <w:rsid w:val="00007943"/>
    <w:rsid w:val="00007F97"/>
    <w:rsid w:val="000133DA"/>
    <w:rsid w:val="00013464"/>
    <w:rsid w:val="000134E6"/>
    <w:rsid w:val="00013D07"/>
    <w:rsid w:val="00013D70"/>
    <w:rsid w:val="000143BF"/>
    <w:rsid w:val="00014BFC"/>
    <w:rsid w:val="00015886"/>
    <w:rsid w:val="000165CB"/>
    <w:rsid w:val="00017AE5"/>
    <w:rsid w:val="00020884"/>
    <w:rsid w:val="00021578"/>
    <w:rsid w:val="00021AC5"/>
    <w:rsid w:val="000221D3"/>
    <w:rsid w:val="00022A70"/>
    <w:rsid w:val="00022DB3"/>
    <w:rsid w:val="00024AE8"/>
    <w:rsid w:val="0002508A"/>
    <w:rsid w:val="000254C7"/>
    <w:rsid w:val="00027608"/>
    <w:rsid w:val="0003226A"/>
    <w:rsid w:val="00032CC2"/>
    <w:rsid w:val="0003327C"/>
    <w:rsid w:val="00033507"/>
    <w:rsid w:val="000337F7"/>
    <w:rsid w:val="0003392C"/>
    <w:rsid w:val="00034424"/>
    <w:rsid w:val="00036B88"/>
    <w:rsid w:val="00037367"/>
    <w:rsid w:val="0003760F"/>
    <w:rsid w:val="00037B1B"/>
    <w:rsid w:val="0004081C"/>
    <w:rsid w:val="00042CAA"/>
    <w:rsid w:val="00044607"/>
    <w:rsid w:val="00045126"/>
    <w:rsid w:val="0005444F"/>
    <w:rsid w:val="0005455E"/>
    <w:rsid w:val="00056CE8"/>
    <w:rsid w:val="00057110"/>
    <w:rsid w:val="00060558"/>
    <w:rsid w:val="0006128F"/>
    <w:rsid w:val="00061EFC"/>
    <w:rsid w:val="0006224D"/>
    <w:rsid w:val="000625D0"/>
    <w:rsid w:val="00062BAE"/>
    <w:rsid w:val="000632D9"/>
    <w:rsid w:val="00063E0B"/>
    <w:rsid w:val="00064368"/>
    <w:rsid w:val="0006539F"/>
    <w:rsid w:val="0007055A"/>
    <w:rsid w:val="000708CF"/>
    <w:rsid w:val="00070A6C"/>
    <w:rsid w:val="00070C65"/>
    <w:rsid w:val="00070FE4"/>
    <w:rsid w:val="00072ED7"/>
    <w:rsid w:val="00076AF4"/>
    <w:rsid w:val="000776C0"/>
    <w:rsid w:val="00077977"/>
    <w:rsid w:val="0008015E"/>
    <w:rsid w:val="0008018C"/>
    <w:rsid w:val="000806ED"/>
    <w:rsid w:val="00081687"/>
    <w:rsid w:val="00084FAA"/>
    <w:rsid w:val="000854DA"/>
    <w:rsid w:val="00085F03"/>
    <w:rsid w:val="00085FC6"/>
    <w:rsid w:val="00086098"/>
    <w:rsid w:val="00086FB8"/>
    <w:rsid w:val="0009167B"/>
    <w:rsid w:val="00091D75"/>
    <w:rsid w:val="00092DB1"/>
    <w:rsid w:val="00093AAE"/>
    <w:rsid w:val="000958D7"/>
    <w:rsid w:val="00096D04"/>
    <w:rsid w:val="00097221"/>
    <w:rsid w:val="00097479"/>
    <w:rsid w:val="000A0D23"/>
    <w:rsid w:val="000A14C6"/>
    <w:rsid w:val="000A16BA"/>
    <w:rsid w:val="000A1B22"/>
    <w:rsid w:val="000A20CF"/>
    <w:rsid w:val="000A316E"/>
    <w:rsid w:val="000A55E7"/>
    <w:rsid w:val="000A6806"/>
    <w:rsid w:val="000A7A6B"/>
    <w:rsid w:val="000A7C0A"/>
    <w:rsid w:val="000B0663"/>
    <w:rsid w:val="000B1A3B"/>
    <w:rsid w:val="000B20C9"/>
    <w:rsid w:val="000B3115"/>
    <w:rsid w:val="000B4557"/>
    <w:rsid w:val="000B4764"/>
    <w:rsid w:val="000B4AA7"/>
    <w:rsid w:val="000B4C64"/>
    <w:rsid w:val="000B516B"/>
    <w:rsid w:val="000B5416"/>
    <w:rsid w:val="000B568C"/>
    <w:rsid w:val="000B57B9"/>
    <w:rsid w:val="000B611B"/>
    <w:rsid w:val="000B6F61"/>
    <w:rsid w:val="000C0896"/>
    <w:rsid w:val="000C1A27"/>
    <w:rsid w:val="000C1EF6"/>
    <w:rsid w:val="000C4525"/>
    <w:rsid w:val="000C48D0"/>
    <w:rsid w:val="000C57D3"/>
    <w:rsid w:val="000C5C5C"/>
    <w:rsid w:val="000C6153"/>
    <w:rsid w:val="000C6D43"/>
    <w:rsid w:val="000C7915"/>
    <w:rsid w:val="000D055B"/>
    <w:rsid w:val="000D07EC"/>
    <w:rsid w:val="000D0AB8"/>
    <w:rsid w:val="000D0DCF"/>
    <w:rsid w:val="000D12A9"/>
    <w:rsid w:val="000D2041"/>
    <w:rsid w:val="000D23BA"/>
    <w:rsid w:val="000D2B48"/>
    <w:rsid w:val="000D2F09"/>
    <w:rsid w:val="000D4686"/>
    <w:rsid w:val="000D55B2"/>
    <w:rsid w:val="000D5CFC"/>
    <w:rsid w:val="000D75F8"/>
    <w:rsid w:val="000E020C"/>
    <w:rsid w:val="000E05EC"/>
    <w:rsid w:val="000E077B"/>
    <w:rsid w:val="000E11C3"/>
    <w:rsid w:val="000E220C"/>
    <w:rsid w:val="000E26DD"/>
    <w:rsid w:val="000E31D2"/>
    <w:rsid w:val="000E528D"/>
    <w:rsid w:val="000E5AB4"/>
    <w:rsid w:val="000E65BE"/>
    <w:rsid w:val="000E6817"/>
    <w:rsid w:val="000F01CB"/>
    <w:rsid w:val="000F0394"/>
    <w:rsid w:val="000F406E"/>
    <w:rsid w:val="000F4FEC"/>
    <w:rsid w:val="000F55AE"/>
    <w:rsid w:val="0010055A"/>
    <w:rsid w:val="001007C3"/>
    <w:rsid w:val="00100907"/>
    <w:rsid w:val="00101815"/>
    <w:rsid w:val="00101934"/>
    <w:rsid w:val="0010340C"/>
    <w:rsid w:val="00104444"/>
    <w:rsid w:val="001060B1"/>
    <w:rsid w:val="00107812"/>
    <w:rsid w:val="00107C8A"/>
    <w:rsid w:val="0011176E"/>
    <w:rsid w:val="00111DB1"/>
    <w:rsid w:val="00116A71"/>
    <w:rsid w:val="0012094B"/>
    <w:rsid w:val="0012240D"/>
    <w:rsid w:val="001233C9"/>
    <w:rsid w:val="00124573"/>
    <w:rsid w:val="001245D7"/>
    <w:rsid w:val="0012601F"/>
    <w:rsid w:val="0012697F"/>
    <w:rsid w:val="00126C7C"/>
    <w:rsid w:val="001270ED"/>
    <w:rsid w:val="0012791E"/>
    <w:rsid w:val="00127F96"/>
    <w:rsid w:val="001300C8"/>
    <w:rsid w:val="0013109D"/>
    <w:rsid w:val="00131F56"/>
    <w:rsid w:val="00132323"/>
    <w:rsid w:val="001336DD"/>
    <w:rsid w:val="00133AA9"/>
    <w:rsid w:val="00133DCA"/>
    <w:rsid w:val="00134868"/>
    <w:rsid w:val="00134E2F"/>
    <w:rsid w:val="0013566F"/>
    <w:rsid w:val="00137842"/>
    <w:rsid w:val="00137BCB"/>
    <w:rsid w:val="00137BCE"/>
    <w:rsid w:val="0014089E"/>
    <w:rsid w:val="00140CAF"/>
    <w:rsid w:val="001415DA"/>
    <w:rsid w:val="00144E94"/>
    <w:rsid w:val="00145296"/>
    <w:rsid w:val="00147281"/>
    <w:rsid w:val="00150600"/>
    <w:rsid w:val="00150837"/>
    <w:rsid w:val="0015235E"/>
    <w:rsid w:val="0015283B"/>
    <w:rsid w:val="001545A2"/>
    <w:rsid w:val="00154724"/>
    <w:rsid w:val="00155800"/>
    <w:rsid w:val="00156003"/>
    <w:rsid w:val="001619B0"/>
    <w:rsid w:val="00161B31"/>
    <w:rsid w:val="001627B8"/>
    <w:rsid w:val="001632B5"/>
    <w:rsid w:val="00166792"/>
    <w:rsid w:val="001703C5"/>
    <w:rsid w:val="00172751"/>
    <w:rsid w:val="0017291E"/>
    <w:rsid w:val="001730C4"/>
    <w:rsid w:val="001736C6"/>
    <w:rsid w:val="00173D19"/>
    <w:rsid w:val="00176C08"/>
    <w:rsid w:val="001807B2"/>
    <w:rsid w:val="00180A1A"/>
    <w:rsid w:val="00181903"/>
    <w:rsid w:val="00181C21"/>
    <w:rsid w:val="0018230F"/>
    <w:rsid w:val="00183640"/>
    <w:rsid w:val="00184232"/>
    <w:rsid w:val="0018498B"/>
    <w:rsid w:val="001851B9"/>
    <w:rsid w:val="00185520"/>
    <w:rsid w:val="00185C11"/>
    <w:rsid w:val="00185E10"/>
    <w:rsid w:val="001903DA"/>
    <w:rsid w:val="001906BB"/>
    <w:rsid w:val="00191B5E"/>
    <w:rsid w:val="00192738"/>
    <w:rsid w:val="0019274A"/>
    <w:rsid w:val="00193421"/>
    <w:rsid w:val="001938C8"/>
    <w:rsid w:val="00193FA4"/>
    <w:rsid w:val="0019712A"/>
    <w:rsid w:val="00197590"/>
    <w:rsid w:val="001A0011"/>
    <w:rsid w:val="001A02C0"/>
    <w:rsid w:val="001A0FE8"/>
    <w:rsid w:val="001A2F7C"/>
    <w:rsid w:val="001A3F50"/>
    <w:rsid w:val="001A49AE"/>
    <w:rsid w:val="001A4F22"/>
    <w:rsid w:val="001A4FE4"/>
    <w:rsid w:val="001A5A4E"/>
    <w:rsid w:val="001A5A9C"/>
    <w:rsid w:val="001A5C3B"/>
    <w:rsid w:val="001A628E"/>
    <w:rsid w:val="001A6480"/>
    <w:rsid w:val="001B101F"/>
    <w:rsid w:val="001B14C4"/>
    <w:rsid w:val="001B1C8C"/>
    <w:rsid w:val="001B244C"/>
    <w:rsid w:val="001B4304"/>
    <w:rsid w:val="001B63DA"/>
    <w:rsid w:val="001B70B3"/>
    <w:rsid w:val="001C1A30"/>
    <w:rsid w:val="001C2011"/>
    <w:rsid w:val="001C2E17"/>
    <w:rsid w:val="001C2EEA"/>
    <w:rsid w:val="001C3B4C"/>
    <w:rsid w:val="001C47B5"/>
    <w:rsid w:val="001C4C1A"/>
    <w:rsid w:val="001C57E3"/>
    <w:rsid w:val="001C59AE"/>
    <w:rsid w:val="001C673A"/>
    <w:rsid w:val="001C7DE8"/>
    <w:rsid w:val="001D1703"/>
    <w:rsid w:val="001D171D"/>
    <w:rsid w:val="001D2006"/>
    <w:rsid w:val="001D39B6"/>
    <w:rsid w:val="001D43E7"/>
    <w:rsid w:val="001D5191"/>
    <w:rsid w:val="001D5BAB"/>
    <w:rsid w:val="001D5C17"/>
    <w:rsid w:val="001D707F"/>
    <w:rsid w:val="001E018B"/>
    <w:rsid w:val="001E02A4"/>
    <w:rsid w:val="001E3026"/>
    <w:rsid w:val="001E3278"/>
    <w:rsid w:val="001E3A79"/>
    <w:rsid w:val="001E3EA3"/>
    <w:rsid w:val="001E469C"/>
    <w:rsid w:val="001E47CE"/>
    <w:rsid w:val="001E4E13"/>
    <w:rsid w:val="001E56C5"/>
    <w:rsid w:val="001E784B"/>
    <w:rsid w:val="001F0E25"/>
    <w:rsid w:val="001F11BD"/>
    <w:rsid w:val="001F174E"/>
    <w:rsid w:val="001F1D87"/>
    <w:rsid w:val="00201302"/>
    <w:rsid w:val="002018CB"/>
    <w:rsid w:val="0020355E"/>
    <w:rsid w:val="00203AD6"/>
    <w:rsid w:val="00204E9D"/>
    <w:rsid w:val="002056A5"/>
    <w:rsid w:val="002069B4"/>
    <w:rsid w:val="00207630"/>
    <w:rsid w:val="00207C84"/>
    <w:rsid w:val="00207EEC"/>
    <w:rsid w:val="00211375"/>
    <w:rsid w:val="002119D2"/>
    <w:rsid w:val="00211A1B"/>
    <w:rsid w:val="002161E6"/>
    <w:rsid w:val="002163A1"/>
    <w:rsid w:val="00216763"/>
    <w:rsid w:val="00216C4E"/>
    <w:rsid w:val="00216C56"/>
    <w:rsid w:val="00216D56"/>
    <w:rsid w:val="00216F46"/>
    <w:rsid w:val="00217594"/>
    <w:rsid w:val="002178DC"/>
    <w:rsid w:val="002210FD"/>
    <w:rsid w:val="002213D3"/>
    <w:rsid w:val="00223540"/>
    <w:rsid w:val="00223BE8"/>
    <w:rsid w:val="0022462B"/>
    <w:rsid w:val="00225259"/>
    <w:rsid w:val="00225A4C"/>
    <w:rsid w:val="00226089"/>
    <w:rsid w:val="002261FA"/>
    <w:rsid w:val="0022636B"/>
    <w:rsid w:val="00226FEC"/>
    <w:rsid w:val="00227629"/>
    <w:rsid w:val="002300F2"/>
    <w:rsid w:val="002301EC"/>
    <w:rsid w:val="00230EC7"/>
    <w:rsid w:val="00231EAB"/>
    <w:rsid w:val="00234C11"/>
    <w:rsid w:val="00234C14"/>
    <w:rsid w:val="00235EE2"/>
    <w:rsid w:val="0023733F"/>
    <w:rsid w:val="0023780E"/>
    <w:rsid w:val="00240DA9"/>
    <w:rsid w:val="00241439"/>
    <w:rsid w:val="0024167C"/>
    <w:rsid w:val="00241DAA"/>
    <w:rsid w:val="002423F0"/>
    <w:rsid w:val="002428D6"/>
    <w:rsid w:val="00244B6D"/>
    <w:rsid w:val="00246B53"/>
    <w:rsid w:val="00247E2A"/>
    <w:rsid w:val="002504E5"/>
    <w:rsid w:val="00251B9A"/>
    <w:rsid w:val="00251F95"/>
    <w:rsid w:val="0025227A"/>
    <w:rsid w:val="0025327A"/>
    <w:rsid w:val="00254987"/>
    <w:rsid w:val="00255863"/>
    <w:rsid w:val="00255E8C"/>
    <w:rsid w:val="00257612"/>
    <w:rsid w:val="00261263"/>
    <w:rsid w:val="00262106"/>
    <w:rsid w:val="002626B5"/>
    <w:rsid w:val="00262A43"/>
    <w:rsid w:val="00262CFD"/>
    <w:rsid w:val="00263535"/>
    <w:rsid w:val="002657C6"/>
    <w:rsid w:val="002666D9"/>
    <w:rsid w:val="002668D9"/>
    <w:rsid w:val="00267992"/>
    <w:rsid w:val="00267C07"/>
    <w:rsid w:val="00270085"/>
    <w:rsid w:val="00272639"/>
    <w:rsid w:val="0027356E"/>
    <w:rsid w:val="002737A8"/>
    <w:rsid w:val="0027408B"/>
    <w:rsid w:val="00274FA4"/>
    <w:rsid w:val="002754A5"/>
    <w:rsid w:val="00280749"/>
    <w:rsid w:val="00280AC3"/>
    <w:rsid w:val="00281BD0"/>
    <w:rsid w:val="002826E9"/>
    <w:rsid w:val="00282F14"/>
    <w:rsid w:val="00284106"/>
    <w:rsid w:val="00284EB8"/>
    <w:rsid w:val="00284FA2"/>
    <w:rsid w:val="00285704"/>
    <w:rsid w:val="00285D9E"/>
    <w:rsid w:val="00285EAE"/>
    <w:rsid w:val="00286126"/>
    <w:rsid w:val="00290990"/>
    <w:rsid w:val="0029109C"/>
    <w:rsid w:val="0029191B"/>
    <w:rsid w:val="002928FB"/>
    <w:rsid w:val="00293205"/>
    <w:rsid w:val="00293A99"/>
    <w:rsid w:val="00293D47"/>
    <w:rsid w:val="00294057"/>
    <w:rsid w:val="00295430"/>
    <w:rsid w:val="002A0D83"/>
    <w:rsid w:val="002A23A5"/>
    <w:rsid w:val="002A3887"/>
    <w:rsid w:val="002A4C4B"/>
    <w:rsid w:val="002A671D"/>
    <w:rsid w:val="002A72C8"/>
    <w:rsid w:val="002A7B33"/>
    <w:rsid w:val="002A7DD4"/>
    <w:rsid w:val="002B6010"/>
    <w:rsid w:val="002C0B20"/>
    <w:rsid w:val="002C144A"/>
    <w:rsid w:val="002C4986"/>
    <w:rsid w:val="002C7AB7"/>
    <w:rsid w:val="002D0B6F"/>
    <w:rsid w:val="002D1A5B"/>
    <w:rsid w:val="002D2FE9"/>
    <w:rsid w:val="002D3382"/>
    <w:rsid w:val="002D356B"/>
    <w:rsid w:val="002D38FF"/>
    <w:rsid w:val="002D3C20"/>
    <w:rsid w:val="002D3F69"/>
    <w:rsid w:val="002D4510"/>
    <w:rsid w:val="002D4619"/>
    <w:rsid w:val="002D5829"/>
    <w:rsid w:val="002E0006"/>
    <w:rsid w:val="002E0162"/>
    <w:rsid w:val="002E0CF0"/>
    <w:rsid w:val="002E2709"/>
    <w:rsid w:val="002E523F"/>
    <w:rsid w:val="002E58E0"/>
    <w:rsid w:val="002E5BDB"/>
    <w:rsid w:val="002E7925"/>
    <w:rsid w:val="002F13A1"/>
    <w:rsid w:val="002F1840"/>
    <w:rsid w:val="002F1B0E"/>
    <w:rsid w:val="002F1CF5"/>
    <w:rsid w:val="002F26BC"/>
    <w:rsid w:val="002F2879"/>
    <w:rsid w:val="002F3EA2"/>
    <w:rsid w:val="002F3FBF"/>
    <w:rsid w:val="002F459C"/>
    <w:rsid w:val="002F5EF2"/>
    <w:rsid w:val="002F6CCF"/>
    <w:rsid w:val="002F7177"/>
    <w:rsid w:val="0030019F"/>
    <w:rsid w:val="00301C16"/>
    <w:rsid w:val="0030228E"/>
    <w:rsid w:val="0030465D"/>
    <w:rsid w:val="00304DCD"/>
    <w:rsid w:val="00307485"/>
    <w:rsid w:val="00307629"/>
    <w:rsid w:val="003117CC"/>
    <w:rsid w:val="00311F0C"/>
    <w:rsid w:val="003123B2"/>
    <w:rsid w:val="003135CB"/>
    <w:rsid w:val="00313CEC"/>
    <w:rsid w:val="00314646"/>
    <w:rsid w:val="00315286"/>
    <w:rsid w:val="0031538C"/>
    <w:rsid w:val="003154F6"/>
    <w:rsid w:val="0031688B"/>
    <w:rsid w:val="00317070"/>
    <w:rsid w:val="00317709"/>
    <w:rsid w:val="00317B80"/>
    <w:rsid w:val="00320744"/>
    <w:rsid w:val="00321033"/>
    <w:rsid w:val="00321ACD"/>
    <w:rsid w:val="00321CC5"/>
    <w:rsid w:val="00322B51"/>
    <w:rsid w:val="003238DB"/>
    <w:rsid w:val="00324550"/>
    <w:rsid w:val="00325168"/>
    <w:rsid w:val="0032680D"/>
    <w:rsid w:val="00326AC4"/>
    <w:rsid w:val="00330334"/>
    <w:rsid w:val="003344D6"/>
    <w:rsid w:val="00335BDB"/>
    <w:rsid w:val="00335BEE"/>
    <w:rsid w:val="00337957"/>
    <w:rsid w:val="003401FC"/>
    <w:rsid w:val="0034232B"/>
    <w:rsid w:val="00343382"/>
    <w:rsid w:val="00345111"/>
    <w:rsid w:val="00345DF1"/>
    <w:rsid w:val="00347E40"/>
    <w:rsid w:val="003506B2"/>
    <w:rsid w:val="00350CE3"/>
    <w:rsid w:val="00351115"/>
    <w:rsid w:val="0035176A"/>
    <w:rsid w:val="00351E4D"/>
    <w:rsid w:val="003523C6"/>
    <w:rsid w:val="00352EF5"/>
    <w:rsid w:val="003530CC"/>
    <w:rsid w:val="003563D7"/>
    <w:rsid w:val="0035722A"/>
    <w:rsid w:val="00357C46"/>
    <w:rsid w:val="00360099"/>
    <w:rsid w:val="003606D2"/>
    <w:rsid w:val="0036085E"/>
    <w:rsid w:val="00361A7E"/>
    <w:rsid w:val="00361C29"/>
    <w:rsid w:val="00365964"/>
    <w:rsid w:val="00366578"/>
    <w:rsid w:val="003675B5"/>
    <w:rsid w:val="003701FB"/>
    <w:rsid w:val="0037049B"/>
    <w:rsid w:val="00373C5B"/>
    <w:rsid w:val="0037414D"/>
    <w:rsid w:val="003778A6"/>
    <w:rsid w:val="003801C7"/>
    <w:rsid w:val="00380719"/>
    <w:rsid w:val="00380E92"/>
    <w:rsid w:val="00382089"/>
    <w:rsid w:val="00382D32"/>
    <w:rsid w:val="00383D6D"/>
    <w:rsid w:val="00384712"/>
    <w:rsid w:val="00385287"/>
    <w:rsid w:val="00385DE4"/>
    <w:rsid w:val="003867EC"/>
    <w:rsid w:val="00386892"/>
    <w:rsid w:val="003908B2"/>
    <w:rsid w:val="00390DC6"/>
    <w:rsid w:val="00391B10"/>
    <w:rsid w:val="00392F88"/>
    <w:rsid w:val="00393FBE"/>
    <w:rsid w:val="0039675F"/>
    <w:rsid w:val="00397139"/>
    <w:rsid w:val="00397A69"/>
    <w:rsid w:val="003A0E2F"/>
    <w:rsid w:val="003A2092"/>
    <w:rsid w:val="003A3C77"/>
    <w:rsid w:val="003A4F4D"/>
    <w:rsid w:val="003A5DB6"/>
    <w:rsid w:val="003A68DD"/>
    <w:rsid w:val="003B03E6"/>
    <w:rsid w:val="003B1A9B"/>
    <w:rsid w:val="003B3299"/>
    <w:rsid w:val="003B45D0"/>
    <w:rsid w:val="003B4C70"/>
    <w:rsid w:val="003B4D5F"/>
    <w:rsid w:val="003B5C75"/>
    <w:rsid w:val="003B65B8"/>
    <w:rsid w:val="003C0AAD"/>
    <w:rsid w:val="003C0F66"/>
    <w:rsid w:val="003C145C"/>
    <w:rsid w:val="003C3ED5"/>
    <w:rsid w:val="003C3FCF"/>
    <w:rsid w:val="003C48D6"/>
    <w:rsid w:val="003C4D96"/>
    <w:rsid w:val="003C6976"/>
    <w:rsid w:val="003C7124"/>
    <w:rsid w:val="003D06AE"/>
    <w:rsid w:val="003D35CC"/>
    <w:rsid w:val="003D3AE4"/>
    <w:rsid w:val="003D3BB0"/>
    <w:rsid w:val="003D3DF6"/>
    <w:rsid w:val="003D43EF"/>
    <w:rsid w:val="003D4EF5"/>
    <w:rsid w:val="003D691E"/>
    <w:rsid w:val="003D73AA"/>
    <w:rsid w:val="003D748B"/>
    <w:rsid w:val="003E15D1"/>
    <w:rsid w:val="003E193A"/>
    <w:rsid w:val="003E2E59"/>
    <w:rsid w:val="003E53FE"/>
    <w:rsid w:val="003E612E"/>
    <w:rsid w:val="003E6844"/>
    <w:rsid w:val="003F2009"/>
    <w:rsid w:val="003F2C1D"/>
    <w:rsid w:val="003F2EC9"/>
    <w:rsid w:val="003F440C"/>
    <w:rsid w:val="003F6B2E"/>
    <w:rsid w:val="003F73B0"/>
    <w:rsid w:val="004000C0"/>
    <w:rsid w:val="0040044B"/>
    <w:rsid w:val="0040072E"/>
    <w:rsid w:val="00401FC8"/>
    <w:rsid w:val="00402B91"/>
    <w:rsid w:val="0040367C"/>
    <w:rsid w:val="00403DCC"/>
    <w:rsid w:val="00404553"/>
    <w:rsid w:val="004059AC"/>
    <w:rsid w:val="00410011"/>
    <w:rsid w:val="00410A1B"/>
    <w:rsid w:val="00411A5F"/>
    <w:rsid w:val="0041362F"/>
    <w:rsid w:val="004143D4"/>
    <w:rsid w:val="00414D34"/>
    <w:rsid w:val="00414DE8"/>
    <w:rsid w:val="00415170"/>
    <w:rsid w:val="004163CA"/>
    <w:rsid w:val="00416600"/>
    <w:rsid w:val="004166A2"/>
    <w:rsid w:val="00416CD0"/>
    <w:rsid w:val="00416D30"/>
    <w:rsid w:val="00416D56"/>
    <w:rsid w:val="004176FD"/>
    <w:rsid w:val="00422509"/>
    <w:rsid w:val="00422929"/>
    <w:rsid w:val="0042393B"/>
    <w:rsid w:val="00424982"/>
    <w:rsid w:val="00424B6A"/>
    <w:rsid w:val="00427A33"/>
    <w:rsid w:val="0043268C"/>
    <w:rsid w:val="0043278E"/>
    <w:rsid w:val="00433579"/>
    <w:rsid w:val="00434CB3"/>
    <w:rsid w:val="00435599"/>
    <w:rsid w:val="004355E6"/>
    <w:rsid w:val="00435B2D"/>
    <w:rsid w:val="00435BBE"/>
    <w:rsid w:val="00435C70"/>
    <w:rsid w:val="0043639E"/>
    <w:rsid w:val="00436407"/>
    <w:rsid w:val="00440391"/>
    <w:rsid w:val="004405F7"/>
    <w:rsid w:val="00440AA4"/>
    <w:rsid w:val="00440FC8"/>
    <w:rsid w:val="0044249E"/>
    <w:rsid w:val="00442C41"/>
    <w:rsid w:val="00442DA1"/>
    <w:rsid w:val="00445CB6"/>
    <w:rsid w:val="0044751B"/>
    <w:rsid w:val="00450652"/>
    <w:rsid w:val="004511D7"/>
    <w:rsid w:val="004515C9"/>
    <w:rsid w:val="00451B2E"/>
    <w:rsid w:val="00452247"/>
    <w:rsid w:val="00452828"/>
    <w:rsid w:val="004565DA"/>
    <w:rsid w:val="00457281"/>
    <w:rsid w:val="00457856"/>
    <w:rsid w:val="00460220"/>
    <w:rsid w:val="00460DC0"/>
    <w:rsid w:val="00462275"/>
    <w:rsid w:val="0046242C"/>
    <w:rsid w:val="0046293C"/>
    <w:rsid w:val="00464385"/>
    <w:rsid w:val="00466862"/>
    <w:rsid w:val="0046691A"/>
    <w:rsid w:val="00466DE2"/>
    <w:rsid w:val="00467327"/>
    <w:rsid w:val="004706A1"/>
    <w:rsid w:val="00470FD2"/>
    <w:rsid w:val="00471290"/>
    <w:rsid w:val="004724C9"/>
    <w:rsid w:val="00472F50"/>
    <w:rsid w:val="004736CA"/>
    <w:rsid w:val="004740EB"/>
    <w:rsid w:val="00474322"/>
    <w:rsid w:val="004768BB"/>
    <w:rsid w:val="00480CBA"/>
    <w:rsid w:val="004826AA"/>
    <w:rsid w:val="00482CD6"/>
    <w:rsid w:val="00484DAC"/>
    <w:rsid w:val="00485718"/>
    <w:rsid w:val="00486A5C"/>
    <w:rsid w:val="00487AE8"/>
    <w:rsid w:val="00490499"/>
    <w:rsid w:val="0049084B"/>
    <w:rsid w:val="00490BAA"/>
    <w:rsid w:val="00490E54"/>
    <w:rsid w:val="00491F06"/>
    <w:rsid w:val="00492365"/>
    <w:rsid w:val="004923B3"/>
    <w:rsid w:val="0049682E"/>
    <w:rsid w:val="004A1BD4"/>
    <w:rsid w:val="004A26F9"/>
    <w:rsid w:val="004A291F"/>
    <w:rsid w:val="004A4259"/>
    <w:rsid w:val="004A4D5E"/>
    <w:rsid w:val="004A6CA0"/>
    <w:rsid w:val="004A7B30"/>
    <w:rsid w:val="004A7E9F"/>
    <w:rsid w:val="004B06D0"/>
    <w:rsid w:val="004B1C55"/>
    <w:rsid w:val="004B3E19"/>
    <w:rsid w:val="004B43D2"/>
    <w:rsid w:val="004B4927"/>
    <w:rsid w:val="004B5A02"/>
    <w:rsid w:val="004B5C15"/>
    <w:rsid w:val="004B624F"/>
    <w:rsid w:val="004B6825"/>
    <w:rsid w:val="004B7D79"/>
    <w:rsid w:val="004C0B36"/>
    <w:rsid w:val="004C1BEC"/>
    <w:rsid w:val="004C2906"/>
    <w:rsid w:val="004C308C"/>
    <w:rsid w:val="004C3375"/>
    <w:rsid w:val="004C3B72"/>
    <w:rsid w:val="004C40F0"/>
    <w:rsid w:val="004C49C4"/>
    <w:rsid w:val="004C5DE9"/>
    <w:rsid w:val="004C72B0"/>
    <w:rsid w:val="004C7408"/>
    <w:rsid w:val="004D056B"/>
    <w:rsid w:val="004D05E2"/>
    <w:rsid w:val="004D132D"/>
    <w:rsid w:val="004D2018"/>
    <w:rsid w:val="004D335D"/>
    <w:rsid w:val="004D4218"/>
    <w:rsid w:val="004D4AA3"/>
    <w:rsid w:val="004D6F4A"/>
    <w:rsid w:val="004E0255"/>
    <w:rsid w:val="004E02D9"/>
    <w:rsid w:val="004E1105"/>
    <w:rsid w:val="004E1A91"/>
    <w:rsid w:val="004E1BA4"/>
    <w:rsid w:val="004E5AB4"/>
    <w:rsid w:val="004E5BB2"/>
    <w:rsid w:val="004F049F"/>
    <w:rsid w:val="004F11B5"/>
    <w:rsid w:val="004F1E8B"/>
    <w:rsid w:val="004F5458"/>
    <w:rsid w:val="004F5E97"/>
    <w:rsid w:val="004F70C7"/>
    <w:rsid w:val="004F7533"/>
    <w:rsid w:val="004F7700"/>
    <w:rsid w:val="004F7BAB"/>
    <w:rsid w:val="00500281"/>
    <w:rsid w:val="00502A0B"/>
    <w:rsid w:val="0050374A"/>
    <w:rsid w:val="005037A5"/>
    <w:rsid w:val="005048CD"/>
    <w:rsid w:val="00505155"/>
    <w:rsid w:val="00505E0B"/>
    <w:rsid w:val="00506C59"/>
    <w:rsid w:val="00507CCD"/>
    <w:rsid w:val="005117A8"/>
    <w:rsid w:val="005135D9"/>
    <w:rsid w:val="0051461C"/>
    <w:rsid w:val="00514B3A"/>
    <w:rsid w:val="005153D2"/>
    <w:rsid w:val="005155A4"/>
    <w:rsid w:val="00515AD2"/>
    <w:rsid w:val="005169BA"/>
    <w:rsid w:val="00517F22"/>
    <w:rsid w:val="00520A55"/>
    <w:rsid w:val="00520BCA"/>
    <w:rsid w:val="005216A3"/>
    <w:rsid w:val="00521AAB"/>
    <w:rsid w:val="0052284A"/>
    <w:rsid w:val="005245B1"/>
    <w:rsid w:val="00525E25"/>
    <w:rsid w:val="00527F3C"/>
    <w:rsid w:val="00530D24"/>
    <w:rsid w:val="00530E69"/>
    <w:rsid w:val="00531CD5"/>
    <w:rsid w:val="00531D42"/>
    <w:rsid w:val="0053208C"/>
    <w:rsid w:val="005363A3"/>
    <w:rsid w:val="005367BF"/>
    <w:rsid w:val="005369C4"/>
    <w:rsid w:val="00540716"/>
    <w:rsid w:val="00540801"/>
    <w:rsid w:val="005428C6"/>
    <w:rsid w:val="0054310F"/>
    <w:rsid w:val="0054358D"/>
    <w:rsid w:val="00543602"/>
    <w:rsid w:val="00544ED6"/>
    <w:rsid w:val="00544FA2"/>
    <w:rsid w:val="00545BCC"/>
    <w:rsid w:val="005463D5"/>
    <w:rsid w:val="00546987"/>
    <w:rsid w:val="005471B6"/>
    <w:rsid w:val="0055170B"/>
    <w:rsid w:val="0055376D"/>
    <w:rsid w:val="00554C55"/>
    <w:rsid w:val="00555367"/>
    <w:rsid w:val="00556355"/>
    <w:rsid w:val="005564C1"/>
    <w:rsid w:val="00563C50"/>
    <w:rsid w:val="00564035"/>
    <w:rsid w:val="00564D10"/>
    <w:rsid w:val="00564E8E"/>
    <w:rsid w:val="0056602D"/>
    <w:rsid w:val="0056617D"/>
    <w:rsid w:val="0056664E"/>
    <w:rsid w:val="005673F0"/>
    <w:rsid w:val="005700F3"/>
    <w:rsid w:val="00570826"/>
    <w:rsid w:val="00570890"/>
    <w:rsid w:val="00571121"/>
    <w:rsid w:val="005722A7"/>
    <w:rsid w:val="00574189"/>
    <w:rsid w:val="00574636"/>
    <w:rsid w:val="00576651"/>
    <w:rsid w:val="00577313"/>
    <w:rsid w:val="005775F6"/>
    <w:rsid w:val="005805D7"/>
    <w:rsid w:val="00580A3A"/>
    <w:rsid w:val="00581293"/>
    <w:rsid w:val="00583293"/>
    <w:rsid w:val="00583ACD"/>
    <w:rsid w:val="00583BD5"/>
    <w:rsid w:val="00583C0A"/>
    <w:rsid w:val="0058420A"/>
    <w:rsid w:val="00584D33"/>
    <w:rsid w:val="00585229"/>
    <w:rsid w:val="00587E7D"/>
    <w:rsid w:val="00587FEB"/>
    <w:rsid w:val="0059092E"/>
    <w:rsid w:val="0059137B"/>
    <w:rsid w:val="00591F94"/>
    <w:rsid w:val="00592C38"/>
    <w:rsid w:val="00593F0C"/>
    <w:rsid w:val="00595374"/>
    <w:rsid w:val="0059617D"/>
    <w:rsid w:val="00597EEC"/>
    <w:rsid w:val="005A06AA"/>
    <w:rsid w:val="005A21E0"/>
    <w:rsid w:val="005A2C4D"/>
    <w:rsid w:val="005A4B7B"/>
    <w:rsid w:val="005A4D2A"/>
    <w:rsid w:val="005A5759"/>
    <w:rsid w:val="005A632D"/>
    <w:rsid w:val="005A697F"/>
    <w:rsid w:val="005A6E2A"/>
    <w:rsid w:val="005A7196"/>
    <w:rsid w:val="005B14A7"/>
    <w:rsid w:val="005B21BB"/>
    <w:rsid w:val="005B2957"/>
    <w:rsid w:val="005B2C3F"/>
    <w:rsid w:val="005B45A5"/>
    <w:rsid w:val="005B558C"/>
    <w:rsid w:val="005C0192"/>
    <w:rsid w:val="005C169A"/>
    <w:rsid w:val="005C3C45"/>
    <w:rsid w:val="005C425E"/>
    <w:rsid w:val="005C4CD2"/>
    <w:rsid w:val="005C4EA2"/>
    <w:rsid w:val="005C558E"/>
    <w:rsid w:val="005C7956"/>
    <w:rsid w:val="005C7DEB"/>
    <w:rsid w:val="005D005D"/>
    <w:rsid w:val="005D27B9"/>
    <w:rsid w:val="005D28B8"/>
    <w:rsid w:val="005D2CC2"/>
    <w:rsid w:val="005D3550"/>
    <w:rsid w:val="005D39D3"/>
    <w:rsid w:val="005D5123"/>
    <w:rsid w:val="005D5F17"/>
    <w:rsid w:val="005D689D"/>
    <w:rsid w:val="005D7346"/>
    <w:rsid w:val="005D7449"/>
    <w:rsid w:val="005E049D"/>
    <w:rsid w:val="005E073C"/>
    <w:rsid w:val="005E11B3"/>
    <w:rsid w:val="005E1A28"/>
    <w:rsid w:val="005E1F13"/>
    <w:rsid w:val="005E20F2"/>
    <w:rsid w:val="005E25D0"/>
    <w:rsid w:val="005E35EC"/>
    <w:rsid w:val="005E48A6"/>
    <w:rsid w:val="005E518C"/>
    <w:rsid w:val="005E6BD2"/>
    <w:rsid w:val="005E729D"/>
    <w:rsid w:val="005E77D5"/>
    <w:rsid w:val="005F2427"/>
    <w:rsid w:val="005F2C73"/>
    <w:rsid w:val="005F4113"/>
    <w:rsid w:val="005F46B3"/>
    <w:rsid w:val="005F6835"/>
    <w:rsid w:val="005F6BAC"/>
    <w:rsid w:val="006000BB"/>
    <w:rsid w:val="006006FF"/>
    <w:rsid w:val="00600F4B"/>
    <w:rsid w:val="0060121B"/>
    <w:rsid w:val="006015B5"/>
    <w:rsid w:val="006020BA"/>
    <w:rsid w:val="00602AEE"/>
    <w:rsid w:val="00603474"/>
    <w:rsid w:val="00605A7E"/>
    <w:rsid w:val="00606223"/>
    <w:rsid w:val="00606C8D"/>
    <w:rsid w:val="00612460"/>
    <w:rsid w:val="006135AE"/>
    <w:rsid w:val="00613A4E"/>
    <w:rsid w:val="00614C11"/>
    <w:rsid w:val="00614FA5"/>
    <w:rsid w:val="006156B8"/>
    <w:rsid w:val="00617808"/>
    <w:rsid w:val="0062031B"/>
    <w:rsid w:val="00620E8A"/>
    <w:rsid w:val="00621A6B"/>
    <w:rsid w:val="00623390"/>
    <w:rsid w:val="00624A3F"/>
    <w:rsid w:val="00624EEC"/>
    <w:rsid w:val="00624F28"/>
    <w:rsid w:val="00625E88"/>
    <w:rsid w:val="00627E5E"/>
    <w:rsid w:val="00627F25"/>
    <w:rsid w:val="00631812"/>
    <w:rsid w:val="00632301"/>
    <w:rsid w:val="00632B80"/>
    <w:rsid w:val="00633ECE"/>
    <w:rsid w:val="006343A1"/>
    <w:rsid w:val="006344AD"/>
    <w:rsid w:val="006349B0"/>
    <w:rsid w:val="006352F1"/>
    <w:rsid w:val="006360CC"/>
    <w:rsid w:val="0063683D"/>
    <w:rsid w:val="006409B4"/>
    <w:rsid w:val="00640ED6"/>
    <w:rsid w:val="00641ED1"/>
    <w:rsid w:val="006444F1"/>
    <w:rsid w:val="0064612F"/>
    <w:rsid w:val="0065114C"/>
    <w:rsid w:val="0065173B"/>
    <w:rsid w:val="0065183F"/>
    <w:rsid w:val="00652686"/>
    <w:rsid w:val="00653145"/>
    <w:rsid w:val="00654B41"/>
    <w:rsid w:val="006552B1"/>
    <w:rsid w:val="006610E0"/>
    <w:rsid w:val="00661526"/>
    <w:rsid w:val="00661634"/>
    <w:rsid w:val="00661BC8"/>
    <w:rsid w:val="00664CB2"/>
    <w:rsid w:val="006651C1"/>
    <w:rsid w:val="0066523E"/>
    <w:rsid w:val="00665B21"/>
    <w:rsid w:val="00665EEB"/>
    <w:rsid w:val="00665F0B"/>
    <w:rsid w:val="0067088E"/>
    <w:rsid w:val="00670D02"/>
    <w:rsid w:val="006735D2"/>
    <w:rsid w:val="006738EC"/>
    <w:rsid w:val="00673BC4"/>
    <w:rsid w:val="00673F9C"/>
    <w:rsid w:val="00674427"/>
    <w:rsid w:val="00676135"/>
    <w:rsid w:val="00676736"/>
    <w:rsid w:val="006773B1"/>
    <w:rsid w:val="00680BFF"/>
    <w:rsid w:val="00680EE3"/>
    <w:rsid w:val="00681263"/>
    <w:rsid w:val="00681316"/>
    <w:rsid w:val="0068161E"/>
    <w:rsid w:val="00681FF4"/>
    <w:rsid w:val="00682252"/>
    <w:rsid w:val="00682336"/>
    <w:rsid w:val="00682661"/>
    <w:rsid w:val="00682B10"/>
    <w:rsid w:val="00684E7A"/>
    <w:rsid w:val="006916C4"/>
    <w:rsid w:val="00691E58"/>
    <w:rsid w:val="00692597"/>
    <w:rsid w:val="0069268F"/>
    <w:rsid w:val="00693D0E"/>
    <w:rsid w:val="00694F0C"/>
    <w:rsid w:val="00695AB0"/>
    <w:rsid w:val="00695C9C"/>
    <w:rsid w:val="00697755"/>
    <w:rsid w:val="006977E7"/>
    <w:rsid w:val="006A02D0"/>
    <w:rsid w:val="006A19DA"/>
    <w:rsid w:val="006A27C4"/>
    <w:rsid w:val="006A51D5"/>
    <w:rsid w:val="006A543E"/>
    <w:rsid w:val="006A646C"/>
    <w:rsid w:val="006A7E38"/>
    <w:rsid w:val="006B0943"/>
    <w:rsid w:val="006B0CD8"/>
    <w:rsid w:val="006B2515"/>
    <w:rsid w:val="006B301E"/>
    <w:rsid w:val="006B366F"/>
    <w:rsid w:val="006B4FCE"/>
    <w:rsid w:val="006B618A"/>
    <w:rsid w:val="006B7385"/>
    <w:rsid w:val="006C046B"/>
    <w:rsid w:val="006C0866"/>
    <w:rsid w:val="006C158A"/>
    <w:rsid w:val="006C34AC"/>
    <w:rsid w:val="006C4C6E"/>
    <w:rsid w:val="006D088B"/>
    <w:rsid w:val="006D0A44"/>
    <w:rsid w:val="006D1C3D"/>
    <w:rsid w:val="006D1EE2"/>
    <w:rsid w:val="006D2312"/>
    <w:rsid w:val="006D294B"/>
    <w:rsid w:val="006D2CD4"/>
    <w:rsid w:val="006D3127"/>
    <w:rsid w:val="006D3520"/>
    <w:rsid w:val="006D4088"/>
    <w:rsid w:val="006D4B1B"/>
    <w:rsid w:val="006D54B2"/>
    <w:rsid w:val="006D5BCD"/>
    <w:rsid w:val="006D5C5E"/>
    <w:rsid w:val="006D60D6"/>
    <w:rsid w:val="006D67B1"/>
    <w:rsid w:val="006D69BF"/>
    <w:rsid w:val="006D6C9B"/>
    <w:rsid w:val="006E0D73"/>
    <w:rsid w:val="006E1109"/>
    <w:rsid w:val="006E1180"/>
    <w:rsid w:val="006E1393"/>
    <w:rsid w:val="006E2586"/>
    <w:rsid w:val="006E33F9"/>
    <w:rsid w:val="006E3C16"/>
    <w:rsid w:val="006E3E4B"/>
    <w:rsid w:val="006E5890"/>
    <w:rsid w:val="006E5E7B"/>
    <w:rsid w:val="006E6013"/>
    <w:rsid w:val="006F0AF5"/>
    <w:rsid w:val="006F0B77"/>
    <w:rsid w:val="006F15C6"/>
    <w:rsid w:val="006F1CDC"/>
    <w:rsid w:val="006F20EA"/>
    <w:rsid w:val="006F2B67"/>
    <w:rsid w:val="006F2D61"/>
    <w:rsid w:val="006F2FB2"/>
    <w:rsid w:val="006F33F8"/>
    <w:rsid w:val="006F4107"/>
    <w:rsid w:val="006F5247"/>
    <w:rsid w:val="006F5FCB"/>
    <w:rsid w:val="006F73C8"/>
    <w:rsid w:val="0070191A"/>
    <w:rsid w:val="0071053C"/>
    <w:rsid w:val="00710C3A"/>
    <w:rsid w:val="00710D1A"/>
    <w:rsid w:val="00711AA1"/>
    <w:rsid w:val="00713F9E"/>
    <w:rsid w:val="00714A87"/>
    <w:rsid w:val="00714D36"/>
    <w:rsid w:val="007173F1"/>
    <w:rsid w:val="007179E6"/>
    <w:rsid w:val="00720B7B"/>
    <w:rsid w:val="0072219A"/>
    <w:rsid w:val="007224C4"/>
    <w:rsid w:val="00722DAC"/>
    <w:rsid w:val="00722EB1"/>
    <w:rsid w:val="0072379D"/>
    <w:rsid w:val="00724402"/>
    <w:rsid w:val="00726CF9"/>
    <w:rsid w:val="007304F1"/>
    <w:rsid w:val="00732F12"/>
    <w:rsid w:val="007330C9"/>
    <w:rsid w:val="007337DA"/>
    <w:rsid w:val="00736830"/>
    <w:rsid w:val="00736DBB"/>
    <w:rsid w:val="007373B6"/>
    <w:rsid w:val="00740AA1"/>
    <w:rsid w:val="00741D3B"/>
    <w:rsid w:val="00742355"/>
    <w:rsid w:val="00742F76"/>
    <w:rsid w:val="00743842"/>
    <w:rsid w:val="007442DA"/>
    <w:rsid w:val="00745BF3"/>
    <w:rsid w:val="007514CF"/>
    <w:rsid w:val="00753318"/>
    <w:rsid w:val="00753622"/>
    <w:rsid w:val="00753B8F"/>
    <w:rsid w:val="00754D03"/>
    <w:rsid w:val="0075544E"/>
    <w:rsid w:val="00755FCA"/>
    <w:rsid w:val="00756360"/>
    <w:rsid w:val="00756B99"/>
    <w:rsid w:val="00756F43"/>
    <w:rsid w:val="007604F8"/>
    <w:rsid w:val="007607B2"/>
    <w:rsid w:val="00761DE9"/>
    <w:rsid w:val="0076329E"/>
    <w:rsid w:val="00766048"/>
    <w:rsid w:val="007677E5"/>
    <w:rsid w:val="00767B8A"/>
    <w:rsid w:val="00767BD1"/>
    <w:rsid w:val="00770115"/>
    <w:rsid w:val="007709C7"/>
    <w:rsid w:val="0077464F"/>
    <w:rsid w:val="007746E2"/>
    <w:rsid w:val="00774796"/>
    <w:rsid w:val="00775313"/>
    <w:rsid w:val="00776651"/>
    <w:rsid w:val="00777DA1"/>
    <w:rsid w:val="007819FB"/>
    <w:rsid w:val="00781E65"/>
    <w:rsid w:val="007823CF"/>
    <w:rsid w:val="007826EA"/>
    <w:rsid w:val="00784607"/>
    <w:rsid w:val="00785CD0"/>
    <w:rsid w:val="00786D87"/>
    <w:rsid w:val="00790156"/>
    <w:rsid w:val="007902DC"/>
    <w:rsid w:val="00790879"/>
    <w:rsid w:val="00790AA4"/>
    <w:rsid w:val="0079144C"/>
    <w:rsid w:val="00791A35"/>
    <w:rsid w:val="00793E1C"/>
    <w:rsid w:val="00795436"/>
    <w:rsid w:val="007968D3"/>
    <w:rsid w:val="0079705E"/>
    <w:rsid w:val="00797669"/>
    <w:rsid w:val="007978BC"/>
    <w:rsid w:val="007A07A4"/>
    <w:rsid w:val="007A09FD"/>
    <w:rsid w:val="007A0D31"/>
    <w:rsid w:val="007A13BF"/>
    <w:rsid w:val="007A2DBE"/>
    <w:rsid w:val="007A476A"/>
    <w:rsid w:val="007A4D63"/>
    <w:rsid w:val="007A4DC3"/>
    <w:rsid w:val="007A4E59"/>
    <w:rsid w:val="007A534C"/>
    <w:rsid w:val="007A584F"/>
    <w:rsid w:val="007A59FF"/>
    <w:rsid w:val="007B0FA2"/>
    <w:rsid w:val="007B19FD"/>
    <w:rsid w:val="007B2516"/>
    <w:rsid w:val="007B2623"/>
    <w:rsid w:val="007B5F5C"/>
    <w:rsid w:val="007B6E05"/>
    <w:rsid w:val="007B7512"/>
    <w:rsid w:val="007C095C"/>
    <w:rsid w:val="007C1665"/>
    <w:rsid w:val="007C2519"/>
    <w:rsid w:val="007C4DAB"/>
    <w:rsid w:val="007C536D"/>
    <w:rsid w:val="007D04C6"/>
    <w:rsid w:val="007D13A3"/>
    <w:rsid w:val="007D31F7"/>
    <w:rsid w:val="007D5EBF"/>
    <w:rsid w:val="007D5FA2"/>
    <w:rsid w:val="007D5FE5"/>
    <w:rsid w:val="007D6F5A"/>
    <w:rsid w:val="007D7465"/>
    <w:rsid w:val="007E04F0"/>
    <w:rsid w:val="007E10DD"/>
    <w:rsid w:val="007E17A8"/>
    <w:rsid w:val="007E1C85"/>
    <w:rsid w:val="007E1DAE"/>
    <w:rsid w:val="007E217F"/>
    <w:rsid w:val="007E31EB"/>
    <w:rsid w:val="007E3B4E"/>
    <w:rsid w:val="007E4E16"/>
    <w:rsid w:val="007E5D26"/>
    <w:rsid w:val="007E7A27"/>
    <w:rsid w:val="007F09B9"/>
    <w:rsid w:val="007F256D"/>
    <w:rsid w:val="007F3454"/>
    <w:rsid w:val="007F42FD"/>
    <w:rsid w:val="007F7734"/>
    <w:rsid w:val="007F7D6C"/>
    <w:rsid w:val="0080130F"/>
    <w:rsid w:val="00801AA4"/>
    <w:rsid w:val="008031B2"/>
    <w:rsid w:val="00804885"/>
    <w:rsid w:val="0080524A"/>
    <w:rsid w:val="00806493"/>
    <w:rsid w:val="00807042"/>
    <w:rsid w:val="0081106E"/>
    <w:rsid w:val="00811373"/>
    <w:rsid w:val="0081434D"/>
    <w:rsid w:val="00814760"/>
    <w:rsid w:val="008151A0"/>
    <w:rsid w:val="00816315"/>
    <w:rsid w:val="00816EED"/>
    <w:rsid w:val="0081782C"/>
    <w:rsid w:val="00821532"/>
    <w:rsid w:val="00823BF3"/>
    <w:rsid w:val="00824EFC"/>
    <w:rsid w:val="00825163"/>
    <w:rsid w:val="008257D0"/>
    <w:rsid w:val="008264CC"/>
    <w:rsid w:val="008268A1"/>
    <w:rsid w:val="00827691"/>
    <w:rsid w:val="0083220D"/>
    <w:rsid w:val="00832380"/>
    <w:rsid w:val="008339C2"/>
    <w:rsid w:val="0083418B"/>
    <w:rsid w:val="00835A76"/>
    <w:rsid w:val="008361EF"/>
    <w:rsid w:val="008367A2"/>
    <w:rsid w:val="00840D1A"/>
    <w:rsid w:val="00841587"/>
    <w:rsid w:val="00842E26"/>
    <w:rsid w:val="00844D0D"/>
    <w:rsid w:val="00845E9D"/>
    <w:rsid w:val="00850617"/>
    <w:rsid w:val="00851E4C"/>
    <w:rsid w:val="00855B4D"/>
    <w:rsid w:val="0085680A"/>
    <w:rsid w:val="0085753C"/>
    <w:rsid w:val="00862206"/>
    <w:rsid w:val="0086280A"/>
    <w:rsid w:val="00864878"/>
    <w:rsid w:val="00865A52"/>
    <w:rsid w:val="00866ED9"/>
    <w:rsid w:val="00867640"/>
    <w:rsid w:val="00867E01"/>
    <w:rsid w:val="00867F1B"/>
    <w:rsid w:val="00870D2D"/>
    <w:rsid w:val="00870E75"/>
    <w:rsid w:val="00872AE8"/>
    <w:rsid w:val="00872F5F"/>
    <w:rsid w:val="00874EA4"/>
    <w:rsid w:val="008821AA"/>
    <w:rsid w:val="0088237F"/>
    <w:rsid w:val="008839B1"/>
    <w:rsid w:val="00883DD9"/>
    <w:rsid w:val="00884314"/>
    <w:rsid w:val="00884F47"/>
    <w:rsid w:val="00885224"/>
    <w:rsid w:val="00886F1F"/>
    <w:rsid w:val="0088720A"/>
    <w:rsid w:val="008879CB"/>
    <w:rsid w:val="00887B98"/>
    <w:rsid w:val="00891B5C"/>
    <w:rsid w:val="00892D76"/>
    <w:rsid w:val="008941BA"/>
    <w:rsid w:val="00896A5A"/>
    <w:rsid w:val="00896B38"/>
    <w:rsid w:val="00896DAF"/>
    <w:rsid w:val="008A07D5"/>
    <w:rsid w:val="008A0FE2"/>
    <w:rsid w:val="008A1292"/>
    <w:rsid w:val="008A19DD"/>
    <w:rsid w:val="008A1B77"/>
    <w:rsid w:val="008A1C7B"/>
    <w:rsid w:val="008A1E4D"/>
    <w:rsid w:val="008A1FF3"/>
    <w:rsid w:val="008A2692"/>
    <w:rsid w:val="008A2C66"/>
    <w:rsid w:val="008A49EE"/>
    <w:rsid w:val="008A5867"/>
    <w:rsid w:val="008A6610"/>
    <w:rsid w:val="008A6AF7"/>
    <w:rsid w:val="008A774E"/>
    <w:rsid w:val="008A7E27"/>
    <w:rsid w:val="008B1B9A"/>
    <w:rsid w:val="008B33D6"/>
    <w:rsid w:val="008B38DE"/>
    <w:rsid w:val="008B64E3"/>
    <w:rsid w:val="008B6651"/>
    <w:rsid w:val="008B71D8"/>
    <w:rsid w:val="008B7770"/>
    <w:rsid w:val="008B79AF"/>
    <w:rsid w:val="008B7E2C"/>
    <w:rsid w:val="008C0450"/>
    <w:rsid w:val="008C1D67"/>
    <w:rsid w:val="008C2337"/>
    <w:rsid w:val="008C34AD"/>
    <w:rsid w:val="008C3EE7"/>
    <w:rsid w:val="008C5003"/>
    <w:rsid w:val="008C5871"/>
    <w:rsid w:val="008D02AA"/>
    <w:rsid w:val="008D0898"/>
    <w:rsid w:val="008D109A"/>
    <w:rsid w:val="008D11B8"/>
    <w:rsid w:val="008D14CD"/>
    <w:rsid w:val="008D3BB3"/>
    <w:rsid w:val="008D3DDB"/>
    <w:rsid w:val="008D475F"/>
    <w:rsid w:val="008D48A2"/>
    <w:rsid w:val="008D5E9A"/>
    <w:rsid w:val="008D6E1F"/>
    <w:rsid w:val="008D6F13"/>
    <w:rsid w:val="008D7814"/>
    <w:rsid w:val="008E273A"/>
    <w:rsid w:val="008E309E"/>
    <w:rsid w:val="008E30C0"/>
    <w:rsid w:val="008E3276"/>
    <w:rsid w:val="008E3B16"/>
    <w:rsid w:val="008E4E2E"/>
    <w:rsid w:val="008E5A77"/>
    <w:rsid w:val="008F0798"/>
    <w:rsid w:val="008F1576"/>
    <w:rsid w:val="008F3431"/>
    <w:rsid w:val="008F382C"/>
    <w:rsid w:val="008F3952"/>
    <w:rsid w:val="008F3D3B"/>
    <w:rsid w:val="008F53D4"/>
    <w:rsid w:val="008F571E"/>
    <w:rsid w:val="008F5976"/>
    <w:rsid w:val="008F5C26"/>
    <w:rsid w:val="008F79BC"/>
    <w:rsid w:val="0090086C"/>
    <w:rsid w:val="00900BBE"/>
    <w:rsid w:val="00901A8C"/>
    <w:rsid w:val="00902517"/>
    <w:rsid w:val="00902F6A"/>
    <w:rsid w:val="00904070"/>
    <w:rsid w:val="0090490F"/>
    <w:rsid w:val="00905902"/>
    <w:rsid w:val="00910D00"/>
    <w:rsid w:val="009115A2"/>
    <w:rsid w:val="009120F7"/>
    <w:rsid w:val="00912A3C"/>
    <w:rsid w:val="00913BC6"/>
    <w:rsid w:val="009147A6"/>
    <w:rsid w:val="009200C4"/>
    <w:rsid w:val="009207FC"/>
    <w:rsid w:val="0092276A"/>
    <w:rsid w:val="0092587E"/>
    <w:rsid w:val="009262C4"/>
    <w:rsid w:val="009271EB"/>
    <w:rsid w:val="00927843"/>
    <w:rsid w:val="00931819"/>
    <w:rsid w:val="00932BF6"/>
    <w:rsid w:val="009333F1"/>
    <w:rsid w:val="009335FA"/>
    <w:rsid w:val="00933EC8"/>
    <w:rsid w:val="00934742"/>
    <w:rsid w:val="00935323"/>
    <w:rsid w:val="0093603A"/>
    <w:rsid w:val="0093687B"/>
    <w:rsid w:val="00937739"/>
    <w:rsid w:val="0094028D"/>
    <w:rsid w:val="0094047B"/>
    <w:rsid w:val="00941D06"/>
    <w:rsid w:val="00945881"/>
    <w:rsid w:val="00946D7D"/>
    <w:rsid w:val="00946DA1"/>
    <w:rsid w:val="00946EF6"/>
    <w:rsid w:val="00947801"/>
    <w:rsid w:val="00947E45"/>
    <w:rsid w:val="009510CC"/>
    <w:rsid w:val="00951812"/>
    <w:rsid w:val="00951A03"/>
    <w:rsid w:val="00951D63"/>
    <w:rsid w:val="00952DE6"/>
    <w:rsid w:val="00953538"/>
    <w:rsid w:val="009541B9"/>
    <w:rsid w:val="00954920"/>
    <w:rsid w:val="00955743"/>
    <w:rsid w:val="0095670B"/>
    <w:rsid w:val="00957956"/>
    <w:rsid w:val="00957C25"/>
    <w:rsid w:val="00960070"/>
    <w:rsid w:val="009627D9"/>
    <w:rsid w:val="00963B60"/>
    <w:rsid w:val="00964C3D"/>
    <w:rsid w:val="00966AB2"/>
    <w:rsid w:val="00966D4A"/>
    <w:rsid w:val="0097063B"/>
    <w:rsid w:val="00970D29"/>
    <w:rsid w:val="0097141A"/>
    <w:rsid w:val="009718E9"/>
    <w:rsid w:val="0097287A"/>
    <w:rsid w:val="00972D99"/>
    <w:rsid w:val="00973BE8"/>
    <w:rsid w:val="00974541"/>
    <w:rsid w:val="00975866"/>
    <w:rsid w:val="00980410"/>
    <w:rsid w:val="0098074B"/>
    <w:rsid w:val="009809BF"/>
    <w:rsid w:val="00980A70"/>
    <w:rsid w:val="00980BE3"/>
    <w:rsid w:val="009815C5"/>
    <w:rsid w:val="00981F65"/>
    <w:rsid w:val="00982280"/>
    <w:rsid w:val="0098280D"/>
    <w:rsid w:val="00982B56"/>
    <w:rsid w:val="00983586"/>
    <w:rsid w:val="009838F0"/>
    <w:rsid w:val="00984521"/>
    <w:rsid w:val="009849A0"/>
    <w:rsid w:val="00986857"/>
    <w:rsid w:val="00990473"/>
    <w:rsid w:val="00990643"/>
    <w:rsid w:val="00990AF5"/>
    <w:rsid w:val="00990C6A"/>
    <w:rsid w:val="0099183A"/>
    <w:rsid w:val="00991AB9"/>
    <w:rsid w:val="00991AC0"/>
    <w:rsid w:val="00993AFF"/>
    <w:rsid w:val="00994F85"/>
    <w:rsid w:val="0099565B"/>
    <w:rsid w:val="00995E48"/>
    <w:rsid w:val="0099612B"/>
    <w:rsid w:val="009A19F2"/>
    <w:rsid w:val="009A1FB7"/>
    <w:rsid w:val="009A2860"/>
    <w:rsid w:val="009A3230"/>
    <w:rsid w:val="009A4919"/>
    <w:rsid w:val="009A4DF7"/>
    <w:rsid w:val="009A53AD"/>
    <w:rsid w:val="009B090E"/>
    <w:rsid w:val="009B1523"/>
    <w:rsid w:val="009B1F6A"/>
    <w:rsid w:val="009B34CA"/>
    <w:rsid w:val="009B36E8"/>
    <w:rsid w:val="009B43DD"/>
    <w:rsid w:val="009B6A55"/>
    <w:rsid w:val="009B6F66"/>
    <w:rsid w:val="009B7C8E"/>
    <w:rsid w:val="009C0836"/>
    <w:rsid w:val="009C0AC0"/>
    <w:rsid w:val="009C10BC"/>
    <w:rsid w:val="009C1E45"/>
    <w:rsid w:val="009C3D98"/>
    <w:rsid w:val="009C3E61"/>
    <w:rsid w:val="009C46E0"/>
    <w:rsid w:val="009C52A0"/>
    <w:rsid w:val="009C58F3"/>
    <w:rsid w:val="009C74F4"/>
    <w:rsid w:val="009D0849"/>
    <w:rsid w:val="009D102F"/>
    <w:rsid w:val="009D4341"/>
    <w:rsid w:val="009D565E"/>
    <w:rsid w:val="009D56A5"/>
    <w:rsid w:val="009D685F"/>
    <w:rsid w:val="009D6F6F"/>
    <w:rsid w:val="009E07DD"/>
    <w:rsid w:val="009E1ABC"/>
    <w:rsid w:val="009E1E68"/>
    <w:rsid w:val="009E1E74"/>
    <w:rsid w:val="009E28CF"/>
    <w:rsid w:val="009E29F4"/>
    <w:rsid w:val="009E2DAF"/>
    <w:rsid w:val="009E38B2"/>
    <w:rsid w:val="009E3EA4"/>
    <w:rsid w:val="009E4C43"/>
    <w:rsid w:val="009E5907"/>
    <w:rsid w:val="009E5ECF"/>
    <w:rsid w:val="009E73E5"/>
    <w:rsid w:val="009F1127"/>
    <w:rsid w:val="009F2FE9"/>
    <w:rsid w:val="009F45A6"/>
    <w:rsid w:val="009F48C1"/>
    <w:rsid w:val="009F4C2E"/>
    <w:rsid w:val="009F4CEA"/>
    <w:rsid w:val="009F5C05"/>
    <w:rsid w:val="009F6DC2"/>
    <w:rsid w:val="009F72A7"/>
    <w:rsid w:val="00A003CD"/>
    <w:rsid w:val="00A01CFF"/>
    <w:rsid w:val="00A02719"/>
    <w:rsid w:val="00A02797"/>
    <w:rsid w:val="00A043F8"/>
    <w:rsid w:val="00A05164"/>
    <w:rsid w:val="00A065BD"/>
    <w:rsid w:val="00A072C7"/>
    <w:rsid w:val="00A10814"/>
    <w:rsid w:val="00A11E39"/>
    <w:rsid w:val="00A12699"/>
    <w:rsid w:val="00A126FC"/>
    <w:rsid w:val="00A12DB2"/>
    <w:rsid w:val="00A138F0"/>
    <w:rsid w:val="00A1595A"/>
    <w:rsid w:val="00A17421"/>
    <w:rsid w:val="00A17E44"/>
    <w:rsid w:val="00A22335"/>
    <w:rsid w:val="00A23B61"/>
    <w:rsid w:val="00A23DF6"/>
    <w:rsid w:val="00A23ECA"/>
    <w:rsid w:val="00A254ED"/>
    <w:rsid w:val="00A274DC"/>
    <w:rsid w:val="00A275AA"/>
    <w:rsid w:val="00A27AC6"/>
    <w:rsid w:val="00A27E19"/>
    <w:rsid w:val="00A30893"/>
    <w:rsid w:val="00A30B8F"/>
    <w:rsid w:val="00A310C0"/>
    <w:rsid w:val="00A31D10"/>
    <w:rsid w:val="00A321D5"/>
    <w:rsid w:val="00A343C3"/>
    <w:rsid w:val="00A34FAE"/>
    <w:rsid w:val="00A365D2"/>
    <w:rsid w:val="00A401A5"/>
    <w:rsid w:val="00A404B1"/>
    <w:rsid w:val="00A40E60"/>
    <w:rsid w:val="00A41873"/>
    <w:rsid w:val="00A421A9"/>
    <w:rsid w:val="00A449FF"/>
    <w:rsid w:val="00A45FD1"/>
    <w:rsid w:val="00A46D8A"/>
    <w:rsid w:val="00A47613"/>
    <w:rsid w:val="00A47D54"/>
    <w:rsid w:val="00A51803"/>
    <w:rsid w:val="00A51F14"/>
    <w:rsid w:val="00A522AB"/>
    <w:rsid w:val="00A5283B"/>
    <w:rsid w:val="00A53195"/>
    <w:rsid w:val="00A53398"/>
    <w:rsid w:val="00A56BE5"/>
    <w:rsid w:val="00A56EC2"/>
    <w:rsid w:val="00A60CC6"/>
    <w:rsid w:val="00A613B0"/>
    <w:rsid w:val="00A620C0"/>
    <w:rsid w:val="00A6258E"/>
    <w:rsid w:val="00A62D6A"/>
    <w:rsid w:val="00A63DBB"/>
    <w:rsid w:val="00A64A3B"/>
    <w:rsid w:val="00A65F03"/>
    <w:rsid w:val="00A664CB"/>
    <w:rsid w:val="00A66AA2"/>
    <w:rsid w:val="00A67610"/>
    <w:rsid w:val="00A702BA"/>
    <w:rsid w:val="00A70D0E"/>
    <w:rsid w:val="00A7391C"/>
    <w:rsid w:val="00A74EF7"/>
    <w:rsid w:val="00A755DD"/>
    <w:rsid w:val="00A7702C"/>
    <w:rsid w:val="00A80AEF"/>
    <w:rsid w:val="00A8124B"/>
    <w:rsid w:val="00A82399"/>
    <w:rsid w:val="00A840D4"/>
    <w:rsid w:val="00A84289"/>
    <w:rsid w:val="00A86833"/>
    <w:rsid w:val="00A869E6"/>
    <w:rsid w:val="00A90393"/>
    <w:rsid w:val="00A9426F"/>
    <w:rsid w:val="00A9491C"/>
    <w:rsid w:val="00A96D91"/>
    <w:rsid w:val="00A9752F"/>
    <w:rsid w:val="00AA0BC9"/>
    <w:rsid w:val="00AA1834"/>
    <w:rsid w:val="00AA2B48"/>
    <w:rsid w:val="00AA545E"/>
    <w:rsid w:val="00AA5B0C"/>
    <w:rsid w:val="00AA70BE"/>
    <w:rsid w:val="00AA77D0"/>
    <w:rsid w:val="00AA7D5F"/>
    <w:rsid w:val="00AB0511"/>
    <w:rsid w:val="00AB1816"/>
    <w:rsid w:val="00AB1BC9"/>
    <w:rsid w:val="00AB3AA7"/>
    <w:rsid w:val="00AB4322"/>
    <w:rsid w:val="00AB4CB9"/>
    <w:rsid w:val="00AB522D"/>
    <w:rsid w:val="00AB7A53"/>
    <w:rsid w:val="00AC19FF"/>
    <w:rsid w:val="00AC1D66"/>
    <w:rsid w:val="00AC2015"/>
    <w:rsid w:val="00AC2E13"/>
    <w:rsid w:val="00AC412F"/>
    <w:rsid w:val="00AC4F58"/>
    <w:rsid w:val="00AC503F"/>
    <w:rsid w:val="00AC50F0"/>
    <w:rsid w:val="00AC5B23"/>
    <w:rsid w:val="00AC7BD9"/>
    <w:rsid w:val="00AD4680"/>
    <w:rsid w:val="00AD503D"/>
    <w:rsid w:val="00AD674C"/>
    <w:rsid w:val="00AD78AB"/>
    <w:rsid w:val="00AE0185"/>
    <w:rsid w:val="00AE0388"/>
    <w:rsid w:val="00AE08DE"/>
    <w:rsid w:val="00AE147B"/>
    <w:rsid w:val="00AE1EA2"/>
    <w:rsid w:val="00AE32EE"/>
    <w:rsid w:val="00AE3449"/>
    <w:rsid w:val="00AE3D35"/>
    <w:rsid w:val="00AE412D"/>
    <w:rsid w:val="00AE5B2D"/>
    <w:rsid w:val="00AE60B6"/>
    <w:rsid w:val="00AF0C9E"/>
    <w:rsid w:val="00AF14D8"/>
    <w:rsid w:val="00AF1579"/>
    <w:rsid w:val="00AF1A12"/>
    <w:rsid w:val="00AF2242"/>
    <w:rsid w:val="00AF3147"/>
    <w:rsid w:val="00AF3370"/>
    <w:rsid w:val="00AF3787"/>
    <w:rsid w:val="00AF39CE"/>
    <w:rsid w:val="00AF48F5"/>
    <w:rsid w:val="00AF5CF3"/>
    <w:rsid w:val="00AF7114"/>
    <w:rsid w:val="00B0365D"/>
    <w:rsid w:val="00B03882"/>
    <w:rsid w:val="00B043A1"/>
    <w:rsid w:val="00B04618"/>
    <w:rsid w:val="00B0499D"/>
    <w:rsid w:val="00B05046"/>
    <w:rsid w:val="00B069A1"/>
    <w:rsid w:val="00B06AB7"/>
    <w:rsid w:val="00B078E2"/>
    <w:rsid w:val="00B1000F"/>
    <w:rsid w:val="00B100DD"/>
    <w:rsid w:val="00B109FB"/>
    <w:rsid w:val="00B10E3F"/>
    <w:rsid w:val="00B10EC4"/>
    <w:rsid w:val="00B10EEE"/>
    <w:rsid w:val="00B11671"/>
    <w:rsid w:val="00B11D84"/>
    <w:rsid w:val="00B11DC1"/>
    <w:rsid w:val="00B129D4"/>
    <w:rsid w:val="00B12B75"/>
    <w:rsid w:val="00B12D64"/>
    <w:rsid w:val="00B14661"/>
    <w:rsid w:val="00B14879"/>
    <w:rsid w:val="00B15EFF"/>
    <w:rsid w:val="00B16063"/>
    <w:rsid w:val="00B204B7"/>
    <w:rsid w:val="00B22575"/>
    <w:rsid w:val="00B23E9D"/>
    <w:rsid w:val="00B259F7"/>
    <w:rsid w:val="00B26604"/>
    <w:rsid w:val="00B266CB"/>
    <w:rsid w:val="00B267F5"/>
    <w:rsid w:val="00B2681E"/>
    <w:rsid w:val="00B26AB5"/>
    <w:rsid w:val="00B277A6"/>
    <w:rsid w:val="00B279D5"/>
    <w:rsid w:val="00B3065B"/>
    <w:rsid w:val="00B33745"/>
    <w:rsid w:val="00B34833"/>
    <w:rsid w:val="00B35896"/>
    <w:rsid w:val="00B37529"/>
    <w:rsid w:val="00B37589"/>
    <w:rsid w:val="00B40176"/>
    <w:rsid w:val="00B4036C"/>
    <w:rsid w:val="00B406DB"/>
    <w:rsid w:val="00B40D2B"/>
    <w:rsid w:val="00B410CB"/>
    <w:rsid w:val="00B41B11"/>
    <w:rsid w:val="00B41D4B"/>
    <w:rsid w:val="00B43EDE"/>
    <w:rsid w:val="00B442A2"/>
    <w:rsid w:val="00B468C7"/>
    <w:rsid w:val="00B47233"/>
    <w:rsid w:val="00B4733E"/>
    <w:rsid w:val="00B47C11"/>
    <w:rsid w:val="00B50374"/>
    <w:rsid w:val="00B50587"/>
    <w:rsid w:val="00B507D8"/>
    <w:rsid w:val="00B518CB"/>
    <w:rsid w:val="00B533DB"/>
    <w:rsid w:val="00B53680"/>
    <w:rsid w:val="00B5453D"/>
    <w:rsid w:val="00B5488E"/>
    <w:rsid w:val="00B56AA2"/>
    <w:rsid w:val="00B57143"/>
    <w:rsid w:val="00B57518"/>
    <w:rsid w:val="00B5783D"/>
    <w:rsid w:val="00B605C4"/>
    <w:rsid w:val="00B61497"/>
    <w:rsid w:val="00B622C1"/>
    <w:rsid w:val="00B645DF"/>
    <w:rsid w:val="00B64D4A"/>
    <w:rsid w:val="00B6588D"/>
    <w:rsid w:val="00B67031"/>
    <w:rsid w:val="00B6733F"/>
    <w:rsid w:val="00B70F0A"/>
    <w:rsid w:val="00B72E95"/>
    <w:rsid w:val="00B7306D"/>
    <w:rsid w:val="00B7334D"/>
    <w:rsid w:val="00B73459"/>
    <w:rsid w:val="00B73568"/>
    <w:rsid w:val="00B741D7"/>
    <w:rsid w:val="00B74BDB"/>
    <w:rsid w:val="00B75B3D"/>
    <w:rsid w:val="00B761C6"/>
    <w:rsid w:val="00B76CF3"/>
    <w:rsid w:val="00B76DB4"/>
    <w:rsid w:val="00B816AE"/>
    <w:rsid w:val="00B82DA0"/>
    <w:rsid w:val="00B83CD8"/>
    <w:rsid w:val="00B8402F"/>
    <w:rsid w:val="00B848B3"/>
    <w:rsid w:val="00B86835"/>
    <w:rsid w:val="00B87BEC"/>
    <w:rsid w:val="00B9114B"/>
    <w:rsid w:val="00B91B64"/>
    <w:rsid w:val="00B920FD"/>
    <w:rsid w:val="00B929B2"/>
    <w:rsid w:val="00B92F2C"/>
    <w:rsid w:val="00B93EEC"/>
    <w:rsid w:val="00B94F64"/>
    <w:rsid w:val="00B9603D"/>
    <w:rsid w:val="00B96D1D"/>
    <w:rsid w:val="00B97018"/>
    <w:rsid w:val="00BA071E"/>
    <w:rsid w:val="00BA3E0F"/>
    <w:rsid w:val="00BA54F5"/>
    <w:rsid w:val="00BA58AF"/>
    <w:rsid w:val="00BA6E2A"/>
    <w:rsid w:val="00BA7D59"/>
    <w:rsid w:val="00BA7F4C"/>
    <w:rsid w:val="00BB1929"/>
    <w:rsid w:val="00BB2077"/>
    <w:rsid w:val="00BB2483"/>
    <w:rsid w:val="00BB3328"/>
    <w:rsid w:val="00BB3511"/>
    <w:rsid w:val="00BB3593"/>
    <w:rsid w:val="00BB5089"/>
    <w:rsid w:val="00BB75A5"/>
    <w:rsid w:val="00BB7E00"/>
    <w:rsid w:val="00BC0760"/>
    <w:rsid w:val="00BC129B"/>
    <w:rsid w:val="00BC2610"/>
    <w:rsid w:val="00BC2823"/>
    <w:rsid w:val="00BC2E60"/>
    <w:rsid w:val="00BC31F4"/>
    <w:rsid w:val="00BC3C28"/>
    <w:rsid w:val="00BC433E"/>
    <w:rsid w:val="00BC563B"/>
    <w:rsid w:val="00BC607D"/>
    <w:rsid w:val="00BC632C"/>
    <w:rsid w:val="00BC6BBF"/>
    <w:rsid w:val="00BC7C7F"/>
    <w:rsid w:val="00BC7F77"/>
    <w:rsid w:val="00BC7F94"/>
    <w:rsid w:val="00BD0A30"/>
    <w:rsid w:val="00BD108A"/>
    <w:rsid w:val="00BD38D2"/>
    <w:rsid w:val="00BD4CBF"/>
    <w:rsid w:val="00BD6884"/>
    <w:rsid w:val="00BE00F0"/>
    <w:rsid w:val="00BE056B"/>
    <w:rsid w:val="00BE0DC3"/>
    <w:rsid w:val="00BE19BB"/>
    <w:rsid w:val="00BE1B1E"/>
    <w:rsid w:val="00BE2248"/>
    <w:rsid w:val="00BE3920"/>
    <w:rsid w:val="00BE49C5"/>
    <w:rsid w:val="00BE4C80"/>
    <w:rsid w:val="00BE51CB"/>
    <w:rsid w:val="00BE5F6F"/>
    <w:rsid w:val="00BE637E"/>
    <w:rsid w:val="00BE73FD"/>
    <w:rsid w:val="00BF0E68"/>
    <w:rsid w:val="00BF11DF"/>
    <w:rsid w:val="00BF5868"/>
    <w:rsid w:val="00BF60BC"/>
    <w:rsid w:val="00BF7E69"/>
    <w:rsid w:val="00C00642"/>
    <w:rsid w:val="00C02E80"/>
    <w:rsid w:val="00C038B7"/>
    <w:rsid w:val="00C05A72"/>
    <w:rsid w:val="00C076A0"/>
    <w:rsid w:val="00C10190"/>
    <w:rsid w:val="00C110CE"/>
    <w:rsid w:val="00C11151"/>
    <w:rsid w:val="00C11B58"/>
    <w:rsid w:val="00C12019"/>
    <w:rsid w:val="00C1365D"/>
    <w:rsid w:val="00C1535D"/>
    <w:rsid w:val="00C154A5"/>
    <w:rsid w:val="00C203CB"/>
    <w:rsid w:val="00C2118A"/>
    <w:rsid w:val="00C2157F"/>
    <w:rsid w:val="00C22136"/>
    <w:rsid w:val="00C222C4"/>
    <w:rsid w:val="00C22E81"/>
    <w:rsid w:val="00C23B19"/>
    <w:rsid w:val="00C24046"/>
    <w:rsid w:val="00C26146"/>
    <w:rsid w:val="00C26561"/>
    <w:rsid w:val="00C324D1"/>
    <w:rsid w:val="00C33137"/>
    <w:rsid w:val="00C33F23"/>
    <w:rsid w:val="00C33FEC"/>
    <w:rsid w:val="00C3402B"/>
    <w:rsid w:val="00C34DA2"/>
    <w:rsid w:val="00C34F66"/>
    <w:rsid w:val="00C359B6"/>
    <w:rsid w:val="00C35A5C"/>
    <w:rsid w:val="00C40D5A"/>
    <w:rsid w:val="00C4117D"/>
    <w:rsid w:val="00C4231A"/>
    <w:rsid w:val="00C42489"/>
    <w:rsid w:val="00C43C73"/>
    <w:rsid w:val="00C44617"/>
    <w:rsid w:val="00C446F3"/>
    <w:rsid w:val="00C467EB"/>
    <w:rsid w:val="00C46A3D"/>
    <w:rsid w:val="00C47B6E"/>
    <w:rsid w:val="00C50AFE"/>
    <w:rsid w:val="00C517F1"/>
    <w:rsid w:val="00C51D92"/>
    <w:rsid w:val="00C533E2"/>
    <w:rsid w:val="00C53580"/>
    <w:rsid w:val="00C54118"/>
    <w:rsid w:val="00C54B2E"/>
    <w:rsid w:val="00C54EAC"/>
    <w:rsid w:val="00C55A4E"/>
    <w:rsid w:val="00C5740B"/>
    <w:rsid w:val="00C574B1"/>
    <w:rsid w:val="00C5755D"/>
    <w:rsid w:val="00C5798A"/>
    <w:rsid w:val="00C62274"/>
    <w:rsid w:val="00C63D88"/>
    <w:rsid w:val="00C65E6D"/>
    <w:rsid w:val="00C669FF"/>
    <w:rsid w:val="00C674FF"/>
    <w:rsid w:val="00C70251"/>
    <w:rsid w:val="00C70CFD"/>
    <w:rsid w:val="00C719BF"/>
    <w:rsid w:val="00C7241F"/>
    <w:rsid w:val="00C74947"/>
    <w:rsid w:val="00C74E3F"/>
    <w:rsid w:val="00C74FA1"/>
    <w:rsid w:val="00C75504"/>
    <w:rsid w:val="00C757D6"/>
    <w:rsid w:val="00C76061"/>
    <w:rsid w:val="00C764EC"/>
    <w:rsid w:val="00C8148A"/>
    <w:rsid w:val="00C81C4A"/>
    <w:rsid w:val="00C8226A"/>
    <w:rsid w:val="00C83272"/>
    <w:rsid w:val="00C8412C"/>
    <w:rsid w:val="00C8436D"/>
    <w:rsid w:val="00C84E5C"/>
    <w:rsid w:val="00C86963"/>
    <w:rsid w:val="00C86CDA"/>
    <w:rsid w:val="00C8711C"/>
    <w:rsid w:val="00C915F0"/>
    <w:rsid w:val="00C9194E"/>
    <w:rsid w:val="00C9240D"/>
    <w:rsid w:val="00C9362D"/>
    <w:rsid w:val="00C93B53"/>
    <w:rsid w:val="00C93D5C"/>
    <w:rsid w:val="00C93F97"/>
    <w:rsid w:val="00C94C0E"/>
    <w:rsid w:val="00C9525D"/>
    <w:rsid w:val="00C95468"/>
    <w:rsid w:val="00C955AD"/>
    <w:rsid w:val="00C95774"/>
    <w:rsid w:val="00C959C1"/>
    <w:rsid w:val="00C967C6"/>
    <w:rsid w:val="00C97CC3"/>
    <w:rsid w:val="00CA0835"/>
    <w:rsid w:val="00CA2EB6"/>
    <w:rsid w:val="00CA3586"/>
    <w:rsid w:val="00CA4187"/>
    <w:rsid w:val="00CA4AA5"/>
    <w:rsid w:val="00CA5C8F"/>
    <w:rsid w:val="00CA6766"/>
    <w:rsid w:val="00CA70A2"/>
    <w:rsid w:val="00CA714E"/>
    <w:rsid w:val="00CA7D8A"/>
    <w:rsid w:val="00CB2331"/>
    <w:rsid w:val="00CB2521"/>
    <w:rsid w:val="00CB267E"/>
    <w:rsid w:val="00CB2A24"/>
    <w:rsid w:val="00CB37DA"/>
    <w:rsid w:val="00CB4EC8"/>
    <w:rsid w:val="00CB586C"/>
    <w:rsid w:val="00CB594F"/>
    <w:rsid w:val="00CB73B2"/>
    <w:rsid w:val="00CB79ED"/>
    <w:rsid w:val="00CB7EEF"/>
    <w:rsid w:val="00CC141C"/>
    <w:rsid w:val="00CC1E67"/>
    <w:rsid w:val="00CC3493"/>
    <w:rsid w:val="00CC4771"/>
    <w:rsid w:val="00CC4BC4"/>
    <w:rsid w:val="00CC4DF6"/>
    <w:rsid w:val="00CC57FF"/>
    <w:rsid w:val="00CC581C"/>
    <w:rsid w:val="00CC631C"/>
    <w:rsid w:val="00CC6794"/>
    <w:rsid w:val="00CC69B4"/>
    <w:rsid w:val="00CC6D92"/>
    <w:rsid w:val="00CC732C"/>
    <w:rsid w:val="00CD0DFB"/>
    <w:rsid w:val="00CD1A45"/>
    <w:rsid w:val="00CD285F"/>
    <w:rsid w:val="00CD433A"/>
    <w:rsid w:val="00CD4D92"/>
    <w:rsid w:val="00CD6633"/>
    <w:rsid w:val="00CD6ECE"/>
    <w:rsid w:val="00CD71F7"/>
    <w:rsid w:val="00CD7501"/>
    <w:rsid w:val="00CE0261"/>
    <w:rsid w:val="00CE118D"/>
    <w:rsid w:val="00CE1ABE"/>
    <w:rsid w:val="00CE1EDF"/>
    <w:rsid w:val="00CE2BB6"/>
    <w:rsid w:val="00CE2EAF"/>
    <w:rsid w:val="00CE538C"/>
    <w:rsid w:val="00CF02E3"/>
    <w:rsid w:val="00CF0C0E"/>
    <w:rsid w:val="00CF0E87"/>
    <w:rsid w:val="00CF0EA8"/>
    <w:rsid w:val="00CF0F25"/>
    <w:rsid w:val="00CF1CCA"/>
    <w:rsid w:val="00CF3D19"/>
    <w:rsid w:val="00CF3DD3"/>
    <w:rsid w:val="00CF5514"/>
    <w:rsid w:val="00CF571E"/>
    <w:rsid w:val="00CF6F4A"/>
    <w:rsid w:val="00D0084E"/>
    <w:rsid w:val="00D01472"/>
    <w:rsid w:val="00D03061"/>
    <w:rsid w:val="00D03A3E"/>
    <w:rsid w:val="00D05140"/>
    <w:rsid w:val="00D05D0F"/>
    <w:rsid w:val="00D05F83"/>
    <w:rsid w:val="00D060F2"/>
    <w:rsid w:val="00D0728D"/>
    <w:rsid w:val="00D07427"/>
    <w:rsid w:val="00D079AC"/>
    <w:rsid w:val="00D07DDE"/>
    <w:rsid w:val="00D126ED"/>
    <w:rsid w:val="00D12BE9"/>
    <w:rsid w:val="00D12E84"/>
    <w:rsid w:val="00D146B1"/>
    <w:rsid w:val="00D149F1"/>
    <w:rsid w:val="00D14E9D"/>
    <w:rsid w:val="00D15051"/>
    <w:rsid w:val="00D1591F"/>
    <w:rsid w:val="00D2072A"/>
    <w:rsid w:val="00D21A27"/>
    <w:rsid w:val="00D2353F"/>
    <w:rsid w:val="00D23D53"/>
    <w:rsid w:val="00D24498"/>
    <w:rsid w:val="00D25A68"/>
    <w:rsid w:val="00D25C23"/>
    <w:rsid w:val="00D27842"/>
    <w:rsid w:val="00D321C2"/>
    <w:rsid w:val="00D32453"/>
    <w:rsid w:val="00D327C6"/>
    <w:rsid w:val="00D32EED"/>
    <w:rsid w:val="00D33BB5"/>
    <w:rsid w:val="00D34D6E"/>
    <w:rsid w:val="00D36B44"/>
    <w:rsid w:val="00D37350"/>
    <w:rsid w:val="00D376DF"/>
    <w:rsid w:val="00D41C38"/>
    <w:rsid w:val="00D42DCA"/>
    <w:rsid w:val="00D431FF"/>
    <w:rsid w:val="00D43546"/>
    <w:rsid w:val="00D446B5"/>
    <w:rsid w:val="00D46349"/>
    <w:rsid w:val="00D4797F"/>
    <w:rsid w:val="00D47AE3"/>
    <w:rsid w:val="00D47BC3"/>
    <w:rsid w:val="00D51228"/>
    <w:rsid w:val="00D5190D"/>
    <w:rsid w:val="00D51E22"/>
    <w:rsid w:val="00D52EF5"/>
    <w:rsid w:val="00D5470A"/>
    <w:rsid w:val="00D54713"/>
    <w:rsid w:val="00D54F64"/>
    <w:rsid w:val="00D56975"/>
    <w:rsid w:val="00D56D81"/>
    <w:rsid w:val="00D56F62"/>
    <w:rsid w:val="00D60A79"/>
    <w:rsid w:val="00D6100D"/>
    <w:rsid w:val="00D61467"/>
    <w:rsid w:val="00D64B53"/>
    <w:rsid w:val="00D6535B"/>
    <w:rsid w:val="00D65FA5"/>
    <w:rsid w:val="00D66465"/>
    <w:rsid w:val="00D67B5F"/>
    <w:rsid w:val="00D67D14"/>
    <w:rsid w:val="00D7210A"/>
    <w:rsid w:val="00D72344"/>
    <w:rsid w:val="00D729F6"/>
    <w:rsid w:val="00D72DE8"/>
    <w:rsid w:val="00D73471"/>
    <w:rsid w:val="00D83009"/>
    <w:rsid w:val="00D83870"/>
    <w:rsid w:val="00D85267"/>
    <w:rsid w:val="00D868ED"/>
    <w:rsid w:val="00D86AD2"/>
    <w:rsid w:val="00D86C1A"/>
    <w:rsid w:val="00D906FA"/>
    <w:rsid w:val="00D910EC"/>
    <w:rsid w:val="00D91243"/>
    <w:rsid w:val="00D912E1"/>
    <w:rsid w:val="00D91390"/>
    <w:rsid w:val="00D9189D"/>
    <w:rsid w:val="00D91BF8"/>
    <w:rsid w:val="00D92B7D"/>
    <w:rsid w:val="00D93296"/>
    <w:rsid w:val="00D93507"/>
    <w:rsid w:val="00D94716"/>
    <w:rsid w:val="00D94FE5"/>
    <w:rsid w:val="00D95698"/>
    <w:rsid w:val="00D971B5"/>
    <w:rsid w:val="00D97654"/>
    <w:rsid w:val="00D97E5C"/>
    <w:rsid w:val="00DA1E2B"/>
    <w:rsid w:val="00DA5282"/>
    <w:rsid w:val="00DA53DF"/>
    <w:rsid w:val="00DA5BC1"/>
    <w:rsid w:val="00DA5E77"/>
    <w:rsid w:val="00DA7080"/>
    <w:rsid w:val="00DB0195"/>
    <w:rsid w:val="00DB0449"/>
    <w:rsid w:val="00DB0ADC"/>
    <w:rsid w:val="00DB22A7"/>
    <w:rsid w:val="00DB3A80"/>
    <w:rsid w:val="00DB45B5"/>
    <w:rsid w:val="00DB61B8"/>
    <w:rsid w:val="00DB7728"/>
    <w:rsid w:val="00DB7934"/>
    <w:rsid w:val="00DB7D84"/>
    <w:rsid w:val="00DC08D8"/>
    <w:rsid w:val="00DC1272"/>
    <w:rsid w:val="00DC1317"/>
    <w:rsid w:val="00DC1FA0"/>
    <w:rsid w:val="00DC2B45"/>
    <w:rsid w:val="00DC31A0"/>
    <w:rsid w:val="00DC5093"/>
    <w:rsid w:val="00DC54F1"/>
    <w:rsid w:val="00DC7795"/>
    <w:rsid w:val="00DD010F"/>
    <w:rsid w:val="00DD0FA3"/>
    <w:rsid w:val="00DD3BA0"/>
    <w:rsid w:val="00DD45B2"/>
    <w:rsid w:val="00DD5D67"/>
    <w:rsid w:val="00DE00FC"/>
    <w:rsid w:val="00DE15D3"/>
    <w:rsid w:val="00DE1A23"/>
    <w:rsid w:val="00DE1ADE"/>
    <w:rsid w:val="00DE47DA"/>
    <w:rsid w:val="00DE4CBE"/>
    <w:rsid w:val="00DE5409"/>
    <w:rsid w:val="00DE5F1F"/>
    <w:rsid w:val="00DE60A5"/>
    <w:rsid w:val="00DE65F3"/>
    <w:rsid w:val="00DE6D7E"/>
    <w:rsid w:val="00DE7EBA"/>
    <w:rsid w:val="00DF06D9"/>
    <w:rsid w:val="00DF095A"/>
    <w:rsid w:val="00DF2500"/>
    <w:rsid w:val="00DF2DE7"/>
    <w:rsid w:val="00DF417E"/>
    <w:rsid w:val="00DF4BA5"/>
    <w:rsid w:val="00E00161"/>
    <w:rsid w:val="00E004B3"/>
    <w:rsid w:val="00E01E97"/>
    <w:rsid w:val="00E0242A"/>
    <w:rsid w:val="00E0332C"/>
    <w:rsid w:val="00E037AD"/>
    <w:rsid w:val="00E0516E"/>
    <w:rsid w:val="00E061E5"/>
    <w:rsid w:val="00E06742"/>
    <w:rsid w:val="00E10B89"/>
    <w:rsid w:val="00E1104C"/>
    <w:rsid w:val="00E11220"/>
    <w:rsid w:val="00E11C34"/>
    <w:rsid w:val="00E11F1B"/>
    <w:rsid w:val="00E126BF"/>
    <w:rsid w:val="00E20E98"/>
    <w:rsid w:val="00E214FE"/>
    <w:rsid w:val="00E2274B"/>
    <w:rsid w:val="00E22B43"/>
    <w:rsid w:val="00E22DC9"/>
    <w:rsid w:val="00E241F2"/>
    <w:rsid w:val="00E244AC"/>
    <w:rsid w:val="00E24B8F"/>
    <w:rsid w:val="00E269ED"/>
    <w:rsid w:val="00E332F8"/>
    <w:rsid w:val="00E36714"/>
    <w:rsid w:val="00E36C3D"/>
    <w:rsid w:val="00E37492"/>
    <w:rsid w:val="00E42601"/>
    <w:rsid w:val="00E42AAD"/>
    <w:rsid w:val="00E431DA"/>
    <w:rsid w:val="00E434D9"/>
    <w:rsid w:val="00E4460D"/>
    <w:rsid w:val="00E44AC7"/>
    <w:rsid w:val="00E455C0"/>
    <w:rsid w:val="00E455FD"/>
    <w:rsid w:val="00E4594F"/>
    <w:rsid w:val="00E45C1A"/>
    <w:rsid w:val="00E45D28"/>
    <w:rsid w:val="00E462AE"/>
    <w:rsid w:val="00E46C00"/>
    <w:rsid w:val="00E5093A"/>
    <w:rsid w:val="00E516BA"/>
    <w:rsid w:val="00E536D9"/>
    <w:rsid w:val="00E53C48"/>
    <w:rsid w:val="00E543BD"/>
    <w:rsid w:val="00E56AB4"/>
    <w:rsid w:val="00E57258"/>
    <w:rsid w:val="00E57FDD"/>
    <w:rsid w:val="00E608E0"/>
    <w:rsid w:val="00E60D52"/>
    <w:rsid w:val="00E64EBF"/>
    <w:rsid w:val="00E670EA"/>
    <w:rsid w:val="00E67AAC"/>
    <w:rsid w:val="00E70A17"/>
    <w:rsid w:val="00E70AF9"/>
    <w:rsid w:val="00E719CA"/>
    <w:rsid w:val="00E72CD6"/>
    <w:rsid w:val="00E747DC"/>
    <w:rsid w:val="00E759D2"/>
    <w:rsid w:val="00E76CD1"/>
    <w:rsid w:val="00E76D89"/>
    <w:rsid w:val="00E77711"/>
    <w:rsid w:val="00E77DDF"/>
    <w:rsid w:val="00E81FA3"/>
    <w:rsid w:val="00E82A5B"/>
    <w:rsid w:val="00E85D98"/>
    <w:rsid w:val="00E87B4F"/>
    <w:rsid w:val="00E9081F"/>
    <w:rsid w:val="00E91B9F"/>
    <w:rsid w:val="00E91DD7"/>
    <w:rsid w:val="00E92167"/>
    <w:rsid w:val="00E925BD"/>
    <w:rsid w:val="00E926EB"/>
    <w:rsid w:val="00E9298C"/>
    <w:rsid w:val="00E932B3"/>
    <w:rsid w:val="00E939CC"/>
    <w:rsid w:val="00EA00CB"/>
    <w:rsid w:val="00EA0D20"/>
    <w:rsid w:val="00EA29EE"/>
    <w:rsid w:val="00EA5188"/>
    <w:rsid w:val="00EA5290"/>
    <w:rsid w:val="00EA52C3"/>
    <w:rsid w:val="00EA6293"/>
    <w:rsid w:val="00EA684E"/>
    <w:rsid w:val="00EB0EB3"/>
    <w:rsid w:val="00EB159C"/>
    <w:rsid w:val="00EB248E"/>
    <w:rsid w:val="00EB3CF3"/>
    <w:rsid w:val="00EB5804"/>
    <w:rsid w:val="00EB6B9C"/>
    <w:rsid w:val="00EB6F4F"/>
    <w:rsid w:val="00EB6FEC"/>
    <w:rsid w:val="00EB72DE"/>
    <w:rsid w:val="00EC1C13"/>
    <w:rsid w:val="00EC2849"/>
    <w:rsid w:val="00EC380B"/>
    <w:rsid w:val="00EC5652"/>
    <w:rsid w:val="00EC67F2"/>
    <w:rsid w:val="00EC756B"/>
    <w:rsid w:val="00EC77F0"/>
    <w:rsid w:val="00EC796F"/>
    <w:rsid w:val="00ED084D"/>
    <w:rsid w:val="00ED161B"/>
    <w:rsid w:val="00ED3372"/>
    <w:rsid w:val="00ED4F40"/>
    <w:rsid w:val="00ED4FA1"/>
    <w:rsid w:val="00ED5F45"/>
    <w:rsid w:val="00ED7373"/>
    <w:rsid w:val="00EE11F5"/>
    <w:rsid w:val="00EE1A4B"/>
    <w:rsid w:val="00EE1B22"/>
    <w:rsid w:val="00EE2981"/>
    <w:rsid w:val="00EE3021"/>
    <w:rsid w:val="00EE435D"/>
    <w:rsid w:val="00EE4582"/>
    <w:rsid w:val="00EE4B6B"/>
    <w:rsid w:val="00EE4BBF"/>
    <w:rsid w:val="00EE4E23"/>
    <w:rsid w:val="00EE575E"/>
    <w:rsid w:val="00EF0882"/>
    <w:rsid w:val="00EF1319"/>
    <w:rsid w:val="00EF1B25"/>
    <w:rsid w:val="00EF1E87"/>
    <w:rsid w:val="00EF1F3A"/>
    <w:rsid w:val="00EF3D2E"/>
    <w:rsid w:val="00EF436B"/>
    <w:rsid w:val="00EF56D7"/>
    <w:rsid w:val="00EF6C6F"/>
    <w:rsid w:val="00EF7178"/>
    <w:rsid w:val="00EF76A6"/>
    <w:rsid w:val="00F00569"/>
    <w:rsid w:val="00F0087B"/>
    <w:rsid w:val="00F00BD2"/>
    <w:rsid w:val="00F02379"/>
    <w:rsid w:val="00F02B7A"/>
    <w:rsid w:val="00F0350A"/>
    <w:rsid w:val="00F03BD9"/>
    <w:rsid w:val="00F04D6D"/>
    <w:rsid w:val="00F05FE3"/>
    <w:rsid w:val="00F078FD"/>
    <w:rsid w:val="00F102D6"/>
    <w:rsid w:val="00F10AAA"/>
    <w:rsid w:val="00F10DE2"/>
    <w:rsid w:val="00F11962"/>
    <w:rsid w:val="00F14542"/>
    <w:rsid w:val="00F14AAC"/>
    <w:rsid w:val="00F14EAA"/>
    <w:rsid w:val="00F14F7E"/>
    <w:rsid w:val="00F14FAA"/>
    <w:rsid w:val="00F153C9"/>
    <w:rsid w:val="00F1652C"/>
    <w:rsid w:val="00F176A0"/>
    <w:rsid w:val="00F200C8"/>
    <w:rsid w:val="00F202FF"/>
    <w:rsid w:val="00F20384"/>
    <w:rsid w:val="00F20826"/>
    <w:rsid w:val="00F20BF0"/>
    <w:rsid w:val="00F2129E"/>
    <w:rsid w:val="00F21BED"/>
    <w:rsid w:val="00F23677"/>
    <w:rsid w:val="00F237FE"/>
    <w:rsid w:val="00F2494B"/>
    <w:rsid w:val="00F25970"/>
    <w:rsid w:val="00F3093F"/>
    <w:rsid w:val="00F32201"/>
    <w:rsid w:val="00F32E23"/>
    <w:rsid w:val="00F32EA5"/>
    <w:rsid w:val="00F346E1"/>
    <w:rsid w:val="00F372C6"/>
    <w:rsid w:val="00F4077E"/>
    <w:rsid w:val="00F41493"/>
    <w:rsid w:val="00F43F6F"/>
    <w:rsid w:val="00F44E62"/>
    <w:rsid w:val="00F450A3"/>
    <w:rsid w:val="00F45688"/>
    <w:rsid w:val="00F47CE5"/>
    <w:rsid w:val="00F50223"/>
    <w:rsid w:val="00F50510"/>
    <w:rsid w:val="00F513AB"/>
    <w:rsid w:val="00F52107"/>
    <w:rsid w:val="00F52A15"/>
    <w:rsid w:val="00F53FEA"/>
    <w:rsid w:val="00F54BB1"/>
    <w:rsid w:val="00F553A3"/>
    <w:rsid w:val="00F5660E"/>
    <w:rsid w:val="00F57EBF"/>
    <w:rsid w:val="00F60C2A"/>
    <w:rsid w:val="00F60D64"/>
    <w:rsid w:val="00F612CE"/>
    <w:rsid w:val="00F61713"/>
    <w:rsid w:val="00F624E3"/>
    <w:rsid w:val="00F62ED0"/>
    <w:rsid w:val="00F62F2E"/>
    <w:rsid w:val="00F653CD"/>
    <w:rsid w:val="00F65471"/>
    <w:rsid w:val="00F65DC3"/>
    <w:rsid w:val="00F67E65"/>
    <w:rsid w:val="00F71BF4"/>
    <w:rsid w:val="00F71F63"/>
    <w:rsid w:val="00F72CA9"/>
    <w:rsid w:val="00F73AF5"/>
    <w:rsid w:val="00F73F88"/>
    <w:rsid w:val="00F7404E"/>
    <w:rsid w:val="00F74A20"/>
    <w:rsid w:val="00F7514C"/>
    <w:rsid w:val="00F75E0D"/>
    <w:rsid w:val="00F8140F"/>
    <w:rsid w:val="00F8153C"/>
    <w:rsid w:val="00F84C4C"/>
    <w:rsid w:val="00F85D5A"/>
    <w:rsid w:val="00F85F21"/>
    <w:rsid w:val="00F86928"/>
    <w:rsid w:val="00F87A35"/>
    <w:rsid w:val="00F87A7C"/>
    <w:rsid w:val="00F87B82"/>
    <w:rsid w:val="00F87C88"/>
    <w:rsid w:val="00F90BCE"/>
    <w:rsid w:val="00F910CE"/>
    <w:rsid w:val="00F9303A"/>
    <w:rsid w:val="00F93D56"/>
    <w:rsid w:val="00F94669"/>
    <w:rsid w:val="00F947F2"/>
    <w:rsid w:val="00F94B22"/>
    <w:rsid w:val="00F95077"/>
    <w:rsid w:val="00F9567D"/>
    <w:rsid w:val="00FA00F1"/>
    <w:rsid w:val="00FA0E6A"/>
    <w:rsid w:val="00FA184E"/>
    <w:rsid w:val="00FA1BD5"/>
    <w:rsid w:val="00FA2CBB"/>
    <w:rsid w:val="00FA32CA"/>
    <w:rsid w:val="00FA4F5E"/>
    <w:rsid w:val="00FA6C1C"/>
    <w:rsid w:val="00FA725E"/>
    <w:rsid w:val="00FA7606"/>
    <w:rsid w:val="00FA7A6B"/>
    <w:rsid w:val="00FB022D"/>
    <w:rsid w:val="00FB14B9"/>
    <w:rsid w:val="00FB2F86"/>
    <w:rsid w:val="00FB451C"/>
    <w:rsid w:val="00FB61FB"/>
    <w:rsid w:val="00FB6456"/>
    <w:rsid w:val="00FB65A7"/>
    <w:rsid w:val="00FB6688"/>
    <w:rsid w:val="00FB67E0"/>
    <w:rsid w:val="00FB67E7"/>
    <w:rsid w:val="00FC09D8"/>
    <w:rsid w:val="00FC0A2A"/>
    <w:rsid w:val="00FC28FF"/>
    <w:rsid w:val="00FC3407"/>
    <w:rsid w:val="00FC3E89"/>
    <w:rsid w:val="00FC5EE8"/>
    <w:rsid w:val="00FC6855"/>
    <w:rsid w:val="00FC69EA"/>
    <w:rsid w:val="00FC712F"/>
    <w:rsid w:val="00FC7DFC"/>
    <w:rsid w:val="00FD0558"/>
    <w:rsid w:val="00FD0DDD"/>
    <w:rsid w:val="00FD2D43"/>
    <w:rsid w:val="00FD355A"/>
    <w:rsid w:val="00FD3BA1"/>
    <w:rsid w:val="00FD4679"/>
    <w:rsid w:val="00FD468B"/>
    <w:rsid w:val="00FD46E6"/>
    <w:rsid w:val="00FD4EBC"/>
    <w:rsid w:val="00FD72E0"/>
    <w:rsid w:val="00FD7568"/>
    <w:rsid w:val="00FD7881"/>
    <w:rsid w:val="00FE019D"/>
    <w:rsid w:val="00FE07D4"/>
    <w:rsid w:val="00FE3A33"/>
    <w:rsid w:val="00FE3E33"/>
    <w:rsid w:val="00FE3F98"/>
    <w:rsid w:val="00FE415C"/>
    <w:rsid w:val="00FE554F"/>
    <w:rsid w:val="00FE581B"/>
    <w:rsid w:val="00FE5DC2"/>
    <w:rsid w:val="00FE623D"/>
    <w:rsid w:val="00FE7D64"/>
    <w:rsid w:val="00FE7FE3"/>
    <w:rsid w:val="00FF0594"/>
    <w:rsid w:val="00FF093C"/>
    <w:rsid w:val="00FF0AA0"/>
    <w:rsid w:val="00FF0BA0"/>
    <w:rsid w:val="00FF1322"/>
    <w:rsid w:val="00FF18A4"/>
    <w:rsid w:val="00FF197B"/>
    <w:rsid w:val="00FF23C2"/>
    <w:rsid w:val="00FF2E44"/>
    <w:rsid w:val="00FF2EE1"/>
    <w:rsid w:val="00FF30D2"/>
    <w:rsid w:val="00FF421B"/>
    <w:rsid w:val="00FF6C45"/>
    <w:rsid w:val="00FF6E87"/>
    <w:rsid w:val="00FF7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89" fill="f" fillcolor="#ff9" strokecolor="#c80000">
      <v:fill color="#ff9" on="f"/>
      <v:stroke color="#c80000" weight="1pt"/>
      <v:textbox inset=".5mm,.5mm,.5mm,.5mm"/>
      <o:colormru v:ext="edit" colors="#0c0,#c80000,#c3c3eb"/>
    </o:shapedefaults>
    <o:shapelayout v:ext="edit">
      <o:idmap v:ext="edit" data="1"/>
      <o:regrouptable v:ext="edit">
        <o:entry new="1" old="0"/>
        <o:entry new="2" old="0"/>
        <o:entry new="3" old="0"/>
        <o:entry new="4" old="0"/>
        <o:entry new="5" old="0"/>
        <o:entry new="6" old="0"/>
        <o:entry new="7" old="0"/>
        <o:entry new="8" old="0"/>
        <o:entry new="9" old="0"/>
        <o:entry new="10" old="0"/>
        <o:entry new="11" old="0"/>
        <o:entry new="12" old="0"/>
        <o:entry new="13" old="0"/>
        <o:entry new="14" old="0"/>
        <o:entry new="15" old="0"/>
        <o:entry new="16" old="0"/>
        <o:entry new="17" old="0"/>
      </o:regrouptable>
    </o:shapelayout>
  </w:shapeDefaults>
  <w:decimalSymbol w:val="."/>
  <w:listSeparator w:val=","/>
  <w14:docId w14:val="4FBA7B4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index 1" w:uiPriority="99"/>
    <w:lsdException w:name="index 2" w:uiPriority="99"/>
    <w:lsdException w:name="toc 1" w:uiPriority="39"/>
    <w:lsdException w:name="toc 2" w:uiPriority="39"/>
    <w:lsdException w:name="caption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A70A2"/>
    <w:rPr>
      <w:rFonts w:ascii="Arial" w:hAnsi="Arial" w:cs="Arial"/>
      <w:sz w:val="22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CA70A2"/>
    <w:pPr>
      <w:keepNext/>
      <w:pageBreakBefore/>
      <w:numPr>
        <w:numId w:val="32"/>
      </w:numPr>
      <w:spacing w:after="360"/>
      <w:outlineLvl w:val="0"/>
    </w:pPr>
    <w:rPr>
      <w:b/>
      <w:bCs/>
      <w:color w:val="333399"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qFormat/>
    <w:rsid w:val="00CA70A2"/>
    <w:pPr>
      <w:keepNext/>
      <w:numPr>
        <w:ilvl w:val="1"/>
        <w:numId w:val="32"/>
      </w:numPr>
      <w:spacing w:before="360" w:after="240"/>
      <w:outlineLvl w:val="1"/>
    </w:pPr>
    <w:rPr>
      <w:b/>
      <w:bCs/>
      <w:iCs/>
      <w:color w:val="333399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CA70A2"/>
    <w:pPr>
      <w:keepNext/>
      <w:numPr>
        <w:ilvl w:val="2"/>
        <w:numId w:val="32"/>
      </w:numPr>
      <w:spacing w:before="360" w:after="240"/>
      <w:outlineLvl w:val="2"/>
    </w:pPr>
    <w:rPr>
      <w:b/>
      <w:bCs/>
      <w:color w:val="333399"/>
      <w:sz w:val="24"/>
      <w:szCs w:val="26"/>
    </w:rPr>
  </w:style>
  <w:style w:type="paragraph" w:styleId="Heading4">
    <w:name w:val="heading 4"/>
    <w:basedOn w:val="Heading3"/>
    <w:next w:val="Normal"/>
    <w:link w:val="Heading4Char"/>
    <w:qFormat/>
    <w:rsid w:val="00CA70A2"/>
    <w:pPr>
      <w:numPr>
        <w:ilvl w:val="3"/>
      </w:numPr>
      <w:spacing w:after="120"/>
      <w:outlineLvl w:val="3"/>
    </w:pPr>
    <w:rPr>
      <w:color w:val="000000"/>
      <w:sz w:val="22"/>
      <w:szCs w:val="22"/>
    </w:rPr>
  </w:style>
  <w:style w:type="paragraph" w:styleId="Heading5">
    <w:name w:val="heading 5"/>
    <w:basedOn w:val="Normal"/>
    <w:next w:val="Normal"/>
    <w:rsid w:val="00964C3D"/>
    <w:pPr>
      <w:tabs>
        <w:tab w:val="num" w:pos="1008"/>
      </w:tabs>
      <w:spacing w:before="240" w:after="60"/>
      <w:ind w:left="1008" w:hanging="1008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rsid w:val="00964C3D"/>
    <w:pPr>
      <w:tabs>
        <w:tab w:val="num" w:pos="1152"/>
      </w:tabs>
      <w:spacing w:before="240" w:after="60"/>
      <w:ind w:left="1152" w:hanging="1152"/>
      <w:outlineLvl w:val="5"/>
    </w:pPr>
    <w:rPr>
      <w:rFonts w:ascii="Times New Roman" w:hAnsi="Times New Roman"/>
      <w:b/>
      <w:bCs/>
      <w:szCs w:val="22"/>
    </w:rPr>
  </w:style>
  <w:style w:type="paragraph" w:styleId="Heading7">
    <w:name w:val="heading 7"/>
    <w:basedOn w:val="Normal"/>
    <w:next w:val="Normal"/>
    <w:rsid w:val="00964C3D"/>
    <w:pPr>
      <w:tabs>
        <w:tab w:val="num" w:pos="1296"/>
      </w:tabs>
      <w:spacing w:before="240" w:after="60"/>
      <w:ind w:left="1296" w:hanging="1296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rsid w:val="00964C3D"/>
    <w:pPr>
      <w:tabs>
        <w:tab w:val="num" w:pos="1440"/>
      </w:tabs>
      <w:spacing w:before="240" w:after="60"/>
      <w:ind w:left="1440" w:hanging="144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rsid w:val="00964C3D"/>
    <w:pPr>
      <w:tabs>
        <w:tab w:val="num" w:pos="1584"/>
      </w:tabs>
      <w:spacing w:before="240" w:after="60"/>
      <w:ind w:left="1584" w:hanging="1584"/>
      <w:outlineLvl w:val="8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CA70A2"/>
    <w:rPr>
      <w:rFonts w:ascii="Arial" w:hAnsi="Arial" w:cs="Arial"/>
      <w:b/>
      <w:bCs/>
      <w:color w:val="333399"/>
      <w:sz w:val="24"/>
      <w:szCs w:val="26"/>
      <w:lang w:eastAsia="en-US"/>
    </w:rPr>
  </w:style>
  <w:style w:type="character" w:customStyle="1" w:styleId="Red200">
    <w:name w:val="Red 200"/>
    <w:basedOn w:val="DefaultParagraphFont"/>
    <w:rsid w:val="00D431FF"/>
    <w:rPr>
      <w:rFonts w:ascii="Arial Bold" w:hAnsi="Arial Bold"/>
      <w:b/>
      <w:bCs/>
      <w:caps/>
      <w:color w:val="C80000"/>
      <w:sz w:val="22"/>
    </w:rPr>
  </w:style>
  <w:style w:type="paragraph" w:styleId="BalloonText">
    <w:name w:val="Balloon Text"/>
    <w:basedOn w:val="Normal"/>
    <w:link w:val="BalloonTextChar"/>
    <w:rsid w:val="00D431FF"/>
    <w:rPr>
      <w:rFonts w:ascii="Tahoma" w:hAnsi="Tahoma" w:cs="Tahoma"/>
      <w:sz w:val="16"/>
      <w:szCs w:val="16"/>
    </w:rPr>
  </w:style>
  <w:style w:type="paragraph" w:customStyle="1" w:styleId="Subtitle">
    <w:name w:val="Sub title"/>
    <w:basedOn w:val="Normal"/>
    <w:rsid w:val="0068161E"/>
    <w:rPr>
      <w:b/>
      <w:sz w:val="44"/>
      <w:szCs w:val="44"/>
    </w:rPr>
  </w:style>
  <w:style w:type="paragraph" w:styleId="Header">
    <w:name w:val="header"/>
    <w:basedOn w:val="Normal"/>
    <w:rsid w:val="00FF7AB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FF7AB0"/>
    <w:pPr>
      <w:tabs>
        <w:tab w:val="center" w:pos="4320"/>
        <w:tab w:val="right" w:pos="8640"/>
      </w:tabs>
    </w:pPr>
  </w:style>
  <w:style w:type="paragraph" w:customStyle="1" w:styleId="MainText">
    <w:name w:val="Main Text"/>
    <w:basedOn w:val="Normal"/>
    <w:link w:val="MainTextCharChar"/>
    <w:qFormat/>
    <w:rsid w:val="00CA70A2"/>
    <w:pPr>
      <w:spacing w:after="120"/>
    </w:pPr>
  </w:style>
  <w:style w:type="character" w:customStyle="1" w:styleId="MainTextCharChar">
    <w:name w:val="Main Text Char Char"/>
    <w:basedOn w:val="DefaultParagraphFont"/>
    <w:link w:val="MainText"/>
    <w:rsid w:val="00CA70A2"/>
    <w:rPr>
      <w:rFonts w:ascii="Arial" w:hAnsi="Arial" w:cs="Arial"/>
      <w:sz w:val="22"/>
      <w:szCs w:val="24"/>
      <w:lang w:eastAsia="en-US"/>
    </w:rPr>
  </w:style>
  <w:style w:type="table" w:styleId="TableGrid">
    <w:name w:val="Table Grid"/>
    <w:basedOn w:val="TableNormal"/>
    <w:rsid w:val="0041362F"/>
    <w:rPr>
      <w:rFonts w:ascii="Arial" w:hAnsi="Arial"/>
      <w:sz w:val="18"/>
    </w:rPr>
    <w:tblPr>
      <w:tblInd w:w="0" w:type="dxa"/>
      <w:tblBorders>
        <w:top w:val="single" w:sz="4" w:space="0" w:color="333399"/>
        <w:left w:val="single" w:sz="4" w:space="0" w:color="333399"/>
        <w:bottom w:val="single" w:sz="4" w:space="0" w:color="333399"/>
        <w:right w:val="single" w:sz="4" w:space="0" w:color="333399"/>
        <w:insideH w:val="single" w:sz="4" w:space="0" w:color="333399"/>
        <w:insideV w:val="single" w:sz="4" w:space="0" w:color="333399"/>
      </w:tblBorders>
      <w:tblCellMar>
        <w:top w:w="0" w:type="dxa"/>
        <w:left w:w="57" w:type="dxa"/>
        <w:bottom w:w="0" w:type="dxa"/>
        <w:right w:w="57" w:type="dxa"/>
      </w:tblCellMar>
    </w:tblPr>
    <w:tcPr>
      <w:vAlign w:val="center"/>
    </w:tcPr>
    <w:tblStylePr w:type="firstRow">
      <w:pPr>
        <w:wordWrap/>
        <w:spacing w:beforeLines="0" w:beforeAutospacing="0" w:afterLines="0" w:afterAutospacing="0"/>
        <w:contextualSpacing w:val="0"/>
      </w:pPr>
      <w:rPr>
        <w:rFonts w:ascii="Arial" w:hAnsi="Arial"/>
        <w:b/>
        <w:color w:val="333399"/>
        <w:sz w:val="18"/>
      </w:rPr>
      <w:tblPr/>
      <w:tcPr>
        <w:shd w:val="clear" w:color="auto" w:fill="C3C3EB"/>
      </w:tcPr>
    </w:tblStylePr>
  </w:style>
  <w:style w:type="paragraph" w:customStyle="1" w:styleId="Learningoutcomes">
    <w:name w:val="Learning outcomes"/>
    <w:basedOn w:val="MainText"/>
    <w:rsid w:val="00F0350A"/>
    <w:pPr>
      <w:spacing w:after="240"/>
    </w:pPr>
    <w:rPr>
      <w:b/>
      <w:color w:val="333399"/>
      <w:sz w:val="28"/>
    </w:rPr>
  </w:style>
  <w:style w:type="paragraph" w:customStyle="1" w:styleId="Numbered">
    <w:name w:val="Numbered"/>
    <w:basedOn w:val="MainText"/>
    <w:link w:val="NumberedChar"/>
    <w:rsid w:val="00F5660E"/>
    <w:pPr>
      <w:tabs>
        <w:tab w:val="left" w:pos="1134"/>
      </w:tabs>
    </w:pPr>
  </w:style>
  <w:style w:type="character" w:customStyle="1" w:styleId="NumberedChar">
    <w:name w:val="Numbered Char"/>
    <w:basedOn w:val="MainTextCharChar"/>
    <w:link w:val="Numbered"/>
    <w:rsid w:val="00D03A3E"/>
    <w:rPr>
      <w:rFonts w:ascii="Arial" w:hAnsi="Arial" w:cs="Arial"/>
      <w:sz w:val="22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rsid w:val="00F61713"/>
    <w:pPr>
      <w:pBdr>
        <w:bottom w:val="single" w:sz="12" w:space="1" w:color="333399"/>
      </w:pBdr>
      <w:tabs>
        <w:tab w:val="left" w:pos="851"/>
        <w:tab w:val="right" w:pos="9639"/>
      </w:tabs>
      <w:spacing w:before="120" w:after="120"/>
    </w:pPr>
    <w:rPr>
      <w:b/>
    </w:rPr>
  </w:style>
  <w:style w:type="paragraph" w:styleId="TOC2">
    <w:name w:val="toc 2"/>
    <w:basedOn w:val="Normal"/>
    <w:next w:val="Normal"/>
    <w:autoRedefine/>
    <w:uiPriority w:val="39"/>
    <w:rsid w:val="00F61713"/>
    <w:pPr>
      <w:tabs>
        <w:tab w:val="left" w:pos="1418"/>
        <w:tab w:val="right" w:leader="dot" w:pos="9639"/>
      </w:tabs>
      <w:spacing w:after="60"/>
      <w:ind w:left="851"/>
    </w:pPr>
  </w:style>
  <w:style w:type="paragraph" w:styleId="TOC3">
    <w:name w:val="toc 3"/>
    <w:basedOn w:val="Normal"/>
    <w:next w:val="Normal"/>
    <w:autoRedefine/>
    <w:semiHidden/>
    <w:rsid w:val="00982280"/>
    <w:pPr>
      <w:tabs>
        <w:tab w:val="left" w:pos="1985"/>
        <w:tab w:val="right" w:pos="9628"/>
      </w:tabs>
      <w:ind w:left="1418"/>
    </w:pPr>
  </w:style>
  <w:style w:type="character" w:styleId="Hyperlink">
    <w:name w:val="Hyperlink"/>
    <w:basedOn w:val="DefaultParagraphFont"/>
    <w:rsid w:val="0053208C"/>
    <w:rPr>
      <w:color w:val="0000FF"/>
      <w:u w:val="single"/>
    </w:rPr>
  </w:style>
  <w:style w:type="paragraph" w:customStyle="1" w:styleId="BodyHeading">
    <w:name w:val="BodyHeading"/>
    <w:rsid w:val="00964C3D"/>
    <w:pPr>
      <w:spacing w:before="120" w:after="120"/>
    </w:pPr>
    <w:rPr>
      <w:rFonts w:ascii="Arial" w:hAnsi="Arial" w:cs="Arial"/>
      <w:b/>
      <w:bCs/>
      <w:szCs w:val="36"/>
      <w:lang w:eastAsia="en-US"/>
    </w:rPr>
  </w:style>
  <w:style w:type="paragraph" w:styleId="CommentText">
    <w:name w:val="annotation text"/>
    <w:basedOn w:val="Normal"/>
    <w:link w:val="CommentTextChar"/>
    <w:semiHidden/>
    <w:rsid w:val="0003760F"/>
    <w:pPr>
      <w:spacing w:after="240"/>
      <w:jc w:val="both"/>
    </w:pPr>
    <w:rPr>
      <w:sz w:val="20"/>
      <w:szCs w:val="20"/>
    </w:rPr>
  </w:style>
  <w:style w:type="numbering" w:customStyle="1" w:styleId="StyleBulleted9ptIndigo">
    <w:name w:val="Style Bulleted 9 pt Indigo"/>
    <w:basedOn w:val="NoList"/>
    <w:rsid w:val="00284106"/>
    <w:pPr>
      <w:numPr>
        <w:numId w:val="2"/>
      </w:numPr>
    </w:pPr>
  </w:style>
  <w:style w:type="paragraph" w:styleId="Caption">
    <w:name w:val="caption"/>
    <w:basedOn w:val="Normal"/>
    <w:next w:val="Normal"/>
    <w:semiHidden/>
    <w:unhideWhenUsed/>
    <w:rsid w:val="00CF3DD3"/>
    <w:pPr>
      <w:spacing w:after="200"/>
    </w:pPr>
    <w:rPr>
      <w:b/>
      <w:bCs/>
      <w:color w:val="4F81BD"/>
      <w:sz w:val="18"/>
      <w:szCs w:val="18"/>
    </w:rPr>
  </w:style>
  <w:style w:type="paragraph" w:customStyle="1" w:styleId="Bullet">
    <w:name w:val="Bullet"/>
    <w:basedOn w:val="Normal"/>
    <w:link w:val="BulletChar"/>
    <w:rsid w:val="00CA70A2"/>
    <w:pPr>
      <w:numPr>
        <w:numId w:val="36"/>
      </w:numPr>
      <w:spacing w:after="120"/>
    </w:pPr>
  </w:style>
  <w:style w:type="character" w:customStyle="1" w:styleId="BalloonTextChar">
    <w:name w:val="Balloon Text Char"/>
    <w:basedOn w:val="DefaultParagraphFont"/>
    <w:link w:val="BalloonText"/>
    <w:rsid w:val="00D431FF"/>
    <w:rPr>
      <w:rFonts w:ascii="Tahoma" w:hAnsi="Tahoma" w:cs="Tahoma"/>
      <w:sz w:val="16"/>
      <w:szCs w:val="16"/>
      <w:lang w:eastAsia="en-US"/>
    </w:rPr>
  </w:style>
  <w:style w:type="character" w:customStyle="1" w:styleId="BulletMultiChar">
    <w:name w:val="Bullet Multi Char"/>
    <w:basedOn w:val="DefaultParagraphFont"/>
    <w:link w:val="BulletMulti"/>
    <w:locked/>
    <w:rsid w:val="00CA70A2"/>
    <w:rPr>
      <w:rFonts w:ascii="Arial" w:hAnsi="Arial" w:cs="Arial"/>
      <w:sz w:val="22"/>
      <w:szCs w:val="24"/>
      <w:lang w:eastAsia="en-US"/>
    </w:rPr>
  </w:style>
  <w:style w:type="paragraph" w:customStyle="1" w:styleId="BulletMulti">
    <w:name w:val="Bullet Multi"/>
    <w:basedOn w:val="Normal"/>
    <w:link w:val="BulletMultiChar"/>
    <w:qFormat/>
    <w:rsid w:val="00CA70A2"/>
    <w:pPr>
      <w:numPr>
        <w:numId w:val="34"/>
      </w:numPr>
      <w:spacing w:after="120"/>
    </w:pPr>
  </w:style>
  <w:style w:type="character" w:customStyle="1" w:styleId="Heading1Char">
    <w:name w:val="Heading 1 Char"/>
    <w:basedOn w:val="DefaultParagraphFont"/>
    <w:link w:val="Heading1"/>
    <w:rsid w:val="00CA70A2"/>
    <w:rPr>
      <w:rFonts w:ascii="Arial" w:hAnsi="Arial" w:cs="Arial"/>
      <w:b/>
      <w:bCs/>
      <w:color w:val="333399"/>
      <w:kern w:val="32"/>
      <w:sz w:val="36"/>
      <w:szCs w:val="32"/>
      <w:lang w:eastAsia="en-US"/>
    </w:rPr>
  </w:style>
  <w:style w:type="character" w:customStyle="1" w:styleId="Heading4Char">
    <w:name w:val="Heading 4 Char"/>
    <w:basedOn w:val="DefaultParagraphFont"/>
    <w:link w:val="Heading4"/>
    <w:rsid w:val="00CA70A2"/>
    <w:rPr>
      <w:rFonts w:ascii="Arial" w:hAnsi="Arial" w:cs="Arial"/>
      <w:b/>
      <w:bCs/>
      <w:color w:val="000000"/>
      <w:sz w:val="22"/>
      <w:szCs w:val="22"/>
      <w:lang w:eastAsia="en-US"/>
    </w:rPr>
  </w:style>
  <w:style w:type="character" w:customStyle="1" w:styleId="Heading2Char">
    <w:name w:val="Heading 2 Char"/>
    <w:basedOn w:val="DefaultParagraphFont"/>
    <w:link w:val="Heading2"/>
    <w:rsid w:val="00CA70A2"/>
    <w:rPr>
      <w:rFonts w:ascii="Arial" w:hAnsi="Arial" w:cs="Arial"/>
      <w:b/>
      <w:bCs/>
      <w:iCs/>
      <w:color w:val="333399"/>
      <w:sz w:val="28"/>
      <w:szCs w:val="28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A70A2"/>
    <w:pPr>
      <w:keepLines/>
      <w:pageBreakBefore w:val="0"/>
      <w:numPr>
        <w:numId w:val="0"/>
      </w:numPr>
      <w:spacing w:before="480" w:after="0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customStyle="1" w:styleId="TableBullet">
    <w:name w:val="Table Bullet"/>
    <w:basedOn w:val="Normal"/>
    <w:link w:val="TableBulletChar"/>
    <w:qFormat/>
    <w:rsid w:val="00CA70A2"/>
    <w:pPr>
      <w:numPr>
        <w:numId w:val="35"/>
      </w:numPr>
      <w:spacing w:before="60" w:after="60"/>
    </w:pPr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086098"/>
    <w:pPr>
      <w:ind w:left="720"/>
    </w:pPr>
  </w:style>
  <w:style w:type="character" w:customStyle="1" w:styleId="TableBulletChar">
    <w:name w:val="Table Bullet Char"/>
    <w:basedOn w:val="DefaultParagraphFont"/>
    <w:link w:val="TableBullet"/>
    <w:rsid w:val="00CA70A2"/>
    <w:rPr>
      <w:rFonts w:ascii="Arial" w:hAnsi="Arial" w:cs="Arial"/>
      <w:sz w:val="18"/>
      <w:szCs w:val="18"/>
      <w:lang w:eastAsia="en-US"/>
    </w:rPr>
  </w:style>
  <w:style w:type="paragraph" w:customStyle="1" w:styleId="TableText">
    <w:name w:val="Table Text"/>
    <w:basedOn w:val="Normal"/>
    <w:qFormat/>
    <w:rsid w:val="00CA70A2"/>
    <w:pPr>
      <w:spacing w:before="60" w:after="60"/>
    </w:pPr>
    <w:rPr>
      <w:rFonts w:cs="Times New Roman"/>
      <w:sz w:val="18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D431FF"/>
    <w:rPr>
      <w:rFonts w:ascii="Arial" w:hAnsi="Arial" w:cs="Arial"/>
      <w:lang w:eastAsia="en-US"/>
    </w:rPr>
  </w:style>
  <w:style w:type="paragraph" w:styleId="Index1">
    <w:name w:val="index 1"/>
    <w:basedOn w:val="Normal"/>
    <w:next w:val="Normal"/>
    <w:autoRedefine/>
    <w:uiPriority w:val="99"/>
    <w:rsid w:val="00B645DF"/>
    <w:pPr>
      <w:ind w:left="220" w:hanging="220"/>
    </w:pPr>
    <w:rPr>
      <w:sz w:val="18"/>
    </w:rPr>
  </w:style>
  <w:style w:type="paragraph" w:styleId="Index2">
    <w:name w:val="index 2"/>
    <w:basedOn w:val="Normal"/>
    <w:next w:val="Normal"/>
    <w:autoRedefine/>
    <w:uiPriority w:val="99"/>
    <w:rsid w:val="006F0AF5"/>
    <w:pPr>
      <w:ind w:left="440" w:hanging="220"/>
    </w:pPr>
  </w:style>
  <w:style w:type="character" w:customStyle="1" w:styleId="BulletChar">
    <w:name w:val="Bullet Char"/>
    <w:basedOn w:val="DefaultParagraphFont"/>
    <w:link w:val="Bullet"/>
    <w:rsid w:val="00CA70A2"/>
    <w:rPr>
      <w:rFonts w:ascii="Arial" w:hAnsi="Arial" w:cs="Arial"/>
      <w:sz w:val="22"/>
      <w:szCs w:val="24"/>
      <w:lang w:eastAsia="en-US"/>
    </w:rPr>
  </w:style>
  <w:style w:type="character" w:customStyle="1" w:styleId="FooterChar">
    <w:name w:val="Footer Char"/>
    <w:basedOn w:val="DefaultParagraphFont"/>
    <w:link w:val="Footer"/>
    <w:rsid w:val="00204E9D"/>
    <w:rPr>
      <w:rFonts w:ascii="Arial" w:hAnsi="Arial" w:cs="Arial"/>
      <w:sz w:val="22"/>
      <w:szCs w:val="24"/>
      <w:lang w:eastAsia="en-US"/>
    </w:rPr>
  </w:style>
  <w:style w:type="character" w:customStyle="1" w:styleId="stress1">
    <w:name w:val="stress1"/>
    <w:basedOn w:val="DefaultParagraphFont"/>
    <w:rsid w:val="001E018B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Heading3Char">
    <w:name w:val="StyleBulleted9ptIndigo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65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6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0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2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34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5617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097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457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hyperlink" Target="http://www.lsespreads.com/financial_markets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heather.bridge\Application%20Data\Microsoft\Templates\FDM%20Academy\FDM%20Academy%20-%20Generic%20Multi%20Page%20-%20v1.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<p:properties xmlns:p="http://schemas.microsoft.com/office/2006/metadata/properties" xmlns:xsi="http://www.w3.org/2001/XMLSchema-instance" xmlns:pc="http://schemas.microsoft.com/office/infopath/2007/PartnerControls"><documentManagement><Document_x0020_Type xmlns="$ListId:Shared Documents;">Resources</Document_x0020_Type><Module xmlns="$ListId:Shared Documents;">Interviews</Module><IconOverlay xmlns="http://schemas.microsoft.com/sharepoint/v4" xsi:nil="true"/></documentManagement></p:properties>
</file>

<file path=customXml/item4.xml><?xml version="1.0" encoding="utf-8"?><ct:contentTypeSchema ct:_="" ma:_="" ma:contentTypeName="Document" ma:contentTypeID="0x0101001F85F366B2B4D645ABA7ABC883172F60" ma:contentTypeVersion="3" ma:contentTypeDescription="Create a new document." ma:contentTypeScope="" ma:versionID="3e9e54d442699206f92db7153c591372" xmlns:ct="http://schemas.microsoft.com/office/2006/metadata/contentType" xmlns:ma="http://schemas.microsoft.com/office/2006/metadata/properties/metaAttributes">
<xsd:schema targetNamespace="http://schemas.microsoft.com/office/2006/metadata/properties" ma:root="true" ma:fieldsID="68896a24e75715811f56e4fda9cdc75e" ns2:_="" ns3:_="" xmlns:xsd="http://www.w3.org/2001/XMLSchema" xmlns:xs="http://www.w3.org/2001/XMLSchema" xmlns:p="http://schemas.microsoft.com/office/2006/metadata/properties" xmlns:ns2="$ListId:Shared Documents;" xmlns:ns3="http://schemas.microsoft.com/sharepoint/v4">
<xsd:import namespace="$ListId:Shared Documents;"/>
<xsd:import namespace="http://schemas.microsoft.com/sharepoint/v4"/>
<xsd:element name="properties">
<xsd:complexType>
<xsd:sequence>
<xsd:element name="documentManagement">
<xsd:complexType>
<xsd:all>
<xsd:element ref="ns2:Document_x0020_Type" minOccurs="0"/>
<xsd:element ref="ns2:Module" minOccurs="0"/>
<xsd:element ref="ns3:IconOverlay" minOccurs="0"/>
</xsd:all>
</xsd:complexType>
</xsd:element>
</xsd:sequence>
</xsd:complexType>
</xsd:element>
</xsd:schema>
<xsd:schema targetNamespace="$ListId:Shared Documents;" elementFormDefault="qualified" xmlns:xsd="http://www.w3.org/2001/XMLSchema" xmlns:xs="http://www.w3.org/2001/XMLSchema" xmlns:dms="http://schemas.microsoft.com/office/2006/documentManagement/types" xmlns:pc="http://schemas.microsoft.com/office/infopath/2007/PartnerControls">
<xsd:import namespace="http://schemas.microsoft.com/office/2006/documentManagement/types"/>
<xsd:import namespace="http://schemas.microsoft.com/office/infopath/2007/PartnerControls"/>
<xsd:element name="Document_x0020_Type" ma:index="8" nillable="true" ma:displayName="Document Type" ma:format="Dropdown" ma:indexed="true" ma:internalName="Document_x0020_Type" ma:readOnly="false">
<xsd:simpleType>
<xsd:restriction base="dms:Choice">
<xsd:enumeration value="Course Setup"/>
<xsd:enumeration value="Exams"/>
<xsd:enumeration value="Exercises"/>
<xsd:enumeration value="Handouts"/>
<xsd:enumeration value="Manuals"/>
<xsd:enumeration value="Other"/>
<xsd:enumeration value="Projects"/>
<xsd:enumeration value="Recommended Reading"/>
<xsd:enumeration value="Resources"/>
<xsd:enumeration value="Slide Decks"/>
</xsd:restriction>
</xsd:simpleType>
</xsd:element>
<xsd:element name="Module" ma:index="9" nillable="true" ma:displayName="Module" ma:format="Dropdown" ma:indexed="true" ma:internalName="Module">
<xsd:simpleType>
<xsd:restriction base="dms:Choice">
<xsd:enumeration value="Communication"/>
<xsd:enumeration value="Consultants Onsite Experience"/>
<xsd:enumeration value="Continuous Professional Development"/>
<xsd:enumeration value="CVs"/>
<xsd:enumeration value="Induction"/>
<xsd:enumeration value="Interviews"/>
<xsd:enumeration value="Intro to Finance"/>
<xsd:enumeration value="Me+"/>
<xsd:enumeration value="Microsoft Outlook"/>
<xsd:enumeration value="Presentation Skills"/>
<xsd:enumeration value="Pro-Skills Admin"/>
<xsd:enumeration value="Pro-Skills Assessments"/>
<xsd:enumeration value="SDLC &amp; Service Management"/>
</xsd:restriction>
</xsd:simpleType>
</xsd:element>
</xsd:schema>
<xsd:schema targetNamespace="http://schemas.microsoft.com/sharepoint/v4" elementFormDefault="qualified" xmlns:xsd="http://www.w3.org/2001/XMLSchema" xmlns:xs="http://www.w3.org/2001/XMLSchema" xmlns:dms="http://schemas.microsoft.com/office/2006/documentManagement/types" xmlns:pc="http://schemas.microsoft.com/office/infopath/2007/PartnerControls">
<xsd:import namespace="http://schemas.microsoft.com/office/2006/documentManagement/types"/>
<xsd:import namespace="http://schemas.microsoft.com/office/infopath/2007/PartnerControls"/>
<xsd:element name="IconOverlay" ma:index="12" nillable="true" ma:displayName="IconOverlay" ma:hidden="true" ma:internalName="IconOverlay">
<xsd:simpleType>
<xsd:restriction base="dms:Text"/>
</xsd:simpleType>
</xsd:element>
</xsd:schema>
<xsd:schema targetNamespace="http://schemas.openxmlformats.org/package/2006/metadata/core-properties" elementFormDefault="qualified" attributeFormDefault="unqualified" blockDefault="#all"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>
<xsd:import namespace="http://purl.org/dc/elements/1.1/" schemaLocation="http://dublincore.org/schemas/xmls/qdc/2003/04/02/dc.xsd"/>
<xsd:import namespace="http://purl.org/dc/terms/" schemaLocation="http://dublincore.org/schemas/xmls/qdc/2003/04/02/dcterms.xsd"/>
<xsd:element name="coreProperties" type="CT_coreProperties"/>
<xsd:complexType name="CT_coreProperties">
<xsd:all>
<xsd:element ref="dc:creator" minOccurs="0" maxOccurs="1"/>
<xsd:element ref="dcterms:created" minOccurs="0" maxOccurs="1"/>
<xsd:element ref="dc:identifier" minOccurs="0" maxOccurs="1"/>
<xsd:element name="contentType" minOccurs="0" maxOccurs="1" type="xsd:string" ma:index="0" ma:displayName="Content Type"/>
<xsd:element ref="dc:title" minOccurs="0" maxOccurs="1" ma:index="4" ma:displayName="Title"/>
<xsd:element ref="dc:subject" minOccurs="0" maxOccurs="1"/>
<xsd:element ref="dc:description" minOccurs="0" maxOccurs="1"/>
<xsd:element name="keywords" minOccurs="0" maxOccurs="1" type="xsd:string"/>
<xsd:element ref="dc:language" minOccurs="0" maxOccurs="1"/>
<xsd:element name="category" minOccurs="0" maxOccurs="1" type="xsd:string"/>
<xsd:element name="version" minOccurs="0" maxOccurs="1" type="xsd:string"/>
<xsd:element name="revision" minOccurs="0" maxOccurs="1" type="xsd:string">
<xsd:annotation>
<xsd:documentation>
                        This value indicates the number of saves or revisions. The application is responsible for updating this value after each revision.
                    </xsd:documentation>
</xsd:annotation>
</xsd:element>
<xsd:element name="lastModifiedBy" minOccurs="0" maxOccurs="1" type="xsd:string"/>
<xsd:element ref="dcterms:modified" minOccurs="0" maxOccurs="1"/>
<xsd:element name="contentStatus" minOccurs="0" maxOccurs="1" type="xsd:string"/>
</xsd:all>
</xsd:complexType>
</xsd:schema>
<xs:schema targetNamespace="http://schemas.microsoft.com/office/infopath/2007/PartnerControls" elementFormDefault="qualified" attributeFormDefault="unqualified" xmlns:pc="http://schemas.microsoft.com/office/infopath/2007/PartnerControls" xmlns:xs="http://www.w3.org/2001/XMLSchema">
<xs:element name="Person">
<xs:complexType>
<xs:sequence>
<xs:element ref="pc:DisplayName" minOccurs="0"></xs:element>
<xs:element ref="pc:AccountId" minOccurs="0"></xs:element>
<xs:element ref="pc:AccountType" minOccurs="0"></xs:element>
</xs:sequence>
</xs:complexType>
</xs:element>
<xs:element name="DisplayName" type="xs:string"></xs:element>
<xs:element name="AccountId" type="xs:string"></xs:element>
<xs:element name="AccountType" type="xs:string"></xs:element>
<xs:element name="BDCAssociatedEntity">
<xs:complexType>
<xs:sequence>
<xs:element ref="pc:BDCEntity" minOccurs="0" maxOccurs="unbounded"></xs:element>
</xs:sequence>
<xs:attribute ref="pc:EntityNamespace"></xs:attribute>
<xs:attribute ref="pc:EntityName"></xs:attribute>
<xs:attribute ref="pc:SystemInstanceName"></xs:attribute>
<xs:attribute ref="pc:AssociationName"></xs:attribute>
</xs:complexType>
</xs:element>
<xs:attribute name="EntityNamespace" type="xs:string"></xs:attribute>
<xs:attribute name="EntityName" type="xs:string"></xs:attribute>
<xs:attribute name="SystemInstanceName" type="xs:string"></xs:attribute>
<xs:attribute name="AssociationName" type="xs:string"></xs:attribute>
<xs:element name="BDCEntity">
<xs:complexType>
<xs:sequence>
<xs:element ref="pc:EntityDisplayName" minOccurs="0"></xs:element>
<xs:element ref="pc:EntityInstanceReference" minOccurs="0"></xs:element>
<xs:element ref="pc:EntityId1" minOccurs="0"></xs:element>
<xs:element ref="pc:EntityId2" minOccurs="0"></xs:element>
<xs:element ref="pc:EntityId3" minOccurs="0"></xs:element>
<xs:element ref="pc:EntityId4" minOccurs="0"></xs:element>
<xs:element ref="pc:EntityId5" minOccurs="0"></xs:element>
</xs:sequence>
</xs:complexType>
</xs:element>
<xs:element name="EntityDisplayName" type="xs:string"></xs:element>
<xs:element name="EntityInstanceReference" type="xs:string"></xs:element>
<xs:element name="EntityId1" type="xs:string"></xs:element>
<xs:element name="EntityId2" type="xs:string"></xs:element>
<xs:element name="EntityId3" type="xs:string"></xs:element>
<xs:element name="EntityId4" type="xs:string"></xs:element>
<xs:element name="EntityId5" type="xs:string"></xs:element>
<xs:element name="Terms">
<xs:complexType>
<xs:sequence>
<xs:element ref="pc:TermInfo" minOccurs="0" maxOccurs="unbounded"></xs:element>
</xs:sequence>
</xs:complexType>
</xs:element>
<xs:element name="TermInfo">
<xs:complexType>
<xs:sequence>
<xs:element ref="pc:TermName" minOccurs="0"></xs:element>
<xs:element ref="pc:TermId" minOccurs="0"></xs:element>
</xs:sequence>
</xs:complexType>
</xs:element>
<xs:element name="TermName" type="xs:string"></xs:element>
<xs:element name="TermId" type="xs:string"></xs:element>
</xs:schema>
</ct:contentTypeSchema>
</file>

<file path=customXml/itemProps1.xml><?xml version="1.0" encoding="utf-8"?>
<ds:datastoreItem xmlns:ds="http://schemas.openxmlformats.org/officeDocument/2006/customXml" ds:itemID="{A1CB3A3B-557C-41D4-A826-41608BE73E03}"/>
</file>

<file path=customXml/itemProps2.xml><?xml version="1.0" encoding="utf-8"?>
<ds:datastoreItem xmlns:ds="http://schemas.openxmlformats.org/officeDocument/2006/customXml" ds:itemID="{C492637F-6B0A-4E1F-86B6-ED955E77698B}"/>
</file>

<file path=customXml/itemProps3.xml><?xml version="1.0" encoding="utf-8"?>
<ds:datastoreItem xmlns:ds="http://schemas.openxmlformats.org/officeDocument/2006/customXml" ds:itemID="{D9DBD818-CE2E-4F12-9467-2CCFE448F024}"/>
</file>

<file path=customXml/itemProps4.xml><?xml version="1.0" encoding="utf-8"?>
<ds:datastoreItem xmlns:ds="http://schemas.openxmlformats.org/officeDocument/2006/customXml" ds:itemID="{1F991E1A-3642-445D-A9BF-338947152491}"/>
</file>

<file path=docProps/app.xml><?xml version="1.0" encoding="utf-8"?>
<Properties xmlns="http://schemas.openxmlformats.org/officeDocument/2006/extended-properties" xmlns:vt="http://schemas.openxmlformats.org/officeDocument/2006/docPropsVTypes">
  <Template>FDM Academy - Generic Multi Page - v1.1</Template>
  <TotalTime>0</TotalTime>
  <Pages>6</Pages>
  <Words>991</Words>
  <Characters>5038</Characters>
  <Application>Microsoft Office Word</Application>
  <DocSecurity>0</DocSecurity>
  <Lines>41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FDM Group</Company>
  <LinksUpToDate>false</LinksUpToDate>
  <CharactersWithSpaces>6017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FDM GROUP</dc:creator>
  <cp:lastModifiedBy>Abi Heyes</cp:lastModifiedBy>
  <cp:revision>2</cp:revision>
  <cp:lastPrinted>2010-11-15T16:41:00Z</cp:lastPrinted>
  <dcterms:created xsi:type="dcterms:W3CDTF">2014-04-24T15:47:00Z</dcterms:created>
  <dcterms:modified xsi:type="dcterms:W3CDTF">2014-04-24T15:47:00Z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0x0101001F85F366B2B4D645ABA7ABC883172F60</vt:lpwstr>
  </property>
  <property fmtid="{D5CDD505-2E9C-101B-9397-08002B2CF9AE}" pid="3" name="ItemRetentionFormula">
    <vt:lpwstr/>
  </property>
  <property fmtid="{D5CDD505-2E9C-101B-9397-08002B2CF9AE}" pid="4" name="_dlc_policyId">
    <vt:lpwstr/>
  </property>
  <property fmtid="{D5CDD505-2E9C-101B-9397-08002B2CF9AE}" pid="5" name="RestrictedToTheseUsers">
    <vt:lpwstr>1244;#Academy Trainers (LMS)</vt:lpwstr>
  </property>
</Properties>
</file>