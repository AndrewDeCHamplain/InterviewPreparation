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254765" w14:textId="77777777" w:rsidR="009335FA" w:rsidRPr="008839B1" w:rsidRDefault="009335FA" w:rsidP="009335FA"/>
    <w:p w14:paraId="6F254766" w14:textId="77777777" w:rsidR="009335FA" w:rsidRPr="008839B1" w:rsidRDefault="009335FA" w:rsidP="009335FA"/>
    <w:p w14:paraId="6F254767" w14:textId="77777777" w:rsidR="009335FA" w:rsidRPr="008839B1" w:rsidRDefault="009335FA" w:rsidP="009335FA"/>
    <w:p w14:paraId="6F254768" w14:textId="77777777" w:rsidR="009335FA" w:rsidRPr="008839B1" w:rsidRDefault="009335FA" w:rsidP="009335FA"/>
    <w:p w14:paraId="6F254769" w14:textId="77777777" w:rsidR="00A065BD" w:rsidRPr="008839B1" w:rsidRDefault="00A065BD" w:rsidP="009335FA"/>
    <w:p w14:paraId="6F25476A" w14:textId="77777777" w:rsidR="00A065BD" w:rsidRPr="008839B1" w:rsidRDefault="00A065BD" w:rsidP="009335FA"/>
    <w:p w14:paraId="6F25476B" w14:textId="77777777" w:rsidR="00A065BD" w:rsidRPr="008839B1" w:rsidRDefault="00A065BD" w:rsidP="009335FA"/>
    <w:p w14:paraId="6F25476C" w14:textId="77777777" w:rsidR="00A065BD" w:rsidRPr="008839B1" w:rsidRDefault="00A065BD" w:rsidP="009335FA"/>
    <w:p w14:paraId="6F25476D" w14:textId="77777777" w:rsidR="00A065BD" w:rsidRPr="008839B1" w:rsidRDefault="00A065BD" w:rsidP="009335FA"/>
    <w:p w14:paraId="6F25476E" w14:textId="77777777" w:rsidR="00A065BD" w:rsidRPr="008839B1" w:rsidRDefault="00A065BD" w:rsidP="009335FA"/>
    <w:p w14:paraId="6F25476F" w14:textId="77777777" w:rsidR="00A065BD" w:rsidRPr="008839B1" w:rsidRDefault="00A065BD" w:rsidP="009335FA"/>
    <w:p w14:paraId="6F254770" w14:textId="77777777" w:rsidR="00A065BD" w:rsidRPr="008839B1" w:rsidRDefault="00A065BD" w:rsidP="009335FA"/>
    <w:p w14:paraId="6F254771" w14:textId="77777777" w:rsidR="00A065BD" w:rsidRPr="008839B1" w:rsidRDefault="00A065BD" w:rsidP="009335FA"/>
    <w:p w14:paraId="6F254772" w14:textId="77777777" w:rsidR="00A065BD" w:rsidRPr="008839B1" w:rsidRDefault="00A065BD" w:rsidP="009335FA"/>
    <w:p w14:paraId="6F254773" w14:textId="77777777" w:rsidR="00A065BD" w:rsidRPr="008839B1" w:rsidRDefault="00A065BD" w:rsidP="009335FA"/>
    <w:p w14:paraId="6F254774" w14:textId="77777777" w:rsidR="00A065BD" w:rsidRPr="008839B1" w:rsidRDefault="00A065BD" w:rsidP="009335FA"/>
    <w:p w14:paraId="6F254775" w14:textId="77777777" w:rsidR="00A23DF6" w:rsidRPr="008839B1" w:rsidRDefault="001E02A4" w:rsidP="009335FA">
      <w:pPr>
        <w:rPr>
          <w:b/>
          <w:color w:val="333399"/>
          <w:sz w:val="56"/>
          <w:szCs w:val="56"/>
        </w:rPr>
      </w:pPr>
      <w:r>
        <w:rPr>
          <w:b/>
          <w:color w:val="333399"/>
          <w:sz w:val="56"/>
          <w:szCs w:val="56"/>
        </w:rPr>
        <w:t>Core</w:t>
      </w:r>
    </w:p>
    <w:p w14:paraId="6F254776" w14:textId="77777777" w:rsidR="00FF7AB0" w:rsidRPr="008839B1" w:rsidRDefault="00FF7AB0"/>
    <w:p w14:paraId="6F254777" w14:textId="77777777" w:rsidR="00FF2E44" w:rsidRDefault="001E02A4" w:rsidP="0068161E">
      <w:pPr>
        <w:pStyle w:val="Subtitle"/>
      </w:pPr>
      <w:r>
        <w:t>Professional Skills</w:t>
      </w:r>
    </w:p>
    <w:p w14:paraId="6F254778" w14:textId="77777777" w:rsidR="00FF2E44" w:rsidRDefault="00FF2E44" w:rsidP="0068161E">
      <w:pPr>
        <w:pStyle w:val="Subtitle"/>
      </w:pPr>
    </w:p>
    <w:p w14:paraId="6F254779" w14:textId="77777777" w:rsidR="00FF7AB0" w:rsidRPr="0068161E" w:rsidRDefault="00BE2FD2" w:rsidP="0068161E">
      <w:pPr>
        <w:pStyle w:val="Subtitle"/>
      </w:pPr>
      <w:r>
        <w:t>UNIX</w:t>
      </w:r>
      <w:r w:rsidR="001E02A4">
        <w:t xml:space="preserve"> </w:t>
      </w:r>
      <w:r w:rsidR="00CF6F4A">
        <w:t xml:space="preserve">Interview </w:t>
      </w:r>
      <w:r w:rsidR="001E02A4">
        <w:t>Question Bank</w:t>
      </w:r>
    </w:p>
    <w:p w14:paraId="6F25477A" w14:textId="77777777" w:rsidR="00AC503F" w:rsidRDefault="00AC503F"/>
    <w:p w14:paraId="6F25477B" w14:textId="77777777" w:rsidR="00AC503F" w:rsidRDefault="00AC503F"/>
    <w:p w14:paraId="6F25477C" w14:textId="77777777" w:rsidR="00AC503F" w:rsidRDefault="00AC503F"/>
    <w:p w14:paraId="6F25477D" w14:textId="77777777" w:rsidR="00AC503F" w:rsidRDefault="00AC503F"/>
    <w:p w14:paraId="6F25477E" w14:textId="77777777" w:rsidR="00AC503F" w:rsidRDefault="00AC503F"/>
    <w:p w14:paraId="6F25477F" w14:textId="77777777" w:rsidR="00AC503F" w:rsidRDefault="00AC503F"/>
    <w:p w14:paraId="6F254780" w14:textId="77777777" w:rsidR="00AC503F" w:rsidRDefault="00AC503F"/>
    <w:p w14:paraId="6F254781" w14:textId="77777777" w:rsidR="001E018B" w:rsidRDefault="001E018B"/>
    <w:p w14:paraId="6F254782" w14:textId="77777777" w:rsidR="001E018B" w:rsidRDefault="001E018B"/>
    <w:p w14:paraId="6F254783" w14:textId="77777777" w:rsidR="001E018B" w:rsidRDefault="001E018B"/>
    <w:p w14:paraId="6F254784" w14:textId="77777777" w:rsidR="001E018B" w:rsidRDefault="001E018B"/>
    <w:p w14:paraId="6F254785" w14:textId="77777777" w:rsidR="001E018B" w:rsidRDefault="001E018B"/>
    <w:p w14:paraId="6F254786" w14:textId="77777777" w:rsidR="001E018B" w:rsidRDefault="001E018B"/>
    <w:p w14:paraId="6F254787" w14:textId="77777777" w:rsidR="001E018B" w:rsidRDefault="001E018B"/>
    <w:p w14:paraId="6F254788" w14:textId="77777777" w:rsidR="001E018B" w:rsidRDefault="001E018B"/>
    <w:p w14:paraId="6F254789" w14:textId="77777777" w:rsidR="001E018B" w:rsidRDefault="001E018B"/>
    <w:p w14:paraId="6F25478A" w14:textId="77777777" w:rsidR="001E018B" w:rsidRDefault="001E018B"/>
    <w:p w14:paraId="6F25478B" w14:textId="77777777" w:rsidR="001E018B" w:rsidRDefault="001E018B"/>
    <w:p w14:paraId="6F25478C" w14:textId="77777777" w:rsidR="001E018B" w:rsidRDefault="001E018B"/>
    <w:p w14:paraId="6F25478D" w14:textId="77777777" w:rsidR="001E018B" w:rsidRDefault="001E018B"/>
    <w:p w14:paraId="6F25478E" w14:textId="77777777" w:rsidR="001E018B" w:rsidRDefault="001E018B"/>
    <w:p w14:paraId="6F25478F" w14:textId="77777777" w:rsidR="001E018B" w:rsidRDefault="001E018B"/>
    <w:p w14:paraId="6F254790" w14:textId="77777777" w:rsidR="001E018B" w:rsidRPr="001E018B" w:rsidRDefault="001E018B" w:rsidP="001E018B">
      <w:pPr>
        <w:rPr>
          <w:rStyle w:val="stress1"/>
          <w:color w:val="333399"/>
          <w:szCs w:val="20"/>
        </w:rPr>
      </w:pPr>
      <w:r w:rsidRPr="001E018B">
        <w:rPr>
          <w:rStyle w:val="stress1"/>
          <w:color w:val="333399"/>
          <w:szCs w:val="20"/>
        </w:rPr>
        <w:t>© FDM Group Ltd 2011.  All Rights Reserved.</w:t>
      </w:r>
    </w:p>
    <w:p w14:paraId="6F254791" w14:textId="77777777" w:rsidR="001E018B" w:rsidRPr="001E018B" w:rsidRDefault="001E018B" w:rsidP="001E018B">
      <w:pPr>
        <w:rPr>
          <w:color w:val="333399"/>
          <w:sz w:val="24"/>
        </w:rPr>
      </w:pPr>
      <w:r w:rsidRPr="001E018B">
        <w:rPr>
          <w:rStyle w:val="stress1"/>
          <w:color w:val="333399"/>
          <w:szCs w:val="20"/>
        </w:rPr>
        <w:t>Any unauthorised reproduction or distribution in part</w:t>
      </w:r>
      <w:r>
        <w:rPr>
          <w:rStyle w:val="stress1"/>
          <w:color w:val="333399"/>
          <w:szCs w:val="20"/>
        </w:rPr>
        <w:br/>
      </w:r>
      <w:r w:rsidRPr="001E018B">
        <w:rPr>
          <w:rStyle w:val="stress1"/>
          <w:color w:val="333399"/>
          <w:szCs w:val="20"/>
        </w:rPr>
        <w:t>or in whole</w:t>
      </w:r>
      <w:r>
        <w:rPr>
          <w:rStyle w:val="stress1"/>
          <w:color w:val="333399"/>
          <w:szCs w:val="20"/>
        </w:rPr>
        <w:t xml:space="preserve"> </w:t>
      </w:r>
      <w:r w:rsidRPr="001E018B">
        <w:rPr>
          <w:rStyle w:val="stress1"/>
          <w:color w:val="333399"/>
          <w:szCs w:val="20"/>
        </w:rPr>
        <w:t>will constitute an infringement of copyright.</w:t>
      </w:r>
    </w:p>
    <w:p w14:paraId="6F254792" w14:textId="77777777" w:rsidR="00AC503F" w:rsidRDefault="00AC503F"/>
    <w:p w14:paraId="6F254793" w14:textId="77777777" w:rsidR="00FF7AB0" w:rsidRPr="008839B1" w:rsidRDefault="00204E9D" w:rsidP="009A1FB7">
      <w:pPr>
        <w:spacing w:after="360"/>
        <w:rPr>
          <w:b/>
          <w:color w:val="333399"/>
          <w:sz w:val="36"/>
          <w:szCs w:val="36"/>
        </w:rPr>
      </w:pPr>
      <w:r w:rsidRPr="00B83B5F">
        <w:br w:type="page"/>
      </w:r>
      <w:r w:rsidR="003563D7" w:rsidRPr="008839B1">
        <w:rPr>
          <w:b/>
          <w:color w:val="333399"/>
          <w:sz w:val="36"/>
          <w:szCs w:val="36"/>
        </w:rPr>
        <w:lastRenderedPageBreak/>
        <w:t xml:space="preserve">Table of </w:t>
      </w:r>
      <w:r w:rsidR="006B0943">
        <w:rPr>
          <w:b/>
          <w:color w:val="333399"/>
          <w:sz w:val="36"/>
          <w:szCs w:val="36"/>
        </w:rPr>
        <w:t>C</w:t>
      </w:r>
      <w:r w:rsidR="003563D7" w:rsidRPr="008839B1">
        <w:rPr>
          <w:b/>
          <w:color w:val="333399"/>
          <w:sz w:val="36"/>
          <w:szCs w:val="36"/>
        </w:rPr>
        <w:t>ontents</w:t>
      </w:r>
    </w:p>
    <w:p w14:paraId="6F254794" w14:textId="77D77263" w:rsidR="00B129D4" w:rsidRDefault="00EB64D4" w:rsidP="00493713">
      <w:pPr>
        <w:pStyle w:val="TOC1"/>
        <w:spacing w:after="0"/>
        <w:rPr>
          <w:noProof/>
        </w:rPr>
      </w:pPr>
      <w:r>
        <w:fldChar w:fldCharType="begin"/>
      </w:r>
      <w:r w:rsidR="00982280">
        <w:instrText xml:space="preserve"> TOC \o "1-2" \u </w:instrText>
      </w:r>
      <w:r>
        <w:fldChar w:fldCharType="separate"/>
      </w:r>
      <w:r w:rsidR="00B129D4" w:rsidRPr="000E648C">
        <w:rPr>
          <w:rFonts w:ascii="Arial Bold" w:hAnsi="Arial Bold"/>
          <w:noProof/>
        </w:rPr>
        <w:t>1</w:t>
      </w:r>
      <w:r w:rsidR="00B129D4">
        <w:rPr>
          <w:rFonts w:asciiTheme="minorHAnsi" w:eastAsiaTheme="minorEastAsia" w:hAnsiTheme="minorHAnsi" w:cstheme="minorBidi"/>
          <w:b w:val="0"/>
          <w:noProof/>
          <w:szCs w:val="22"/>
          <w:lang w:eastAsia="en-GB"/>
        </w:rPr>
        <w:tab/>
      </w:r>
      <w:r w:rsidR="00BE2FD2">
        <w:rPr>
          <w:noProof/>
        </w:rPr>
        <w:t>UNIX</w:t>
      </w:r>
      <w:r w:rsidR="00B129D4">
        <w:rPr>
          <w:noProof/>
        </w:rPr>
        <w:t xml:space="preserve"> Interview Question Bank</w:t>
      </w:r>
      <w:r w:rsidR="00B129D4">
        <w:rPr>
          <w:noProof/>
        </w:rPr>
        <w:tab/>
      </w:r>
      <w:r w:rsidR="00493713">
        <w:rPr>
          <w:noProof/>
        </w:rPr>
        <w:t>3</w:t>
      </w:r>
    </w:p>
    <w:p w14:paraId="4E3AEA3E" w14:textId="77777777" w:rsidR="00493713" w:rsidRPr="00493713" w:rsidRDefault="00493713" w:rsidP="00493713">
      <w:pPr>
        <w:rPr>
          <w:rFonts w:eastAsiaTheme="minorEastAsia"/>
        </w:rPr>
      </w:pPr>
    </w:p>
    <w:p w14:paraId="0831C6D8" w14:textId="31EEE8F8" w:rsidR="00493713" w:rsidRDefault="00EB64D4" w:rsidP="00493713">
      <w:pPr>
        <w:pStyle w:val="TOC1"/>
        <w:spacing w:after="0"/>
        <w:rPr>
          <w:noProof/>
        </w:rPr>
      </w:pPr>
      <w:r>
        <w:rPr>
          <w:b w:val="0"/>
        </w:rPr>
        <w:fldChar w:fldCharType="end"/>
      </w:r>
      <w:r w:rsidR="00493713">
        <w:fldChar w:fldCharType="begin"/>
      </w:r>
      <w:r w:rsidR="00493713">
        <w:instrText xml:space="preserve"> TOC \o "1-2" \u </w:instrText>
      </w:r>
      <w:r w:rsidR="00493713">
        <w:fldChar w:fldCharType="separate"/>
      </w:r>
      <w:r w:rsidR="00493713">
        <w:rPr>
          <w:rFonts w:ascii="Arial Bold" w:hAnsi="Arial Bold"/>
          <w:noProof/>
        </w:rPr>
        <w:t>2</w:t>
      </w:r>
      <w:r w:rsidR="00493713">
        <w:rPr>
          <w:rFonts w:asciiTheme="minorHAnsi" w:eastAsiaTheme="minorEastAsia" w:hAnsiTheme="minorHAnsi" w:cstheme="minorBidi"/>
          <w:b w:val="0"/>
          <w:noProof/>
          <w:szCs w:val="22"/>
          <w:lang w:eastAsia="en-GB"/>
        </w:rPr>
        <w:tab/>
      </w:r>
      <w:r w:rsidR="00493713">
        <w:rPr>
          <w:noProof/>
        </w:rPr>
        <w:t>Interviews with financial clients</w:t>
      </w:r>
      <w:r w:rsidR="00493713">
        <w:rPr>
          <w:noProof/>
        </w:rPr>
        <w:tab/>
        <w:t>4</w:t>
      </w:r>
    </w:p>
    <w:p w14:paraId="4BF5DB67" w14:textId="77777777" w:rsidR="00493713" w:rsidRPr="00493713" w:rsidRDefault="00493713" w:rsidP="00493713">
      <w:pPr>
        <w:rPr>
          <w:rFonts w:eastAsiaTheme="minorEastAsia"/>
        </w:rPr>
      </w:pPr>
    </w:p>
    <w:p w14:paraId="24B90795" w14:textId="78A603FD" w:rsidR="00493713" w:rsidRDefault="00493713" w:rsidP="00493713">
      <w:pPr>
        <w:pStyle w:val="TOC1"/>
        <w:spacing w:after="0"/>
        <w:rPr>
          <w:rFonts w:asciiTheme="minorHAnsi" w:eastAsiaTheme="minorEastAsia" w:hAnsiTheme="minorHAnsi" w:cstheme="minorBidi"/>
          <w:b w:val="0"/>
          <w:noProof/>
          <w:szCs w:val="22"/>
          <w:lang w:eastAsia="en-GB"/>
        </w:rPr>
      </w:pPr>
      <w:r>
        <w:rPr>
          <w:b w:val="0"/>
        </w:rPr>
        <w:fldChar w:fldCharType="end"/>
      </w:r>
    </w:p>
    <w:p w14:paraId="6F254795" w14:textId="1AB7B2F1" w:rsidR="003563D7" w:rsidRPr="0065183F" w:rsidRDefault="003563D7"/>
    <w:p w14:paraId="6F254797" w14:textId="77777777" w:rsidR="001E02A4" w:rsidRDefault="00BE2FD2" w:rsidP="001E02A4">
      <w:pPr>
        <w:pStyle w:val="Heading1"/>
      </w:pPr>
      <w:bookmarkStart w:id="0" w:name="_Toc320604942"/>
      <w:bookmarkStart w:id="1" w:name="_Toc317170032"/>
      <w:r>
        <w:lastRenderedPageBreak/>
        <w:t>UNIX</w:t>
      </w:r>
      <w:r w:rsidR="00B129D4">
        <w:t xml:space="preserve"> Interview</w:t>
      </w:r>
      <w:r w:rsidR="001E02A4">
        <w:t xml:space="preserve"> Question Bank</w:t>
      </w:r>
      <w:bookmarkEnd w:id="0"/>
    </w:p>
    <w:bookmarkEnd w:id="1"/>
    <w:p w14:paraId="6F254798" w14:textId="77777777" w:rsidR="00BE2FD2" w:rsidRPr="00F41378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F41378">
        <w:t>How would you find a process using high CPU?</w:t>
      </w:r>
    </w:p>
    <w:p w14:paraId="6F254799" w14:textId="77777777" w:rsidR="00BE2FD2" w:rsidRPr="00F41378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F41378">
        <w:t>How do you find a process running by user “</w:t>
      </w:r>
      <w:proofErr w:type="spellStart"/>
      <w:r w:rsidRPr="00F41378">
        <w:t>john.smith</w:t>
      </w:r>
      <w:proofErr w:type="spellEnd"/>
      <w:proofErr w:type="gramStart"/>
      <w:r w:rsidRPr="00F41378">
        <w:t>” ?</w:t>
      </w:r>
      <w:proofErr w:type="gramEnd"/>
    </w:p>
    <w:p w14:paraId="6F25479A" w14:textId="77777777" w:rsidR="00BE2FD2" w:rsidRPr="00F41378" w:rsidRDefault="00B67B89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How do you</w:t>
      </w:r>
      <w:r w:rsidR="00BE2FD2" w:rsidRPr="00F41378">
        <w:t xml:space="preserve"> find a file called “</w:t>
      </w:r>
      <w:proofErr w:type="spellStart"/>
      <w:r w:rsidR="00BE2FD2" w:rsidRPr="00F41378">
        <w:t>interview.text</w:t>
      </w:r>
      <w:proofErr w:type="spellEnd"/>
      <w:r w:rsidR="00BE2FD2" w:rsidRPr="00F41378">
        <w:t xml:space="preserve">” without receiving error </w:t>
      </w:r>
      <w:r>
        <w:t xml:space="preserve">messages </w:t>
      </w:r>
      <w:r w:rsidR="00BE2FD2" w:rsidRPr="00F41378">
        <w:t>like permission denied?</w:t>
      </w:r>
    </w:p>
    <w:p w14:paraId="6F25479B" w14:textId="77777777" w:rsidR="00BE2FD2" w:rsidRPr="00F41378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F41378">
        <w:t xml:space="preserve">How do you remove a process? (After saying </w:t>
      </w:r>
      <w:r w:rsidRPr="00B67B89">
        <w:rPr>
          <w:b/>
        </w:rPr>
        <w:t>kill</w:t>
      </w:r>
      <w:r w:rsidR="00B67B89">
        <w:t xml:space="preserve"> </w:t>
      </w:r>
      <w:proofErr w:type="spellStart"/>
      <w:r w:rsidR="00B67B89" w:rsidRPr="00B67B89">
        <w:rPr>
          <w:i/>
        </w:rPr>
        <w:t>pid</w:t>
      </w:r>
      <w:proofErr w:type="spellEnd"/>
      <w:r w:rsidRPr="00F41378">
        <w:t xml:space="preserve">) </w:t>
      </w:r>
      <w:r w:rsidR="00B67B89">
        <w:t xml:space="preserve">What happens if </w:t>
      </w:r>
      <w:r w:rsidR="00B67B89" w:rsidRPr="00B67B89">
        <w:rPr>
          <w:b/>
        </w:rPr>
        <w:t>k</w:t>
      </w:r>
      <w:r w:rsidRPr="00B67B89">
        <w:rPr>
          <w:b/>
        </w:rPr>
        <w:t>ill</w:t>
      </w:r>
      <w:r w:rsidRPr="00F41378">
        <w:t xml:space="preserve"> didn’t work? Neither did -9 or -15?</w:t>
      </w:r>
    </w:p>
    <w:p w14:paraId="6F25479C" w14:textId="77777777" w:rsidR="00BE2FD2" w:rsidRPr="00F41378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F41378">
        <w:t>How would you show the last 10 lines of an error file?</w:t>
      </w:r>
    </w:p>
    <w:p w14:paraId="6F25479D" w14:textId="77777777" w:rsidR="00BE2FD2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How would you f</w:t>
      </w:r>
      <w:r w:rsidR="00B67B89">
        <w:t>ind all the files with a given s</w:t>
      </w:r>
      <w:r>
        <w:t>tring, and then perform an operation on each?</w:t>
      </w:r>
    </w:p>
    <w:p w14:paraId="6F25479E" w14:textId="77777777" w:rsidR="00BE2FD2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How would you list all the processes running?</w:t>
      </w:r>
    </w:p>
    <w:p w14:paraId="6F25479F" w14:textId="77777777" w:rsidR="00BE2FD2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How would you kill a process?</w:t>
      </w:r>
    </w:p>
    <w:p w14:paraId="6F2547A0" w14:textId="77777777" w:rsidR="00BE2FD2" w:rsidRDefault="00B67B89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What is the difference between </w:t>
      </w:r>
      <w:r w:rsidRPr="00B67B89">
        <w:rPr>
          <w:b/>
        </w:rPr>
        <w:t>k</w:t>
      </w:r>
      <w:r w:rsidR="00BE2FD2" w:rsidRPr="00B67B89">
        <w:rPr>
          <w:b/>
        </w:rPr>
        <w:t>ill</w:t>
      </w:r>
      <w:r w:rsidR="00BE2FD2">
        <w:t xml:space="preserve"> and </w:t>
      </w:r>
      <w:r w:rsidR="00BE2FD2" w:rsidRPr="00B67B89">
        <w:rPr>
          <w:b/>
        </w:rPr>
        <w:t>kill -9</w:t>
      </w:r>
    </w:p>
    <w:p w14:paraId="6F2547A1" w14:textId="77777777" w:rsidR="00BE2FD2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What does </w:t>
      </w:r>
      <w:proofErr w:type="spellStart"/>
      <w:r w:rsidRPr="00B67B89">
        <w:rPr>
          <w:b/>
        </w:rPr>
        <w:t>grep</w:t>
      </w:r>
      <w:proofErr w:type="spellEnd"/>
      <w:r>
        <w:t xml:space="preserve"> do?</w:t>
      </w:r>
    </w:p>
    <w:p w14:paraId="6F2547A2" w14:textId="77777777" w:rsidR="00BE2FD2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What does </w:t>
      </w:r>
      <w:r w:rsidRPr="00B67B89">
        <w:rPr>
          <w:b/>
        </w:rPr>
        <w:t>cat</w:t>
      </w:r>
      <w:r>
        <w:t xml:space="preserve"> do?</w:t>
      </w:r>
    </w:p>
    <w:p w14:paraId="6F2547A3" w14:textId="77777777" w:rsidR="00BE2FD2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How do I get to </w:t>
      </w:r>
      <w:r w:rsidR="00B67B89">
        <w:t>display,</w:t>
      </w:r>
      <w:r>
        <w:t xml:space="preserve"> for example</w:t>
      </w:r>
      <w:r w:rsidR="00B67B89">
        <w:t>,</w:t>
      </w:r>
      <w:r>
        <w:t xml:space="preserve"> </w:t>
      </w:r>
      <w:r w:rsidRPr="00B67B89">
        <w:rPr>
          <w:b/>
        </w:rPr>
        <w:t>xml</w:t>
      </w:r>
      <w:r>
        <w:t xml:space="preserve"> files only?</w:t>
      </w:r>
    </w:p>
    <w:p w14:paraId="6F2547A4" w14:textId="77777777" w:rsidR="00BE2FD2" w:rsidRDefault="00B67B89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Which </w:t>
      </w:r>
      <w:proofErr w:type="gramStart"/>
      <w:r w:rsidRPr="00B67B89">
        <w:rPr>
          <w:b/>
        </w:rPr>
        <w:t>v</w:t>
      </w:r>
      <w:r w:rsidR="00BE2FD2" w:rsidRPr="00B67B89">
        <w:rPr>
          <w:b/>
        </w:rPr>
        <w:t>i</w:t>
      </w:r>
      <w:proofErr w:type="gramEnd"/>
      <w:r w:rsidR="00BE2FD2">
        <w:t xml:space="preserve"> commands</w:t>
      </w:r>
      <w:r>
        <w:t xml:space="preserve"> are available to use to edit files?</w:t>
      </w:r>
    </w:p>
    <w:p w14:paraId="6F2547A5" w14:textId="77777777" w:rsidR="00BE2FD2" w:rsidRDefault="006713E4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Describe the d</w:t>
      </w:r>
      <w:r w:rsidR="00BE2FD2">
        <w:t>ifferent ways to create files</w:t>
      </w:r>
      <w:r>
        <w:t xml:space="preserve"> on UNIX</w:t>
      </w:r>
      <w:r w:rsidR="00BE2FD2">
        <w:t>.</w:t>
      </w:r>
    </w:p>
    <w:p w14:paraId="6F2547A6" w14:textId="77777777" w:rsidR="00BE2FD2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How do you concatenate two or more commands?</w:t>
      </w:r>
    </w:p>
    <w:p w14:paraId="6F2547A7" w14:textId="77777777" w:rsidR="00BE2FD2" w:rsidRDefault="006713E4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Explain t</w:t>
      </w:r>
      <w:r w:rsidR="00BE2FD2">
        <w:t xml:space="preserve">he difference between </w:t>
      </w:r>
      <w:r w:rsidR="00BE2FD2" w:rsidRPr="007500CD">
        <w:rPr>
          <w:b/>
        </w:rPr>
        <w:t>&gt;&gt;</w:t>
      </w:r>
      <w:r w:rsidR="00BE2FD2">
        <w:t xml:space="preserve"> and</w:t>
      </w:r>
      <w:r w:rsidR="00BE2FD2" w:rsidRPr="007500CD">
        <w:t xml:space="preserve"> </w:t>
      </w:r>
      <w:r w:rsidR="00BE2FD2" w:rsidRPr="007500CD">
        <w:rPr>
          <w:b/>
        </w:rPr>
        <w:t>&gt;</w:t>
      </w:r>
    </w:p>
    <w:p w14:paraId="6F2547A8" w14:textId="77777777" w:rsidR="00BE2FD2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How </w:t>
      </w:r>
      <w:r w:rsidR="00325071">
        <w:t>do you</w:t>
      </w:r>
      <w:r>
        <w:t xml:space="preserve"> set </w:t>
      </w:r>
      <w:r w:rsidR="00325071">
        <w:t xml:space="preserve">file </w:t>
      </w:r>
      <w:r>
        <w:t>permission</w:t>
      </w:r>
      <w:r w:rsidR="00325071">
        <w:t>s</w:t>
      </w:r>
      <w:r>
        <w:t xml:space="preserve"> in UNIX?</w:t>
      </w:r>
    </w:p>
    <w:p w14:paraId="6F2547A9" w14:textId="77777777" w:rsidR="00BE2FD2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Explain </w:t>
      </w:r>
      <w:r w:rsidR="006713E4">
        <w:t xml:space="preserve">the </w:t>
      </w:r>
      <w:proofErr w:type="spellStart"/>
      <w:r w:rsidRPr="00B67B89">
        <w:rPr>
          <w:b/>
        </w:rPr>
        <w:t>sed</w:t>
      </w:r>
      <w:proofErr w:type="spellEnd"/>
      <w:r>
        <w:t xml:space="preserve"> and </w:t>
      </w:r>
      <w:proofErr w:type="spellStart"/>
      <w:r w:rsidRPr="00B67B89">
        <w:rPr>
          <w:b/>
        </w:rPr>
        <w:t>awk</w:t>
      </w:r>
      <w:proofErr w:type="spellEnd"/>
      <w:r>
        <w:t xml:space="preserve"> commands.</w:t>
      </w:r>
    </w:p>
    <w:p w14:paraId="6F2547AA" w14:textId="77777777" w:rsidR="00BE2FD2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pipe?</w:t>
      </w:r>
    </w:p>
    <w:p w14:paraId="6F2547AB" w14:textId="77777777" w:rsidR="00BE2FD2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How do you view process</w:t>
      </w:r>
      <w:r w:rsidR="006713E4">
        <w:t>es</w:t>
      </w:r>
      <w:r>
        <w:t xml:space="preserve"> in </w:t>
      </w:r>
      <w:r w:rsidR="00325071">
        <w:t>UNIX</w:t>
      </w:r>
      <w:r>
        <w:t>?</w:t>
      </w:r>
    </w:p>
    <w:p w14:paraId="6F2547AC" w14:textId="77777777" w:rsidR="00BE2FD2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Write a </w:t>
      </w:r>
      <w:r w:rsidR="006713E4">
        <w:t xml:space="preserve">script </w:t>
      </w:r>
      <w:r>
        <w:t>to find the s</w:t>
      </w:r>
      <w:r w:rsidR="006713E4">
        <w:t>mallest number in an array.</w:t>
      </w:r>
    </w:p>
    <w:p w14:paraId="6F2547AD" w14:textId="77777777" w:rsidR="00BE2FD2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Name 3 ways of viewing </w:t>
      </w:r>
      <w:r w:rsidR="006713E4">
        <w:t xml:space="preserve">a </w:t>
      </w:r>
      <w:r>
        <w:t>process.</w:t>
      </w:r>
    </w:p>
    <w:p w14:paraId="6F2547AE" w14:textId="77777777" w:rsidR="00BE2FD2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Explain </w:t>
      </w:r>
      <w:r w:rsidR="006713E4">
        <w:t xml:space="preserve">the </w:t>
      </w:r>
      <w:proofErr w:type="spellStart"/>
      <w:r w:rsidRPr="00B67B89">
        <w:rPr>
          <w:b/>
        </w:rPr>
        <w:t>chmod</w:t>
      </w:r>
      <w:proofErr w:type="spellEnd"/>
      <w:r>
        <w:t xml:space="preserve"> command</w:t>
      </w:r>
    </w:p>
    <w:p w14:paraId="6F2547AF" w14:textId="77777777" w:rsidR="00BE2FD2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How would you resolve an issu</w:t>
      </w:r>
      <w:r w:rsidR="006713E4">
        <w:t>e if an error occurred at 10.00</w:t>
      </w:r>
      <w:r>
        <w:t xml:space="preserve">pm on </w:t>
      </w:r>
      <w:r w:rsidR="00325071">
        <w:t>UNIX</w:t>
      </w:r>
      <w:r>
        <w:t>?</w:t>
      </w:r>
    </w:p>
    <w:p w14:paraId="6F2547B0" w14:textId="77777777" w:rsidR="00BE2FD2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What </w:t>
      </w:r>
      <w:r w:rsidR="006713E4">
        <w:t>does the</w:t>
      </w:r>
      <w:r>
        <w:t xml:space="preserve"> </w:t>
      </w:r>
      <w:r w:rsidRPr="00B67B89">
        <w:rPr>
          <w:b/>
        </w:rPr>
        <w:t>man</w:t>
      </w:r>
      <w:r>
        <w:t xml:space="preserve"> command</w:t>
      </w:r>
      <w:r w:rsidR="006713E4">
        <w:t xml:space="preserve"> do</w:t>
      </w:r>
      <w:r>
        <w:t>?</w:t>
      </w:r>
    </w:p>
    <w:p w14:paraId="6F2547B1" w14:textId="77777777" w:rsidR="00BE2FD2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What is </w:t>
      </w:r>
      <w:r w:rsidRPr="00B67B89">
        <w:rPr>
          <w:b/>
        </w:rPr>
        <w:t>ping</w:t>
      </w:r>
      <w:r>
        <w:t>?</w:t>
      </w:r>
    </w:p>
    <w:p w14:paraId="6F2547B2" w14:textId="77777777" w:rsidR="00BE2FD2" w:rsidRDefault="00BE2FD2" w:rsidP="007500CD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How do you go back to </w:t>
      </w:r>
      <w:r w:rsidR="006713E4">
        <w:t xml:space="preserve">your </w:t>
      </w:r>
      <w:r>
        <w:t xml:space="preserve">home directory in </w:t>
      </w:r>
      <w:r w:rsidR="00325071">
        <w:t>UNIX</w:t>
      </w:r>
      <w:r>
        <w:t>?</w:t>
      </w:r>
    </w:p>
    <w:p w14:paraId="6F2547B3" w14:textId="77777777" w:rsidR="006F0AF5" w:rsidRDefault="006F0AF5" w:rsidP="00B129D4">
      <w:pPr>
        <w:pStyle w:val="ListParagraph"/>
      </w:pPr>
    </w:p>
    <w:p w14:paraId="678C546D" w14:textId="77777777" w:rsidR="00493713" w:rsidRDefault="00493713" w:rsidP="00B129D4">
      <w:pPr>
        <w:pStyle w:val="ListParagraph"/>
      </w:pPr>
    </w:p>
    <w:p w14:paraId="0D8FC9C5" w14:textId="77777777" w:rsidR="00493713" w:rsidRDefault="00493713" w:rsidP="00B129D4">
      <w:pPr>
        <w:pStyle w:val="ListParagraph"/>
      </w:pPr>
    </w:p>
    <w:p w14:paraId="603C3AD2" w14:textId="77777777" w:rsidR="00493713" w:rsidRDefault="00493713" w:rsidP="00B129D4">
      <w:pPr>
        <w:pStyle w:val="ListParagraph"/>
      </w:pPr>
    </w:p>
    <w:p w14:paraId="01A9633C" w14:textId="77777777" w:rsidR="00493713" w:rsidRDefault="00493713" w:rsidP="00B129D4">
      <w:pPr>
        <w:pStyle w:val="ListParagraph"/>
      </w:pPr>
    </w:p>
    <w:p w14:paraId="5A509936" w14:textId="77777777" w:rsidR="00493713" w:rsidRDefault="00493713" w:rsidP="00B129D4">
      <w:pPr>
        <w:pStyle w:val="ListParagraph"/>
      </w:pPr>
    </w:p>
    <w:p w14:paraId="61129118" w14:textId="77777777" w:rsidR="00493713" w:rsidRDefault="00493713" w:rsidP="00B129D4">
      <w:pPr>
        <w:pStyle w:val="ListParagraph"/>
      </w:pPr>
    </w:p>
    <w:p w14:paraId="20554147" w14:textId="77777777" w:rsidR="00493713" w:rsidRDefault="00493713" w:rsidP="00B129D4">
      <w:pPr>
        <w:pStyle w:val="ListParagraph"/>
      </w:pPr>
    </w:p>
    <w:p w14:paraId="01B6086E" w14:textId="77777777" w:rsidR="00493713" w:rsidRDefault="00493713" w:rsidP="00B129D4">
      <w:pPr>
        <w:pStyle w:val="ListParagraph"/>
      </w:pPr>
    </w:p>
    <w:p w14:paraId="3F6E09F3" w14:textId="77777777" w:rsidR="00493713" w:rsidRDefault="00493713" w:rsidP="00B129D4">
      <w:pPr>
        <w:pStyle w:val="ListParagraph"/>
      </w:pPr>
    </w:p>
    <w:p w14:paraId="0DA04680" w14:textId="066E0AAC" w:rsidR="00493713" w:rsidRDefault="00493713" w:rsidP="00493713">
      <w:pPr>
        <w:pStyle w:val="Heading1"/>
      </w:pPr>
      <w:r>
        <w:lastRenderedPageBreak/>
        <w:t>Interviews with financial clients</w:t>
      </w:r>
    </w:p>
    <w:p w14:paraId="03670CB7" w14:textId="77777777" w:rsidR="00493713" w:rsidRDefault="00493713" w:rsidP="00493713">
      <w:r>
        <w:t>When interviewing for a role with a financial client the following preparation could prove to be invaluable:</w:t>
      </w:r>
    </w:p>
    <w:p w14:paraId="235F7118" w14:textId="77777777" w:rsidR="00493713" w:rsidRPr="00434C94" w:rsidRDefault="00493713" w:rsidP="00493713"/>
    <w:p w14:paraId="1F826A6E" w14:textId="77777777" w:rsidR="00493713" w:rsidRPr="00434C94" w:rsidRDefault="00493713" w:rsidP="00493713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434C94">
        <w:t>Have a look at the Investment Banking definitions and information for help or have a look on these websites:  investopedia.com, wikipedia.com, fsa.gov.uk</w:t>
      </w:r>
    </w:p>
    <w:p w14:paraId="6939C717" w14:textId="77777777" w:rsidR="00493713" w:rsidRPr="00434C94" w:rsidRDefault="00493713" w:rsidP="00493713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434C94">
        <w:t xml:space="preserve">Look at the financial sites- </w:t>
      </w:r>
      <w:hyperlink r:id="rId12" w:history="1">
        <w:proofErr w:type="gramStart"/>
        <w:r w:rsidRPr="00434C94">
          <w:t>http://www.lsespreads.com/financial_markets</w:t>
        </w:r>
      </w:hyperlink>
      <w:r w:rsidRPr="00434C94">
        <w:t>  ,Bloomberg</w:t>
      </w:r>
      <w:proofErr w:type="gramEnd"/>
      <w:r w:rsidRPr="00434C94">
        <w:t xml:space="preserve"> and Reuters. Familiarise yourself with the latest news in finance. Investment Bankers would be checking this on a daily basis. </w:t>
      </w:r>
    </w:p>
    <w:p w14:paraId="6897A1FB" w14:textId="77777777" w:rsidR="00493713" w:rsidRDefault="00493713" w:rsidP="00493713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434C94">
        <w:t>What is the difference be</w:t>
      </w:r>
      <w:r>
        <w:t xml:space="preserve">tween an Investment Bank and </w:t>
      </w:r>
      <w:proofErr w:type="gramStart"/>
      <w:r>
        <w:t>a Retail</w:t>
      </w:r>
      <w:proofErr w:type="gramEnd"/>
      <w:r>
        <w:t xml:space="preserve"> B</w:t>
      </w:r>
      <w:r w:rsidRPr="00434C94">
        <w:t xml:space="preserve">ank? </w:t>
      </w:r>
    </w:p>
    <w:p w14:paraId="1C2E1837" w14:textId="77777777" w:rsidR="00493713" w:rsidRDefault="00493713" w:rsidP="00493713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>
        <w:t>What is a derivative?</w:t>
      </w:r>
    </w:p>
    <w:p w14:paraId="2F63BD63" w14:textId="77777777" w:rsidR="00493713" w:rsidRDefault="00493713" w:rsidP="00493713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>
        <w:t>How would you use a derivative?</w:t>
      </w:r>
    </w:p>
    <w:p w14:paraId="20655CC7" w14:textId="77777777" w:rsidR="00493713" w:rsidRDefault="00493713" w:rsidP="00493713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DF799E">
        <w:t>What is the difference between a share and a bond?</w:t>
      </w:r>
    </w:p>
    <w:p w14:paraId="6BA501A7" w14:textId="77777777" w:rsidR="00493713" w:rsidRDefault="00493713" w:rsidP="00493713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DF799E">
        <w:t>What is a credit default swop?</w:t>
      </w:r>
    </w:p>
    <w:p w14:paraId="343D48D2" w14:textId="77777777" w:rsidR="00493713" w:rsidRDefault="00493713" w:rsidP="00493713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DF799E">
        <w:t>What do you know about investment banking?</w:t>
      </w:r>
    </w:p>
    <w:p w14:paraId="2E1F8285" w14:textId="77777777" w:rsidR="00493713" w:rsidRDefault="00493713" w:rsidP="00493713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DF799E">
        <w:t>What is a credit derivative?</w:t>
      </w:r>
    </w:p>
    <w:p w14:paraId="09DF072E" w14:textId="77777777" w:rsidR="00493713" w:rsidRDefault="00493713" w:rsidP="00493713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DF799E">
        <w:t>What do you know about FX?</w:t>
      </w:r>
    </w:p>
    <w:p w14:paraId="4C23218A" w14:textId="77777777" w:rsidR="00493713" w:rsidRDefault="00493713" w:rsidP="00493713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DF799E">
        <w:t>Why do you want to work for a bank?</w:t>
      </w:r>
    </w:p>
    <w:p w14:paraId="7ACA7CF4" w14:textId="77777777" w:rsidR="00493713" w:rsidRDefault="00493713" w:rsidP="00493713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DF799E">
        <w:t>Why do you want to work in finance?</w:t>
      </w:r>
    </w:p>
    <w:p w14:paraId="452883F7" w14:textId="77777777" w:rsidR="00493713" w:rsidRDefault="00493713" w:rsidP="00493713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DF799E">
        <w:t>What is equity?</w:t>
      </w:r>
    </w:p>
    <w:p w14:paraId="3E5B8727" w14:textId="77777777" w:rsidR="00493713" w:rsidRDefault="00493713" w:rsidP="00493713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DF799E">
        <w:t>Describe the FTSE 100.</w:t>
      </w:r>
    </w:p>
    <w:p w14:paraId="43E85E3B" w14:textId="2ADCECB1" w:rsidR="008578D0" w:rsidRDefault="008578D0" w:rsidP="00493713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>
        <w:t>What is a stock?</w:t>
      </w:r>
    </w:p>
    <w:p w14:paraId="4473D5C6" w14:textId="215ADBEA" w:rsidR="008578D0" w:rsidRDefault="008578D0" w:rsidP="00493713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>
        <w:t>What is a bond?</w:t>
      </w:r>
    </w:p>
    <w:p w14:paraId="7870FB05" w14:textId="3E486EAE" w:rsidR="008578D0" w:rsidRDefault="008578D0" w:rsidP="00493713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>
        <w:t>What is the difference between equity and bonds?</w:t>
      </w:r>
    </w:p>
    <w:p w14:paraId="35B36578" w14:textId="7BCAEAFD" w:rsidR="008578D0" w:rsidRDefault="008578D0" w:rsidP="00493713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>
        <w:t>What is an IPO?</w:t>
      </w:r>
      <w:bookmarkStart w:id="2" w:name="_GoBack"/>
      <w:bookmarkEnd w:id="2"/>
    </w:p>
    <w:sectPr w:rsidR="008578D0" w:rsidSect="001E02A4">
      <w:headerReference w:type="default" r:id="rId13"/>
      <w:footerReference w:type="default" r:id="rId14"/>
      <w:headerReference w:type="first" r:id="rId15"/>
      <w:footerReference w:type="first" r:id="rId16"/>
      <w:pgSz w:w="11907" w:h="16840" w:code="9"/>
      <w:pgMar w:top="1418" w:right="1134" w:bottom="1418" w:left="1134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F2547B8" w14:textId="77777777" w:rsidR="001E02A4" w:rsidRDefault="001E02A4">
      <w:r>
        <w:separator/>
      </w:r>
    </w:p>
    <w:p w14:paraId="6F2547B9" w14:textId="77777777" w:rsidR="001E02A4" w:rsidRDefault="001E02A4"/>
  </w:endnote>
  <w:endnote w:type="continuationSeparator" w:id="0">
    <w:p w14:paraId="6F2547BA" w14:textId="77777777" w:rsidR="001E02A4" w:rsidRDefault="001E02A4">
      <w:r>
        <w:continuationSeparator/>
      </w:r>
    </w:p>
    <w:p w14:paraId="6F2547BB" w14:textId="77777777" w:rsidR="001E02A4" w:rsidRDefault="001E02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81FD392E-EEB2-420A-8B8F-061442A64428}"/>
  </w:font>
  <w:font w:name="Arial Bold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291AF12A-4208-45D6-ADA1-5A6C973A1DF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07247516-D9A9-469E-8E7A-AD1C8CCD42AF}"/>
    <w:embedBold r:id="rId4" w:fontKey="{E54DFA39-7F6A-4916-9F52-7DBD4910D38F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5" w:fontKey="{EDA194CC-C17C-4EF7-A6C3-B0E0CF4B2E0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CDF03C2F-7B9B-4281-99F9-D98091C34A7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43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shd w:val="clear" w:color="auto" w:fill="B3B3B3"/>
      <w:tblLook w:val="01E0" w:firstRow="1" w:lastRow="1" w:firstColumn="1" w:lastColumn="1" w:noHBand="0" w:noVBand="0"/>
    </w:tblPr>
    <w:tblGrid>
      <w:gridCol w:w="1694"/>
      <w:gridCol w:w="8049"/>
    </w:tblGrid>
    <w:tr w:rsidR="00204E9D" w:rsidRPr="003E15D1" w14:paraId="6F2547BF" w14:textId="77777777" w:rsidTr="00D1075C">
      <w:trPr>
        <w:trHeight w:val="284"/>
      </w:trPr>
      <w:tc>
        <w:tcPr>
          <w:tcW w:w="1694" w:type="dxa"/>
          <w:shd w:val="clear" w:color="auto" w:fill="333399"/>
          <w:vAlign w:val="center"/>
        </w:tcPr>
        <w:p w14:paraId="6F2547BD" w14:textId="77777777" w:rsidR="00204E9D" w:rsidRPr="003E15D1" w:rsidRDefault="00204E9D" w:rsidP="0000255A">
          <w:pPr>
            <w:pStyle w:val="Footer"/>
            <w:tabs>
              <w:tab w:val="clear" w:pos="4320"/>
            </w:tabs>
            <w:jc w:val="right"/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FDM Academy</w:t>
          </w:r>
        </w:p>
      </w:tc>
      <w:tc>
        <w:tcPr>
          <w:tcW w:w="8049" w:type="dxa"/>
          <w:shd w:val="clear" w:color="auto" w:fill="333399"/>
          <w:vAlign w:val="center"/>
        </w:tcPr>
        <w:p w14:paraId="6F2547BE" w14:textId="77777777" w:rsidR="00204E9D" w:rsidRPr="003E15D1" w:rsidRDefault="00B129D4" w:rsidP="00E932B3">
          <w:pPr>
            <w:pStyle w:val="Footer"/>
            <w:tabs>
              <w:tab w:val="clear" w:pos="4320"/>
              <w:tab w:val="clear" w:pos="8640"/>
              <w:tab w:val="right" w:pos="7804"/>
            </w:tabs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2</w:t>
          </w:r>
          <w:r w:rsidR="00E932B3">
            <w:rPr>
              <w:b/>
              <w:color w:val="FFFFFF"/>
              <w:sz w:val="20"/>
              <w:szCs w:val="20"/>
            </w:rPr>
            <w:t>7 March 2012</w:t>
          </w:r>
          <w:r w:rsidR="00204E9D">
            <w:rPr>
              <w:b/>
              <w:color w:val="FFFFFF"/>
              <w:sz w:val="20"/>
              <w:szCs w:val="20"/>
            </w:rPr>
            <w:tab/>
          </w:r>
          <w:r w:rsidR="00204E9D" w:rsidRPr="003E15D1">
            <w:rPr>
              <w:b/>
              <w:color w:val="FFFFFF"/>
              <w:sz w:val="20"/>
              <w:szCs w:val="20"/>
            </w:rPr>
            <w:t xml:space="preserve">Page </w:t>
          </w:r>
          <w:r w:rsidR="00EB64D4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204E9D" w:rsidRPr="003E15D1">
            <w:rPr>
              <w:b/>
              <w:color w:val="FFFFFF"/>
              <w:sz w:val="20"/>
              <w:szCs w:val="20"/>
            </w:rPr>
            <w:instrText xml:space="preserve"> PAGE </w:instrText>
          </w:r>
          <w:r w:rsidR="00EB64D4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8578D0">
            <w:rPr>
              <w:b/>
              <w:noProof/>
              <w:color w:val="FFFFFF"/>
              <w:sz w:val="20"/>
              <w:szCs w:val="20"/>
            </w:rPr>
            <w:t>4</w:t>
          </w:r>
          <w:r w:rsidR="00EB64D4" w:rsidRPr="003E15D1">
            <w:rPr>
              <w:b/>
              <w:color w:val="FFFFFF"/>
              <w:sz w:val="20"/>
              <w:szCs w:val="20"/>
            </w:rPr>
            <w:fldChar w:fldCharType="end"/>
          </w:r>
          <w:r w:rsidR="00204E9D" w:rsidRPr="003E15D1">
            <w:rPr>
              <w:b/>
              <w:color w:val="FFFFFF"/>
              <w:sz w:val="20"/>
              <w:szCs w:val="20"/>
            </w:rPr>
            <w:t xml:space="preserve"> of </w:t>
          </w:r>
          <w:r w:rsidR="00EB64D4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204E9D" w:rsidRPr="003E15D1">
            <w:rPr>
              <w:b/>
              <w:color w:val="FFFFFF"/>
              <w:sz w:val="20"/>
              <w:szCs w:val="20"/>
            </w:rPr>
            <w:instrText xml:space="preserve"> NUMPAGES </w:instrText>
          </w:r>
          <w:r w:rsidR="00EB64D4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8578D0">
            <w:rPr>
              <w:b/>
              <w:noProof/>
              <w:color w:val="FFFFFF"/>
              <w:sz w:val="20"/>
              <w:szCs w:val="20"/>
            </w:rPr>
            <w:t>4</w:t>
          </w:r>
          <w:r w:rsidR="00EB64D4" w:rsidRPr="003E15D1">
            <w:rPr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6F2547C0" w14:textId="77777777" w:rsidR="00CD7501" w:rsidRPr="00B41B11" w:rsidRDefault="00204E9D" w:rsidP="00F72CA9">
    <w:pPr>
      <w:pStyle w:val="Footer"/>
      <w:tabs>
        <w:tab w:val="clear" w:pos="4320"/>
        <w:tab w:val="clear" w:pos="8640"/>
        <w:tab w:val="right" w:pos="9498"/>
      </w:tabs>
      <w:rPr>
        <w:sz w:val="10"/>
        <w:szCs w:val="10"/>
      </w:rPr>
    </w:pPr>
    <w:r w:rsidRPr="00D1075C">
      <w:rPr>
        <w:b/>
        <w:sz w:val="10"/>
        <w:szCs w:val="10"/>
      </w:rPr>
      <w:t>© FDM Group Ltd 2011.  All Rights Reserved.</w:t>
    </w:r>
    <w:r w:rsidRPr="00D1075C">
      <w:rPr>
        <w:sz w:val="10"/>
        <w:szCs w:val="10"/>
      </w:rPr>
      <w:tab/>
    </w:r>
    <w:r w:rsidR="00F22FE2">
      <w:rPr>
        <w:sz w:val="10"/>
        <w:szCs w:val="10"/>
      </w:rPr>
      <w:t>UNIX</w:t>
    </w:r>
    <w:r w:rsidR="00CF6F4A">
      <w:rPr>
        <w:sz w:val="10"/>
        <w:szCs w:val="10"/>
      </w:rPr>
      <w:t xml:space="preserve"> Interview Question Bank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43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shd w:val="clear" w:color="auto" w:fill="B3B3B3"/>
      <w:tblLook w:val="01E0" w:firstRow="1" w:lastRow="1" w:firstColumn="1" w:lastColumn="1" w:noHBand="0" w:noVBand="0"/>
    </w:tblPr>
    <w:tblGrid>
      <w:gridCol w:w="1694"/>
      <w:gridCol w:w="8049"/>
    </w:tblGrid>
    <w:tr w:rsidR="00204E9D" w:rsidRPr="003E15D1" w14:paraId="6F2547C4" w14:textId="77777777" w:rsidTr="00D1075C">
      <w:trPr>
        <w:trHeight w:val="284"/>
      </w:trPr>
      <w:tc>
        <w:tcPr>
          <w:tcW w:w="1694" w:type="dxa"/>
          <w:shd w:val="clear" w:color="auto" w:fill="333399"/>
          <w:vAlign w:val="center"/>
        </w:tcPr>
        <w:p w14:paraId="6F2547C2" w14:textId="77777777" w:rsidR="00204E9D" w:rsidRPr="003E15D1" w:rsidRDefault="00204E9D" w:rsidP="0000255A">
          <w:pPr>
            <w:pStyle w:val="Footer"/>
            <w:tabs>
              <w:tab w:val="clear" w:pos="4320"/>
            </w:tabs>
            <w:jc w:val="right"/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FDM Academy</w:t>
          </w:r>
        </w:p>
      </w:tc>
      <w:tc>
        <w:tcPr>
          <w:tcW w:w="8049" w:type="dxa"/>
          <w:shd w:val="clear" w:color="auto" w:fill="333399"/>
          <w:vAlign w:val="center"/>
        </w:tcPr>
        <w:p w14:paraId="6F2547C3" w14:textId="77777777" w:rsidR="00204E9D" w:rsidRPr="003E15D1" w:rsidRDefault="00B129D4" w:rsidP="00CF6F4A">
          <w:pPr>
            <w:pStyle w:val="Footer"/>
            <w:tabs>
              <w:tab w:val="clear" w:pos="4320"/>
              <w:tab w:val="clear" w:pos="8640"/>
              <w:tab w:val="right" w:pos="7804"/>
            </w:tabs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2</w:t>
          </w:r>
          <w:r w:rsidR="00CF6F4A">
            <w:rPr>
              <w:b/>
              <w:color w:val="FFFFFF"/>
              <w:sz w:val="20"/>
              <w:szCs w:val="20"/>
            </w:rPr>
            <w:t>7</w:t>
          </w:r>
          <w:r w:rsidR="00204E9D">
            <w:rPr>
              <w:b/>
              <w:color w:val="FFFFFF"/>
              <w:sz w:val="20"/>
              <w:szCs w:val="20"/>
            </w:rPr>
            <w:t xml:space="preserve"> </w:t>
          </w:r>
          <w:r w:rsidR="00CF6F4A">
            <w:rPr>
              <w:b/>
              <w:color w:val="FFFFFF"/>
              <w:sz w:val="20"/>
              <w:szCs w:val="20"/>
            </w:rPr>
            <w:t>March 2012</w:t>
          </w:r>
          <w:r w:rsidR="00204E9D">
            <w:rPr>
              <w:b/>
              <w:color w:val="FFFFFF"/>
              <w:sz w:val="20"/>
              <w:szCs w:val="20"/>
            </w:rPr>
            <w:tab/>
          </w:r>
          <w:r w:rsidR="00204E9D" w:rsidRPr="003E15D1">
            <w:rPr>
              <w:b/>
              <w:color w:val="FFFFFF"/>
              <w:sz w:val="20"/>
              <w:szCs w:val="20"/>
            </w:rPr>
            <w:t xml:space="preserve">Page </w:t>
          </w:r>
          <w:r w:rsidR="00EB64D4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204E9D" w:rsidRPr="003E15D1">
            <w:rPr>
              <w:b/>
              <w:color w:val="FFFFFF"/>
              <w:sz w:val="20"/>
              <w:szCs w:val="20"/>
            </w:rPr>
            <w:instrText xml:space="preserve"> PAGE </w:instrText>
          </w:r>
          <w:r w:rsidR="00EB64D4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8578D0">
            <w:rPr>
              <w:b/>
              <w:noProof/>
              <w:color w:val="FFFFFF"/>
              <w:sz w:val="20"/>
              <w:szCs w:val="20"/>
            </w:rPr>
            <w:t>1</w:t>
          </w:r>
          <w:r w:rsidR="00EB64D4" w:rsidRPr="003E15D1">
            <w:rPr>
              <w:b/>
              <w:color w:val="FFFFFF"/>
              <w:sz w:val="20"/>
              <w:szCs w:val="20"/>
            </w:rPr>
            <w:fldChar w:fldCharType="end"/>
          </w:r>
          <w:r w:rsidR="00204E9D" w:rsidRPr="003E15D1">
            <w:rPr>
              <w:b/>
              <w:color w:val="FFFFFF"/>
              <w:sz w:val="20"/>
              <w:szCs w:val="20"/>
            </w:rPr>
            <w:t xml:space="preserve"> of </w:t>
          </w:r>
          <w:r w:rsidR="00EB64D4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204E9D" w:rsidRPr="003E15D1">
            <w:rPr>
              <w:b/>
              <w:color w:val="FFFFFF"/>
              <w:sz w:val="20"/>
              <w:szCs w:val="20"/>
            </w:rPr>
            <w:instrText xml:space="preserve"> NUMPAGES </w:instrText>
          </w:r>
          <w:r w:rsidR="00EB64D4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8578D0">
            <w:rPr>
              <w:b/>
              <w:noProof/>
              <w:color w:val="FFFFFF"/>
              <w:sz w:val="20"/>
              <w:szCs w:val="20"/>
            </w:rPr>
            <w:t>4</w:t>
          </w:r>
          <w:r w:rsidR="00EB64D4" w:rsidRPr="003E15D1">
            <w:rPr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6F2547C5" w14:textId="77777777" w:rsidR="00CD7501" w:rsidRPr="00F72CA9" w:rsidRDefault="00204E9D" w:rsidP="00F61713">
    <w:pPr>
      <w:pStyle w:val="Footer"/>
      <w:tabs>
        <w:tab w:val="clear" w:pos="4320"/>
        <w:tab w:val="clear" w:pos="8640"/>
        <w:tab w:val="right" w:pos="9498"/>
      </w:tabs>
      <w:rPr>
        <w:sz w:val="10"/>
        <w:szCs w:val="10"/>
      </w:rPr>
    </w:pPr>
    <w:r w:rsidRPr="00D1075C">
      <w:rPr>
        <w:b/>
        <w:sz w:val="10"/>
        <w:szCs w:val="10"/>
      </w:rPr>
      <w:t>© FDM Group Ltd 2011.  All Rights Reserved.</w:t>
    </w:r>
    <w:r w:rsidRPr="00D1075C">
      <w:rPr>
        <w:sz w:val="10"/>
        <w:szCs w:val="10"/>
      </w:rPr>
      <w:tab/>
    </w:r>
    <w:r w:rsidR="00BE2FD2">
      <w:rPr>
        <w:sz w:val="10"/>
        <w:szCs w:val="10"/>
      </w:rPr>
      <w:t>UNIX</w:t>
    </w:r>
    <w:r w:rsidR="00CF6F4A">
      <w:rPr>
        <w:sz w:val="10"/>
        <w:szCs w:val="10"/>
      </w:rPr>
      <w:t xml:space="preserve"> Interview Question Bank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2547B4" w14:textId="77777777" w:rsidR="001E02A4" w:rsidRDefault="001E02A4">
      <w:r>
        <w:separator/>
      </w:r>
    </w:p>
    <w:p w14:paraId="6F2547B5" w14:textId="77777777" w:rsidR="001E02A4" w:rsidRDefault="001E02A4"/>
  </w:footnote>
  <w:footnote w:type="continuationSeparator" w:id="0">
    <w:p w14:paraId="6F2547B6" w14:textId="77777777" w:rsidR="001E02A4" w:rsidRDefault="001E02A4">
      <w:r>
        <w:continuationSeparator/>
      </w:r>
    </w:p>
    <w:p w14:paraId="6F2547B7" w14:textId="77777777" w:rsidR="001E02A4" w:rsidRDefault="001E02A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2547BC" w14:textId="77777777" w:rsidR="00CD7501" w:rsidRPr="00D76B04" w:rsidRDefault="00D76B04" w:rsidP="00D76B04">
    <w:pPr>
      <w:pStyle w:val="Header"/>
      <w:pBdr>
        <w:bottom w:val="single" w:sz="12" w:space="1" w:color="333399"/>
      </w:pBdr>
      <w:rPr>
        <w:color w:val="333399"/>
        <w:sz w:val="16"/>
        <w:szCs w:val="16"/>
      </w:rPr>
    </w:pPr>
    <w:r>
      <w:rPr>
        <w:color w:val="333399"/>
        <w:sz w:val="16"/>
        <w:szCs w:val="16"/>
      </w:rPr>
      <w:t>Core</w:t>
    </w:r>
    <w:r w:rsidR="009F5C05">
      <w:rPr>
        <w:color w:val="333399"/>
        <w:sz w:val="16"/>
        <w:szCs w:val="16"/>
      </w:rPr>
      <w:t xml:space="preserve"> – </w:t>
    </w:r>
    <w:r>
      <w:rPr>
        <w:color w:val="333399"/>
        <w:sz w:val="16"/>
        <w:szCs w:val="16"/>
      </w:rPr>
      <w:t>Professional Skills</w:t>
    </w:r>
    <w:r w:rsidR="009F5C05">
      <w:rPr>
        <w:color w:val="333399"/>
        <w:sz w:val="16"/>
        <w:szCs w:val="16"/>
      </w:rPr>
      <w:t xml:space="preserve"> – </w:t>
    </w:r>
    <w:r>
      <w:rPr>
        <w:color w:val="333399"/>
        <w:sz w:val="16"/>
        <w:szCs w:val="16"/>
      </w:rPr>
      <w:t>UNIX Interview Question Bank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2547C1" w14:textId="77777777" w:rsidR="00CD7501" w:rsidRDefault="00732F12" w:rsidP="00DD3BA0">
    <w:pPr>
      <w:pStyle w:val="Header"/>
    </w:pPr>
    <w:r>
      <w:rPr>
        <w:noProof/>
        <w:lang w:eastAsia="en-GB"/>
      </w:rPr>
      <w:drawing>
        <wp:inline distT="0" distB="0" distL="0" distR="0" wp14:anchorId="6F2547C6" wp14:editId="6F2547C7">
          <wp:extent cx="6120765" cy="844550"/>
          <wp:effectExtent l="19050" t="0" r="0" b="0"/>
          <wp:docPr id="1" name="Picture 0" descr="FDM Banner_Shield_for_Wor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DM Banner_Shield_for_Wor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20765" cy="8445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20BDD"/>
    <w:multiLevelType w:val="hybridMultilevel"/>
    <w:tmpl w:val="7FE4EE3E"/>
    <w:lvl w:ilvl="0" w:tplc="CD12B9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33399"/>
        <w:sz w:val="1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D13BB6"/>
    <w:multiLevelType w:val="hybridMultilevel"/>
    <w:tmpl w:val="09D6AC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3E101D4"/>
    <w:multiLevelType w:val="multilevel"/>
    <w:tmpl w:val="7B02A1BC"/>
    <w:lvl w:ilvl="0">
      <w:start w:val="1"/>
      <w:numFmt w:val="bullet"/>
      <w:pStyle w:val="BulletMulti"/>
      <w:lvlText w:val=""/>
      <w:lvlJc w:val="left"/>
      <w:pPr>
        <w:tabs>
          <w:tab w:val="num" w:pos="1474"/>
        </w:tabs>
        <w:ind w:left="340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"/>
      <w:lvlJc w:val="left"/>
      <w:pPr>
        <w:ind w:left="680" w:hanging="340"/>
      </w:pPr>
      <w:rPr>
        <w:rFonts w:ascii="Wingdings 3" w:hAnsi="Wingdings 3" w:hint="default"/>
        <w:color w:val="333399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>
    <w:nsid w:val="13195FB3"/>
    <w:multiLevelType w:val="hybridMultilevel"/>
    <w:tmpl w:val="F4087E6C"/>
    <w:lvl w:ilvl="0" w:tplc="DCA4FC98">
      <w:start w:val="1"/>
      <w:numFmt w:val="bullet"/>
      <w:pStyle w:val="TableBullet"/>
      <w:lvlText w:val=""/>
      <w:lvlJc w:val="left"/>
      <w:pPr>
        <w:ind w:left="340" w:hanging="340"/>
      </w:pPr>
      <w:rPr>
        <w:rFonts w:ascii="Symbol" w:hAnsi="Symbol" w:hint="default"/>
        <w:b w:val="0"/>
        <w:i w:val="0"/>
        <w:color w:val="333399"/>
        <w:sz w:val="18"/>
        <w:szCs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BB01AA"/>
    <w:multiLevelType w:val="hybridMultilevel"/>
    <w:tmpl w:val="DF1CD9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C730F5"/>
    <w:multiLevelType w:val="hybridMultilevel"/>
    <w:tmpl w:val="B0D42C88"/>
    <w:lvl w:ilvl="0" w:tplc="08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>
    <w:nsid w:val="35AC5008"/>
    <w:multiLevelType w:val="hybridMultilevel"/>
    <w:tmpl w:val="273211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ED6B00"/>
    <w:multiLevelType w:val="hybridMultilevel"/>
    <w:tmpl w:val="A0A2E0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591A63"/>
    <w:multiLevelType w:val="hybridMultilevel"/>
    <w:tmpl w:val="0C2432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2F1330"/>
    <w:multiLevelType w:val="hybridMultilevel"/>
    <w:tmpl w:val="73F4BCD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149414F"/>
    <w:multiLevelType w:val="multilevel"/>
    <w:tmpl w:val="B65EDDFE"/>
    <w:lvl w:ilvl="0">
      <w:start w:val="1"/>
      <w:numFmt w:val="decimal"/>
      <w:pStyle w:val="Heading1"/>
      <w:lvlText w:val="%1"/>
      <w:lvlJc w:val="left"/>
      <w:pPr>
        <w:tabs>
          <w:tab w:val="num" w:pos="1985"/>
        </w:tabs>
        <w:ind w:left="567" w:hanging="567"/>
      </w:pPr>
      <w:rPr>
        <w:rFonts w:ascii="Arial Bold" w:hAnsi="Arial Bold" w:hint="default"/>
        <w:b/>
        <w:i w:val="0"/>
        <w:color w:val="333399"/>
        <w:kern w:val="0"/>
        <w:sz w:val="36"/>
        <w:szCs w:val="2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985"/>
        </w:tabs>
        <w:ind w:left="709" w:hanging="709"/>
      </w:pPr>
      <w:rPr>
        <w:rFonts w:ascii="Arial Bold" w:hAnsi="Arial Bold" w:hint="default"/>
        <w:b/>
        <w:i w:val="0"/>
        <w:color w:val="333399"/>
        <w:sz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85"/>
        </w:tabs>
        <w:ind w:left="851" w:hanging="851"/>
      </w:pPr>
      <w:rPr>
        <w:rFonts w:ascii="Arial Bold" w:hAnsi="Arial Bold" w:hint="default"/>
        <w:b/>
        <w:i w:val="0"/>
        <w:color w:val="333399"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985"/>
        </w:tabs>
        <w:ind w:left="992" w:hanging="9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85"/>
        </w:tabs>
        <w:ind w:left="567" w:hanging="567"/>
      </w:pPr>
      <w:rPr>
        <w:rFonts w:hint="default"/>
      </w:rPr>
    </w:lvl>
  </w:abstractNum>
  <w:abstractNum w:abstractNumId="11">
    <w:nsid w:val="42A446A8"/>
    <w:multiLevelType w:val="hybridMultilevel"/>
    <w:tmpl w:val="986A9E94"/>
    <w:lvl w:ilvl="0" w:tplc="65D2C74C">
      <w:start w:val="1"/>
      <w:numFmt w:val="decimal"/>
      <w:lvlText w:val="%1."/>
      <w:lvlJc w:val="left"/>
      <w:pPr>
        <w:tabs>
          <w:tab w:val="num" w:pos="1474"/>
        </w:tabs>
        <w:ind w:left="1474" w:hanging="340"/>
      </w:pPr>
      <w:rPr>
        <w:rFonts w:ascii="Arial" w:hAnsi="Arial" w:hint="default"/>
        <w:b/>
        <w:i w:val="0"/>
        <w:color w:val="auto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9395075"/>
    <w:multiLevelType w:val="hybridMultilevel"/>
    <w:tmpl w:val="B7E07DA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17F32DA"/>
    <w:multiLevelType w:val="hybridMultilevel"/>
    <w:tmpl w:val="07E2BB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6B360C"/>
    <w:multiLevelType w:val="hybridMultilevel"/>
    <w:tmpl w:val="1D3E38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F83FA0"/>
    <w:multiLevelType w:val="hybridMultilevel"/>
    <w:tmpl w:val="3CC49B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23B24E7"/>
    <w:multiLevelType w:val="multilevel"/>
    <w:tmpl w:val="77F0C982"/>
    <w:styleLink w:val="StyleBulleted9ptIndigo"/>
    <w:lvl w:ilvl="0">
      <w:start w:val="1"/>
      <w:numFmt w:val="bullet"/>
      <w:lvlText w:val=""/>
      <w:lvlJc w:val="left"/>
      <w:pPr>
        <w:tabs>
          <w:tab w:val="num" w:pos="1474"/>
        </w:tabs>
        <w:ind w:left="1474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7">
    <w:nsid w:val="76FF65C6"/>
    <w:multiLevelType w:val="hybridMultilevel"/>
    <w:tmpl w:val="1902E98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77926DA"/>
    <w:multiLevelType w:val="multilevel"/>
    <w:tmpl w:val="087E25A8"/>
    <w:lvl w:ilvl="0">
      <w:start w:val="1"/>
      <w:numFmt w:val="bullet"/>
      <w:pStyle w:val="Bullet"/>
      <w:lvlText w:val=""/>
      <w:lvlJc w:val="left"/>
      <w:pPr>
        <w:ind w:left="340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o"/>
      <w:lvlJc w:val="left"/>
      <w:pPr>
        <w:ind w:left="680" w:hanging="34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2"/>
  </w:num>
  <w:num w:numId="4">
    <w:abstractNumId w:val="10"/>
  </w:num>
  <w:num w:numId="5">
    <w:abstractNumId w:val="0"/>
  </w:num>
  <w:num w:numId="6">
    <w:abstractNumId w:val="2"/>
  </w:num>
  <w:num w:numId="7">
    <w:abstractNumId w:val="3"/>
  </w:num>
  <w:num w:numId="8">
    <w:abstractNumId w:val="10"/>
  </w:num>
  <w:num w:numId="9">
    <w:abstractNumId w:val="10"/>
  </w:num>
  <w:num w:numId="10">
    <w:abstractNumId w:val="10"/>
  </w:num>
  <w:num w:numId="11">
    <w:abstractNumId w:val="10"/>
  </w:num>
  <w:num w:numId="12">
    <w:abstractNumId w:val="0"/>
  </w:num>
  <w:num w:numId="13">
    <w:abstractNumId w:val="2"/>
  </w:num>
  <w:num w:numId="14">
    <w:abstractNumId w:val="3"/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0"/>
  </w:num>
  <w:num w:numId="20">
    <w:abstractNumId w:val="2"/>
  </w:num>
  <w:num w:numId="21">
    <w:abstractNumId w:val="3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0"/>
  </w:num>
  <w:num w:numId="27">
    <w:abstractNumId w:val="2"/>
  </w:num>
  <w:num w:numId="28">
    <w:abstractNumId w:val="3"/>
  </w:num>
  <w:num w:numId="29">
    <w:abstractNumId w:val="10"/>
  </w:num>
  <w:num w:numId="30">
    <w:abstractNumId w:val="10"/>
  </w:num>
  <w:num w:numId="31">
    <w:abstractNumId w:val="10"/>
  </w:num>
  <w:num w:numId="32">
    <w:abstractNumId w:val="10"/>
  </w:num>
  <w:num w:numId="33">
    <w:abstractNumId w:val="0"/>
  </w:num>
  <w:num w:numId="34">
    <w:abstractNumId w:val="2"/>
  </w:num>
  <w:num w:numId="35">
    <w:abstractNumId w:val="3"/>
  </w:num>
  <w:num w:numId="36">
    <w:abstractNumId w:val="18"/>
  </w:num>
  <w:num w:numId="37">
    <w:abstractNumId w:val="14"/>
  </w:num>
  <w:num w:numId="38">
    <w:abstractNumId w:val="5"/>
  </w:num>
  <w:num w:numId="39">
    <w:abstractNumId w:val="8"/>
  </w:num>
  <w:num w:numId="40">
    <w:abstractNumId w:val="6"/>
  </w:num>
  <w:num w:numId="41">
    <w:abstractNumId w:val="13"/>
  </w:num>
  <w:num w:numId="42">
    <w:abstractNumId w:val="4"/>
  </w:num>
  <w:num w:numId="43">
    <w:abstractNumId w:val="15"/>
  </w:num>
  <w:num w:numId="44">
    <w:abstractNumId w:val="9"/>
  </w:num>
  <w:num w:numId="45">
    <w:abstractNumId w:val="17"/>
  </w:num>
  <w:num w:numId="46">
    <w:abstractNumId w:val="12"/>
  </w:num>
  <w:num w:numId="47">
    <w:abstractNumId w:val="7"/>
  </w:num>
  <w:num w:numId="48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12289" fill="f" fillcolor="#ff9" strokecolor="#c80000">
      <v:fill color="#ff9" on="f"/>
      <v:stroke color="#c80000" weight="1pt"/>
      <v:textbox inset=".5mm,.5mm,.5mm,.5mm"/>
      <o:colormru v:ext="edit" colors="#0c0,#c80000,#c3c3eb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F4A"/>
    <w:rsid w:val="000007B2"/>
    <w:rsid w:val="0000163D"/>
    <w:rsid w:val="0000255A"/>
    <w:rsid w:val="00002B0C"/>
    <w:rsid w:val="00002CB4"/>
    <w:rsid w:val="00003DD7"/>
    <w:rsid w:val="00004769"/>
    <w:rsid w:val="000051BE"/>
    <w:rsid w:val="000053C3"/>
    <w:rsid w:val="00005CE8"/>
    <w:rsid w:val="00006618"/>
    <w:rsid w:val="00007943"/>
    <w:rsid w:val="00007F97"/>
    <w:rsid w:val="000133DA"/>
    <w:rsid w:val="00013464"/>
    <w:rsid w:val="000134E6"/>
    <w:rsid w:val="00013D07"/>
    <w:rsid w:val="00013D70"/>
    <w:rsid w:val="000143BF"/>
    <w:rsid w:val="00014BFC"/>
    <w:rsid w:val="00015886"/>
    <w:rsid w:val="000165CB"/>
    <w:rsid w:val="00017AE5"/>
    <w:rsid w:val="00020884"/>
    <w:rsid w:val="00021578"/>
    <w:rsid w:val="000221D3"/>
    <w:rsid w:val="00022A70"/>
    <w:rsid w:val="00022DB3"/>
    <w:rsid w:val="00024AE8"/>
    <w:rsid w:val="0002508A"/>
    <w:rsid w:val="000254C7"/>
    <w:rsid w:val="00027608"/>
    <w:rsid w:val="0003226A"/>
    <w:rsid w:val="00032CC2"/>
    <w:rsid w:val="0003327C"/>
    <w:rsid w:val="00033507"/>
    <w:rsid w:val="000337F7"/>
    <w:rsid w:val="0003392C"/>
    <w:rsid w:val="00036B88"/>
    <w:rsid w:val="00037367"/>
    <w:rsid w:val="0003760F"/>
    <w:rsid w:val="00037B1B"/>
    <w:rsid w:val="0004081C"/>
    <w:rsid w:val="00042CAA"/>
    <w:rsid w:val="00044607"/>
    <w:rsid w:val="00045126"/>
    <w:rsid w:val="0005444F"/>
    <w:rsid w:val="0005455E"/>
    <w:rsid w:val="00056CE8"/>
    <w:rsid w:val="00057110"/>
    <w:rsid w:val="00060558"/>
    <w:rsid w:val="0006128F"/>
    <w:rsid w:val="00061EFC"/>
    <w:rsid w:val="0006224D"/>
    <w:rsid w:val="000625D0"/>
    <w:rsid w:val="00062BAE"/>
    <w:rsid w:val="000632D9"/>
    <w:rsid w:val="00063E0B"/>
    <w:rsid w:val="00064368"/>
    <w:rsid w:val="0006539F"/>
    <w:rsid w:val="0007055A"/>
    <w:rsid w:val="000708CF"/>
    <w:rsid w:val="00070A6C"/>
    <w:rsid w:val="00070C65"/>
    <w:rsid w:val="00070FE4"/>
    <w:rsid w:val="00072ED7"/>
    <w:rsid w:val="00076AF4"/>
    <w:rsid w:val="000776C0"/>
    <w:rsid w:val="00077977"/>
    <w:rsid w:val="0008015E"/>
    <w:rsid w:val="0008018C"/>
    <w:rsid w:val="000806ED"/>
    <w:rsid w:val="00081687"/>
    <w:rsid w:val="00084FAA"/>
    <w:rsid w:val="000854DA"/>
    <w:rsid w:val="00085F03"/>
    <w:rsid w:val="00085FC6"/>
    <w:rsid w:val="00086098"/>
    <w:rsid w:val="00086FB8"/>
    <w:rsid w:val="0009167B"/>
    <w:rsid w:val="00091D75"/>
    <w:rsid w:val="00092DB1"/>
    <w:rsid w:val="00093AAE"/>
    <w:rsid w:val="000958D7"/>
    <w:rsid w:val="00097221"/>
    <w:rsid w:val="00097479"/>
    <w:rsid w:val="000A0D23"/>
    <w:rsid w:val="000A14C6"/>
    <w:rsid w:val="000A16BA"/>
    <w:rsid w:val="000A1B22"/>
    <w:rsid w:val="000A20CF"/>
    <w:rsid w:val="000A316E"/>
    <w:rsid w:val="000A55E7"/>
    <w:rsid w:val="000A6806"/>
    <w:rsid w:val="000A7A6B"/>
    <w:rsid w:val="000A7C0A"/>
    <w:rsid w:val="000B0663"/>
    <w:rsid w:val="000B1A3B"/>
    <w:rsid w:val="000B20C9"/>
    <w:rsid w:val="000B3115"/>
    <w:rsid w:val="000B4557"/>
    <w:rsid w:val="000B4764"/>
    <w:rsid w:val="000B4AA7"/>
    <w:rsid w:val="000B4C64"/>
    <w:rsid w:val="000B516B"/>
    <w:rsid w:val="000B5416"/>
    <w:rsid w:val="000B568C"/>
    <w:rsid w:val="000B57B9"/>
    <w:rsid w:val="000B611B"/>
    <w:rsid w:val="000B6F61"/>
    <w:rsid w:val="000C0896"/>
    <w:rsid w:val="000C1A27"/>
    <w:rsid w:val="000C1EF6"/>
    <w:rsid w:val="000C4525"/>
    <w:rsid w:val="000C48D0"/>
    <w:rsid w:val="000C57D3"/>
    <w:rsid w:val="000C5C5C"/>
    <w:rsid w:val="000C6153"/>
    <w:rsid w:val="000C6D43"/>
    <w:rsid w:val="000C7915"/>
    <w:rsid w:val="000D055B"/>
    <w:rsid w:val="000D07EC"/>
    <w:rsid w:val="000D0AB8"/>
    <w:rsid w:val="000D0DCF"/>
    <w:rsid w:val="000D12A9"/>
    <w:rsid w:val="000D2041"/>
    <w:rsid w:val="000D23BA"/>
    <w:rsid w:val="000D2B48"/>
    <w:rsid w:val="000D2F09"/>
    <w:rsid w:val="000D4686"/>
    <w:rsid w:val="000D55B2"/>
    <w:rsid w:val="000D5CFC"/>
    <w:rsid w:val="000D75F8"/>
    <w:rsid w:val="000E020C"/>
    <w:rsid w:val="000E05EC"/>
    <w:rsid w:val="000E077B"/>
    <w:rsid w:val="000E11C3"/>
    <w:rsid w:val="000E220C"/>
    <w:rsid w:val="000E26DD"/>
    <w:rsid w:val="000E31D2"/>
    <w:rsid w:val="000E528D"/>
    <w:rsid w:val="000E5AB4"/>
    <w:rsid w:val="000E65BE"/>
    <w:rsid w:val="000E6817"/>
    <w:rsid w:val="000F01CB"/>
    <w:rsid w:val="000F0394"/>
    <w:rsid w:val="000F406E"/>
    <w:rsid w:val="000F4FEC"/>
    <w:rsid w:val="000F55AE"/>
    <w:rsid w:val="0010055A"/>
    <w:rsid w:val="001007C3"/>
    <w:rsid w:val="00100907"/>
    <w:rsid w:val="00101815"/>
    <w:rsid w:val="00101934"/>
    <w:rsid w:val="0010340C"/>
    <w:rsid w:val="00104444"/>
    <w:rsid w:val="001060B1"/>
    <w:rsid w:val="00107812"/>
    <w:rsid w:val="00107C8A"/>
    <w:rsid w:val="0011176E"/>
    <w:rsid w:val="00111DB1"/>
    <w:rsid w:val="00116A71"/>
    <w:rsid w:val="0012094B"/>
    <w:rsid w:val="0012240D"/>
    <w:rsid w:val="001233C9"/>
    <w:rsid w:val="00124573"/>
    <w:rsid w:val="001245D7"/>
    <w:rsid w:val="0012601F"/>
    <w:rsid w:val="0012697F"/>
    <w:rsid w:val="00126C7C"/>
    <w:rsid w:val="001270ED"/>
    <w:rsid w:val="0012791E"/>
    <w:rsid w:val="00127F96"/>
    <w:rsid w:val="001300C8"/>
    <w:rsid w:val="0013109D"/>
    <w:rsid w:val="00131F56"/>
    <w:rsid w:val="00132323"/>
    <w:rsid w:val="001336DD"/>
    <w:rsid w:val="00133AA9"/>
    <w:rsid w:val="00133DCA"/>
    <w:rsid w:val="00134868"/>
    <w:rsid w:val="00134E2F"/>
    <w:rsid w:val="0013566F"/>
    <w:rsid w:val="00137842"/>
    <w:rsid w:val="00137BCB"/>
    <w:rsid w:val="00137BCE"/>
    <w:rsid w:val="0014089E"/>
    <w:rsid w:val="00140CAF"/>
    <w:rsid w:val="001415DA"/>
    <w:rsid w:val="00144E94"/>
    <w:rsid w:val="00145296"/>
    <w:rsid w:val="00147281"/>
    <w:rsid w:val="00150600"/>
    <w:rsid w:val="00150837"/>
    <w:rsid w:val="0015235E"/>
    <w:rsid w:val="0015283B"/>
    <w:rsid w:val="001545A2"/>
    <w:rsid w:val="00154724"/>
    <w:rsid w:val="00155800"/>
    <w:rsid w:val="00156003"/>
    <w:rsid w:val="001619B0"/>
    <w:rsid w:val="00161B31"/>
    <w:rsid w:val="001627B8"/>
    <w:rsid w:val="001632B5"/>
    <w:rsid w:val="00166792"/>
    <w:rsid w:val="001703C5"/>
    <w:rsid w:val="00172751"/>
    <w:rsid w:val="0017291E"/>
    <w:rsid w:val="001730C4"/>
    <w:rsid w:val="001736C6"/>
    <w:rsid w:val="00173D19"/>
    <w:rsid w:val="00176C08"/>
    <w:rsid w:val="001807B2"/>
    <w:rsid w:val="00180A1A"/>
    <w:rsid w:val="00181903"/>
    <w:rsid w:val="00181C21"/>
    <w:rsid w:val="0018230F"/>
    <w:rsid w:val="00183640"/>
    <w:rsid w:val="00184232"/>
    <w:rsid w:val="0018498B"/>
    <w:rsid w:val="001851B9"/>
    <w:rsid w:val="00185520"/>
    <w:rsid w:val="00185C11"/>
    <w:rsid w:val="00185E10"/>
    <w:rsid w:val="001903DA"/>
    <w:rsid w:val="001906BB"/>
    <w:rsid w:val="00191B5E"/>
    <w:rsid w:val="00192738"/>
    <w:rsid w:val="0019274A"/>
    <w:rsid w:val="00193421"/>
    <w:rsid w:val="001938C8"/>
    <w:rsid w:val="00193FA4"/>
    <w:rsid w:val="0019712A"/>
    <w:rsid w:val="00197590"/>
    <w:rsid w:val="001A0011"/>
    <w:rsid w:val="001A02C0"/>
    <w:rsid w:val="001A0FE8"/>
    <w:rsid w:val="001A2F7C"/>
    <w:rsid w:val="001A3F50"/>
    <w:rsid w:val="001A49AE"/>
    <w:rsid w:val="001A4F22"/>
    <w:rsid w:val="001A4FE4"/>
    <w:rsid w:val="001A5A4E"/>
    <w:rsid w:val="001A5A9C"/>
    <w:rsid w:val="001A5C3B"/>
    <w:rsid w:val="001A628E"/>
    <w:rsid w:val="001A6480"/>
    <w:rsid w:val="001B101F"/>
    <w:rsid w:val="001B14C4"/>
    <w:rsid w:val="001B1C8C"/>
    <w:rsid w:val="001B244C"/>
    <w:rsid w:val="001B4304"/>
    <w:rsid w:val="001B63DA"/>
    <w:rsid w:val="001B70B3"/>
    <w:rsid w:val="001C1A30"/>
    <w:rsid w:val="001C2011"/>
    <w:rsid w:val="001C2E17"/>
    <w:rsid w:val="001C2EEA"/>
    <w:rsid w:val="001C3B4C"/>
    <w:rsid w:val="001C47B5"/>
    <w:rsid w:val="001C4C1A"/>
    <w:rsid w:val="001C57E3"/>
    <w:rsid w:val="001C59AE"/>
    <w:rsid w:val="001C673A"/>
    <w:rsid w:val="001C7DE8"/>
    <w:rsid w:val="001D1703"/>
    <w:rsid w:val="001D171D"/>
    <w:rsid w:val="001D2006"/>
    <w:rsid w:val="001D43E7"/>
    <w:rsid w:val="001D5191"/>
    <w:rsid w:val="001D5BAB"/>
    <w:rsid w:val="001D5C17"/>
    <w:rsid w:val="001D707F"/>
    <w:rsid w:val="001E018B"/>
    <w:rsid w:val="001E02A4"/>
    <w:rsid w:val="001E3026"/>
    <w:rsid w:val="001E3278"/>
    <w:rsid w:val="001E3A79"/>
    <w:rsid w:val="001E3EA3"/>
    <w:rsid w:val="001E469C"/>
    <w:rsid w:val="001E47CE"/>
    <w:rsid w:val="001E4E13"/>
    <w:rsid w:val="001E56C5"/>
    <w:rsid w:val="001E784B"/>
    <w:rsid w:val="001F0E25"/>
    <w:rsid w:val="001F11BD"/>
    <w:rsid w:val="001F174E"/>
    <w:rsid w:val="001F1D87"/>
    <w:rsid w:val="00201302"/>
    <w:rsid w:val="002018CB"/>
    <w:rsid w:val="0020355E"/>
    <w:rsid w:val="00203AD6"/>
    <w:rsid w:val="00204E9D"/>
    <w:rsid w:val="002069B4"/>
    <w:rsid w:val="00207630"/>
    <w:rsid w:val="00207C84"/>
    <w:rsid w:val="00207EEC"/>
    <w:rsid w:val="00211375"/>
    <w:rsid w:val="002119D2"/>
    <w:rsid w:val="00211A1B"/>
    <w:rsid w:val="002161E6"/>
    <w:rsid w:val="002163A1"/>
    <w:rsid w:val="00216763"/>
    <w:rsid w:val="00216C4E"/>
    <w:rsid w:val="00216C56"/>
    <w:rsid w:val="00216D56"/>
    <w:rsid w:val="00216F46"/>
    <w:rsid w:val="00217594"/>
    <w:rsid w:val="002178DC"/>
    <w:rsid w:val="002210FD"/>
    <w:rsid w:val="002213D3"/>
    <w:rsid w:val="00223540"/>
    <w:rsid w:val="00223BE8"/>
    <w:rsid w:val="0022462B"/>
    <w:rsid w:val="00225259"/>
    <w:rsid w:val="00225A4C"/>
    <w:rsid w:val="00226089"/>
    <w:rsid w:val="002261FA"/>
    <w:rsid w:val="0022636B"/>
    <w:rsid w:val="00226FEC"/>
    <w:rsid w:val="00227629"/>
    <w:rsid w:val="002300F2"/>
    <w:rsid w:val="002301EC"/>
    <w:rsid w:val="00230EC7"/>
    <w:rsid w:val="00234C11"/>
    <w:rsid w:val="00234C14"/>
    <w:rsid w:val="00235EE2"/>
    <w:rsid w:val="0023733F"/>
    <w:rsid w:val="0023780E"/>
    <w:rsid w:val="00240DA9"/>
    <w:rsid w:val="00241439"/>
    <w:rsid w:val="0024167C"/>
    <w:rsid w:val="00241DAA"/>
    <w:rsid w:val="002423F0"/>
    <w:rsid w:val="002428D6"/>
    <w:rsid w:val="00244B6D"/>
    <w:rsid w:val="00246B53"/>
    <w:rsid w:val="00247E2A"/>
    <w:rsid w:val="002504E5"/>
    <w:rsid w:val="00251B9A"/>
    <w:rsid w:val="00251F95"/>
    <w:rsid w:val="0025227A"/>
    <w:rsid w:val="0025327A"/>
    <w:rsid w:val="00254987"/>
    <w:rsid w:val="00255863"/>
    <w:rsid w:val="00255E8C"/>
    <w:rsid w:val="00257612"/>
    <w:rsid w:val="00261263"/>
    <w:rsid w:val="00262106"/>
    <w:rsid w:val="002626B5"/>
    <w:rsid w:val="00262A43"/>
    <w:rsid w:val="00262CFD"/>
    <w:rsid w:val="00263535"/>
    <w:rsid w:val="002657C6"/>
    <w:rsid w:val="002666D9"/>
    <w:rsid w:val="002668D9"/>
    <w:rsid w:val="00267992"/>
    <w:rsid w:val="00267C07"/>
    <w:rsid w:val="00270085"/>
    <w:rsid w:val="00272639"/>
    <w:rsid w:val="0027356E"/>
    <w:rsid w:val="002737A8"/>
    <w:rsid w:val="0027408B"/>
    <w:rsid w:val="00274FA4"/>
    <w:rsid w:val="002754A5"/>
    <w:rsid w:val="00280749"/>
    <w:rsid w:val="00280AC3"/>
    <w:rsid w:val="00281BD0"/>
    <w:rsid w:val="002826E9"/>
    <w:rsid w:val="00282F14"/>
    <w:rsid w:val="00284106"/>
    <w:rsid w:val="00284EB8"/>
    <w:rsid w:val="00284FA2"/>
    <w:rsid w:val="00285704"/>
    <w:rsid w:val="00285D9E"/>
    <w:rsid w:val="00285EAE"/>
    <w:rsid w:val="00286126"/>
    <w:rsid w:val="00290990"/>
    <w:rsid w:val="0029109C"/>
    <w:rsid w:val="0029191B"/>
    <w:rsid w:val="002928FB"/>
    <w:rsid w:val="00293205"/>
    <w:rsid w:val="00293A99"/>
    <w:rsid w:val="00293D47"/>
    <w:rsid w:val="00294057"/>
    <w:rsid w:val="00295430"/>
    <w:rsid w:val="002A0D83"/>
    <w:rsid w:val="002A23A5"/>
    <w:rsid w:val="002A3887"/>
    <w:rsid w:val="002A4C4B"/>
    <w:rsid w:val="002A671D"/>
    <w:rsid w:val="002A72C8"/>
    <w:rsid w:val="002A7B33"/>
    <w:rsid w:val="002A7DD4"/>
    <w:rsid w:val="002B6010"/>
    <w:rsid w:val="002C0B20"/>
    <w:rsid w:val="002C144A"/>
    <w:rsid w:val="002C4986"/>
    <w:rsid w:val="002C7AB7"/>
    <w:rsid w:val="002D0B6F"/>
    <w:rsid w:val="002D1A5B"/>
    <w:rsid w:val="002D2FE9"/>
    <w:rsid w:val="002D3382"/>
    <w:rsid w:val="002D356B"/>
    <w:rsid w:val="002D38FF"/>
    <w:rsid w:val="002D3C20"/>
    <w:rsid w:val="002D3F69"/>
    <w:rsid w:val="002D4510"/>
    <w:rsid w:val="002D4619"/>
    <w:rsid w:val="002D5829"/>
    <w:rsid w:val="002E0006"/>
    <w:rsid w:val="002E0162"/>
    <w:rsid w:val="002E0CF0"/>
    <w:rsid w:val="002E2709"/>
    <w:rsid w:val="002E523F"/>
    <w:rsid w:val="002E58E0"/>
    <w:rsid w:val="002E5BDB"/>
    <w:rsid w:val="002E7925"/>
    <w:rsid w:val="002F13A1"/>
    <w:rsid w:val="002F1840"/>
    <w:rsid w:val="002F1B0E"/>
    <w:rsid w:val="002F1CF5"/>
    <w:rsid w:val="002F26BC"/>
    <w:rsid w:val="002F2879"/>
    <w:rsid w:val="002F3EA2"/>
    <w:rsid w:val="002F3FBF"/>
    <w:rsid w:val="002F459C"/>
    <w:rsid w:val="002F5EF2"/>
    <w:rsid w:val="002F6CCF"/>
    <w:rsid w:val="002F7177"/>
    <w:rsid w:val="0030019F"/>
    <w:rsid w:val="00301C16"/>
    <w:rsid w:val="0030228E"/>
    <w:rsid w:val="0030465D"/>
    <w:rsid w:val="00304DCD"/>
    <w:rsid w:val="00307485"/>
    <w:rsid w:val="00307629"/>
    <w:rsid w:val="003117CC"/>
    <w:rsid w:val="00311F0C"/>
    <w:rsid w:val="003123B2"/>
    <w:rsid w:val="003135CB"/>
    <w:rsid w:val="00313CEC"/>
    <w:rsid w:val="00314646"/>
    <w:rsid w:val="00315286"/>
    <w:rsid w:val="0031538C"/>
    <w:rsid w:val="003154F6"/>
    <w:rsid w:val="0031688B"/>
    <w:rsid w:val="00317070"/>
    <w:rsid w:val="00317709"/>
    <w:rsid w:val="00317B80"/>
    <w:rsid w:val="00320744"/>
    <w:rsid w:val="00321033"/>
    <w:rsid w:val="00321ACD"/>
    <w:rsid w:val="00321CC5"/>
    <w:rsid w:val="00322B51"/>
    <w:rsid w:val="003238DB"/>
    <w:rsid w:val="00324550"/>
    <w:rsid w:val="00325071"/>
    <w:rsid w:val="00325168"/>
    <w:rsid w:val="0032680D"/>
    <w:rsid w:val="00326AC4"/>
    <w:rsid w:val="00330334"/>
    <w:rsid w:val="003344D6"/>
    <w:rsid w:val="00335BDB"/>
    <w:rsid w:val="00335BEE"/>
    <w:rsid w:val="00337957"/>
    <w:rsid w:val="003401FC"/>
    <w:rsid w:val="0034232B"/>
    <w:rsid w:val="00343382"/>
    <w:rsid w:val="00345DF1"/>
    <w:rsid w:val="00347E40"/>
    <w:rsid w:val="003506B2"/>
    <w:rsid w:val="00350CE3"/>
    <w:rsid w:val="00351115"/>
    <w:rsid w:val="0035176A"/>
    <w:rsid w:val="00351E4D"/>
    <w:rsid w:val="003523C6"/>
    <w:rsid w:val="00352EF5"/>
    <w:rsid w:val="003530CC"/>
    <w:rsid w:val="003563D7"/>
    <w:rsid w:val="0035722A"/>
    <w:rsid w:val="00357C46"/>
    <w:rsid w:val="00360099"/>
    <w:rsid w:val="003606D2"/>
    <w:rsid w:val="0036085E"/>
    <w:rsid w:val="00361A7E"/>
    <w:rsid w:val="00361C29"/>
    <w:rsid w:val="00365964"/>
    <w:rsid w:val="00366578"/>
    <w:rsid w:val="003675B5"/>
    <w:rsid w:val="003701FB"/>
    <w:rsid w:val="0037049B"/>
    <w:rsid w:val="00373C5B"/>
    <w:rsid w:val="0037414D"/>
    <w:rsid w:val="003778A6"/>
    <w:rsid w:val="003801C7"/>
    <w:rsid w:val="00380719"/>
    <w:rsid w:val="00382089"/>
    <w:rsid w:val="00382D32"/>
    <w:rsid w:val="00383D6D"/>
    <w:rsid w:val="00384712"/>
    <w:rsid w:val="00385287"/>
    <w:rsid w:val="00385DE4"/>
    <w:rsid w:val="003867EC"/>
    <w:rsid w:val="00386892"/>
    <w:rsid w:val="003908B2"/>
    <w:rsid w:val="00390DC6"/>
    <w:rsid w:val="00391B10"/>
    <w:rsid w:val="00392F88"/>
    <w:rsid w:val="00393FBE"/>
    <w:rsid w:val="0039675F"/>
    <w:rsid w:val="00397139"/>
    <w:rsid w:val="00397A69"/>
    <w:rsid w:val="003A0E2F"/>
    <w:rsid w:val="003A2092"/>
    <w:rsid w:val="003A3C77"/>
    <w:rsid w:val="003A4F4D"/>
    <w:rsid w:val="003A5DB6"/>
    <w:rsid w:val="003A68DD"/>
    <w:rsid w:val="003B03E6"/>
    <w:rsid w:val="003B1A9B"/>
    <w:rsid w:val="003B3299"/>
    <w:rsid w:val="003B45D0"/>
    <w:rsid w:val="003B4C70"/>
    <w:rsid w:val="003B4D5F"/>
    <w:rsid w:val="003B5C75"/>
    <w:rsid w:val="003B65B8"/>
    <w:rsid w:val="003C0AAD"/>
    <w:rsid w:val="003C0F66"/>
    <w:rsid w:val="003C145C"/>
    <w:rsid w:val="003C3ED5"/>
    <w:rsid w:val="003C3FCF"/>
    <w:rsid w:val="003C48D6"/>
    <w:rsid w:val="003C6976"/>
    <w:rsid w:val="003C7124"/>
    <w:rsid w:val="003D06AE"/>
    <w:rsid w:val="003D35CC"/>
    <w:rsid w:val="003D3AE4"/>
    <w:rsid w:val="003D3BB0"/>
    <w:rsid w:val="003D3DF6"/>
    <w:rsid w:val="003D43EF"/>
    <w:rsid w:val="003D4EF5"/>
    <w:rsid w:val="003D691E"/>
    <w:rsid w:val="003D73AA"/>
    <w:rsid w:val="003D748B"/>
    <w:rsid w:val="003E15D1"/>
    <w:rsid w:val="003E193A"/>
    <w:rsid w:val="003E2E59"/>
    <w:rsid w:val="003E53FE"/>
    <w:rsid w:val="003E612E"/>
    <w:rsid w:val="003E6844"/>
    <w:rsid w:val="003F2009"/>
    <w:rsid w:val="003F2C1D"/>
    <w:rsid w:val="003F2EC9"/>
    <w:rsid w:val="003F440C"/>
    <w:rsid w:val="003F6B2E"/>
    <w:rsid w:val="003F73B0"/>
    <w:rsid w:val="004000C0"/>
    <w:rsid w:val="0040044B"/>
    <w:rsid w:val="0040072E"/>
    <w:rsid w:val="00401FC8"/>
    <w:rsid w:val="00402B91"/>
    <w:rsid w:val="0040367C"/>
    <w:rsid w:val="00403DCC"/>
    <w:rsid w:val="00404553"/>
    <w:rsid w:val="004059AC"/>
    <w:rsid w:val="00410011"/>
    <w:rsid w:val="00410A1B"/>
    <w:rsid w:val="00411A5F"/>
    <w:rsid w:val="0041362F"/>
    <w:rsid w:val="004143D4"/>
    <w:rsid w:val="00414D34"/>
    <w:rsid w:val="00414DE8"/>
    <w:rsid w:val="00415170"/>
    <w:rsid w:val="004163CA"/>
    <w:rsid w:val="00416600"/>
    <w:rsid w:val="004166A2"/>
    <w:rsid w:val="00416CD0"/>
    <w:rsid w:val="00416D30"/>
    <w:rsid w:val="00416D56"/>
    <w:rsid w:val="004176FD"/>
    <w:rsid w:val="00422509"/>
    <w:rsid w:val="00422929"/>
    <w:rsid w:val="0042393B"/>
    <w:rsid w:val="00424982"/>
    <w:rsid w:val="00424B6A"/>
    <w:rsid w:val="00427A33"/>
    <w:rsid w:val="0043268C"/>
    <w:rsid w:val="0043278E"/>
    <w:rsid w:val="00433579"/>
    <w:rsid w:val="00434CB3"/>
    <w:rsid w:val="00435599"/>
    <w:rsid w:val="004355E6"/>
    <w:rsid w:val="00435B2D"/>
    <w:rsid w:val="00435BBE"/>
    <w:rsid w:val="00435C70"/>
    <w:rsid w:val="0043639E"/>
    <w:rsid w:val="00436407"/>
    <w:rsid w:val="00440391"/>
    <w:rsid w:val="004405F7"/>
    <w:rsid w:val="00440AA4"/>
    <w:rsid w:val="00440FC8"/>
    <w:rsid w:val="0044249E"/>
    <w:rsid w:val="00442C41"/>
    <w:rsid w:val="00442DA1"/>
    <w:rsid w:val="00445CB6"/>
    <w:rsid w:val="0044751B"/>
    <w:rsid w:val="00450652"/>
    <w:rsid w:val="004511D7"/>
    <w:rsid w:val="004515C9"/>
    <w:rsid w:val="00452247"/>
    <w:rsid w:val="00452828"/>
    <w:rsid w:val="004565DA"/>
    <w:rsid w:val="00457281"/>
    <w:rsid w:val="00457856"/>
    <w:rsid w:val="00460220"/>
    <w:rsid w:val="00460DC0"/>
    <w:rsid w:val="00462275"/>
    <w:rsid w:val="0046242C"/>
    <w:rsid w:val="0046293C"/>
    <w:rsid w:val="00464385"/>
    <w:rsid w:val="00466862"/>
    <w:rsid w:val="0046691A"/>
    <w:rsid w:val="00466DE2"/>
    <w:rsid w:val="00467327"/>
    <w:rsid w:val="004706A1"/>
    <w:rsid w:val="00470FD2"/>
    <w:rsid w:val="00471290"/>
    <w:rsid w:val="004724C9"/>
    <w:rsid w:val="00472F50"/>
    <w:rsid w:val="004736CA"/>
    <w:rsid w:val="004740EB"/>
    <w:rsid w:val="00474322"/>
    <w:rsid w:val="004768BB"/>
    <w:rsid w:val="00480CBA"/>
    <w:rsid w:val="004826AA"/>
    <w:rsid w:val="00482876"/>
    <w:rsid w:val="00482CD6"/>
    <w:rsid w:val="00484DAC"/>
    <w:rsid w:val="00485718"/>
    <w:rsid w:val="00486A5C"/>
    <w:rsid w:val="00487AE8"/>
    <w:rsid w:val="00490499"/>
    <w:rsid w:val="0049084B"/>
    <w:rsid w:val="00490BAA"/>
    <w:rsid w:val="00490E54"/>
    <w:rsid w:val="00491F06"/>
    <w:rsid w:val="00492365"/>
    <w:rsid w:val="004923B3"/>
    <w:rsid w:val="00493713"/>
    <w:rsid w:val="0049682E"/>
    <w:rsid w:val="004A1BD4"/>
    <w:rsid w:val="004A26F9"/>
    <w:rsid w:val="004A291F"/>
    <w:rsid w:val="004A4259"/>
    <w:rsid w:val="004A4D5E"/>
    <w:rsid w:val="004A6CA0"/>
    <w:rsid w:val="004A7B30"/>
    <w:rsid w:val="004A7E9F"/>
    <w:rsid w:val="004B06D0"/>
    <w:rsid w:val="004B1C55"/>
    <w:rsid w:val="004B3E19"/>
    <w:rsid w:val="004B43D2"/>
    <w:rsid w:val="004B4927"/>
    <w:rsid w:val="004B5A02"/>
    <w:rsid w:val="004B5C15"/>
    <w:rsid w:val="004B624F"/>
    <w:rsid w:val="004B6825"/>
    <w:rsid w:val="004B7D79"/>
    <w:rsid w:val="004C0B36"/>
    <w:rsid w:val="004C1BEC"/>
    <w:rsid w:val="004C308C"/>
    <w:rsid w:val="004C3375"/>
    <w:rsid w:val="004C3B72"/>
    <w:rsid w:val="004C40F0"/>
    <w:rsid w:val="004C49C4"/>
    <w:rsid w:val="004C5DE9"/>
    <w:rsid w:val="004C72B0"/>
    <w:rsid w:val="004C7408"/>
    <w:rsid w:val="004D056B"/>
    <w:rsid w:val="004D05E2"/>
    <w:rsid w:val="004D132D"/>
    <w:rsid w:val="004D2018"/>
    <w:rsid w:val="004D335D"/>
    <w:rsid w:val="004D4218"/>
    <w:rsid w:val="004D4AA3"/>
    <w:rsid w:val="004D6F4A"/>
    <w:rsid w:val="004E0255"/>
    <w:rsid w:val="004E02D9"/>
    <w:rsid w:val="004E1105"/>
    <w:rsid w:val="004E1A91"/>
    <w:rsid w:val="004E1BA4"/>
    <w:rsid w:val="004E5AB4"/>
    <w:rsid w:val="004E5BB2"/>
    <w:rsid w:val="004F049F"/>
    <w:rsid w:val="004F11B5"/>
    <w:rsid w:val="004F1E8B"/>
    <w:rsid w:val="004F5458"/>
    <w:rsid w:val="004F5E97"/>
    <w:rsid w:val="004F7533"/>
    <w:rsid w:val="004F7700"/>
    <w:rsid w:val="004F7BAB"/>
    <w:rsid w:val="00500281"/>
    <w:rsid w:val="00502A0B"/>
    <w:rsid w:val="0050374A"/>
    <w:rsid w:val="005037A5"/>
    <w:rsid w:val="005048CD"/>
    <w:rsid w:val="00505155"/>
    <w:rsid w:val="00505E0B"/>
    <w:rsid w:val="00506C59"/>
    <w:rsid w:val="00507CCD"/>
    <w:rsid w:val="005117A8"/>
    <w:rsid w:val="005135D9"/>
    <w:rsid w:val="0051461C"/>
    <w:rsid w:val="00514B3A"/>
    <w:rsid w:val="005153D2"/>
    <w:rsid w:val="005155A4"/>
    <w:rsid w:val="00515AD2"/>
    <w:rsid w:val="005169BA"/>
    <w:rsid w:val="00517F22"/>
    <w:rsid w:val="00520A55"/>
    <w:rsid w:val="00520BCA"/>
    <w:rsid w:val="005216A3"/>
    <w:rsid w:val="00521AAB"/>
    <w:rsid w:val="0052284A"/>
    <w:rsid w:val="005245B1"/>
    <w:rsid w:val="00525E25"/>
    <w:rsid w:val="00527F3C"/>
    <w:rsid w:val="00530D24"/>
    <w:rsid w:val="00530E69"/>
    <w:rsid w:val="00531CD5"/>
    <w:rsid w:val="00531D42"/>
    <w:rsid w:val="0053208C"/>
    <w:rsid w:val="005363A3"/>
    <w:rsid w:val="005367BF"/>
    <w:rsid w:val="005369C4"/>
    <w:rsid w:val="00540716"/>
    <w:rsid w:val="00540801"/>
    <w:rsid w:val="005428C6"/>
    <w:rsid w:val="0054310F"/>
    <w:rsid w:val="0054358D"/>
    <w:rsid w:val="00543602"/>
    <w:rsid w:val="00544ED6"/>
    <w:rsid w:val="00544FA2"/>
    <w:rsid w:val="00545BCC"/>
    <w:rsid w:val="005463D5"/>
    <w:rsid w:val="00546987"/>
    <w:rsid w:val="005471B6"/>
    <w:rsid w:val="0055170B"/>
    <w:rsid w:val="0055376D"/>
    <w:rsid w:val="00554C55"/>
    <w:rsid w:val="00555367"/>
    <w:rsid w:val="00556355"/>
    <w:rsid w:val="005564C1"/>
    <w:rsid w:val="00563C50"/>
    <w:rsid w:val="00564035"/>
    <w:rsid w:val="00564D10"/>
    <w:rsid w:val="00564E8E"/>
    <w:rsid w:val="0056602D"/>
    <w:rsid w:val="0056617D"/>
    <w:rsid w:val="0056664E"/>
    <w:rsid w:val="005673F0"/>
    <w:rsid w:val="005700F3"/>
    <w:rsid w:val="00570826"/>
    <w:rsid w:val="00570890"/>
    <w:rsid w:val="00571121"/>
    <w:rsid w:val="005722A7"/>
    <w:rsid w:val="00574189"/>
    <w:rsid w:val="00574636"/>
    <w:rsid w:val="00576651"/>
    <w:rsid w:val="00577313"/>
    <w:rsid w:val="005775F6"/>
    <w:rsid w:val="005805D7"/>
    <w:rsid w:val="00580A3A"/>
    <w:rsid w:val="00581293"/>
    <w:rsid w:val="00583293"/>
    <w:rsid w:val="00583ACD"/>
    <w:rsid w:val="00583BD5"/>
    <w:rsid w:val="00583C0A"/>
    <w:rsid w:val="0058420A"/>
    <w:rsid w:val="00585229"/>
    <w:rsid w:val="00587E7D"/>
    <w:rsid w:val="00587FEB"/>
    <w:rsid w:val="0059092E"/>
    <w:rsid w:val="0059137B"/>
    <w:rsid w:val="00591F94"/>
    <w:rsid w:val="00592C38"/>
    <w:rsid w:val="00593F0C"/>
    <w:rsid w:val="00595374"/>
    <w:rsid w:val="0059617D"/>
    <w:rsid w:val="005A06AA"/>
    <w:rsid w:val="005A21E0"/>
    <w:rsid w:val="005A2C4D"/>
    <w:rsid w:val="005A4B7B"/>
    <w:rsid w:val="005A4D2A"/>
    <w:rsid w:val="005A5759"/>
    <w:rsid w:val="005A632D"/>
    <w:rsid w:val="005A697F"/>
    <w:rsid w:val="005A6E2A"/>
    <w:rsid w:val="005A7196"/>
    <w:rsid w:val="005B14A7"/>
    <w:rsid w:val="005B21BB"/>
    <w:rsid w:val="005B2957"/>
    <w:rsid w:val="005B2C3F"/>
    <w:rsid w:val="005B45A5"/>
    <w:rsid w:val="005B558C"/>
    <w:rsid w:val="005C0192"/>
    <w:rsid w:val="005C169A"/>
    <w:rsid w:val="005C3C45"/>
    <w:rsid w:val="005C425E"/>
    <w:rsid w:val="005C4CD2"/>
    <w:rsid w:val="005C4EA2"/>
    <w:rsid w:val="005C558E"/>
    <w:rsid w:val="005C7956"/>
    <w:rsid w:val="005C7DEB"/>
    <w:rsid w:val="005D005D"/>
    <w:rsid w:val="005D27B9"/>
    <w:rsid w:val="005D28B8"/>
    <w:rsid w:val="005D2CC2"/>
    <w:rsid w:val="005D3550"/>
    <w:rsid w:val="005D39D3"/>
    <w:rsid w:val="005D5123"/>
    <w:rsid w:val="005D5F17"/>
    <w:rsid w:val="005D689D"/>
    <w:rsid w:val="005D7346"/>
    <w:rsid w:val="005D7449"/>
    <w:rsid w:val="005E049D"/>
    <w:rsid w:val="005E073C"/>
    <w:rsid w:val="005E11B3"/>
    <w:rsid w:val="005E1A28"/>
    <w:rsid w:val="005E1F13"/>
    <w:rsid w:val="005E20F2"/>
    <w:rsid w:val="005E25D0"/>
    <w:rsid w:val="005E35EC"/>
    <w:rsid w:val="005E48A6"/>
    <w:rsid w:val="005E518C"/>
    <w:rsid w:val="005E6BD2"/>
    <w:rsid w:val="005E729D"/>
    <w:rsid w:val="005E77D5"/>
    <w:rsid w:val="005F2427"/>
    <w:rsid w:val="005F2C73"/>
    <w:rsid w:val="005F46B3"/>
    <w:rsid w:val="005F6835"/>
    <w:rsid w:val="005F6BAC"/>
    <w:rsid w:val="006000BB"/>
    <w:rsid w:val="006006FF"/>
    <w:rsid w:val="00600F4B"/>
    <w:rsid w:val="0060121B"/>
    <w:rsid w:val="006015B5"/>
    <w:rsid w:val="006020BA"/>
    <w:rsid w:val="00602AEE"/>
    <w:rsid w:val="00603474"/>
    <w:rsid w:val="00605A7E"/>
    <w:rsid w:val="00606223"/>
    <w:rsid w:val="00606C8D"/>
    <w:rsid w:val="00612460"/>
    <w:rsid w:val="006135AE"/>
    <w:rsid w:val="00613A4E"/>
    <w:rsid w:val="00614C11"/>
    <w:rsid w:val="00614FA5"/>
    <w:rsid w:val="006156B8"/>
    <w:rsid w:val="00617808"/>
    <w:rsid w:val="0062031B"/>
    <w:rsid w:val="00620E8A"/>
    <w:rsid w:val="00621A6B"/>
    <w:rsid w:val="00623390"/>
    <w:rsid w:val="00624A3F"/>
    <w:rsid w:val="00624EEC"/>
    <w:rsid w:val="00624F28"/>
    <w:rsid w:val="00625E88"/>
    <w:rsid w:val="00627E5E"/>
    <w:rsid w:val="00627F25"/>
    <w:rsid w:val="00631812"/>
    <w:rsid w:val="00632301"/>
    <w:rsid w:val="00632B80"/>
    <w:rsid w:val="00633ECE"/>
    <w:rsid w:val="006343A1"/>
    <w:rsid w:val="006344AD"/>
    <w:rsid w:val="006349B0"/>
    <w:rsid w:val="006352F1"/>
    <w:rsid w:val="006360CC"/>
    <w:rsid w:val="0063683D"/>
    <w:rsid w:val="006409B4"/>
    <w:rsid w:val="00640ED6"/>
    <w:rsid w:val="00641ED1"/>
    <w:rsid w:val="006444F1"/>
    <w:rsid w:val="0064612F"/>
    <w:rsid w:val="0065114C"/>
    <w:rsid w:val="0065173B"/>
    <w:rsid w:val="0065183F"/>
    <w:rsid w:val="00652686"/>
    <w:rsid w:val="00653145"/>
    <w:rsid w:val="00654B41"/>
    <w:rsid w:val="006552B1"/>
    <w:rsid w:val="006610E0"/>
    <w:rsid w:val="00661526"/>
    <w:rsid w:val="00661634"/>
    <w:rsid w:val="00661BC8"/>
    <w:rsid w:val="00664CB2"/>
    <w:rsid w:val="006651C1"/>
    <w:rsid w:val="0066523E"/>
    <w:rsid w:val="00665B21"/>
    <w:rsid w:val="00665EEB"/>
    <w:rsid w:val="00665F0B"/>
    <w:rsid w:val="0067088E"/>
    <w:rsid w:val="00670D02"/>
    <w:rsid w:val="006713E4"/>
    <w:rsid w:val="006735D2"/>
    <w:rsid w:val="006738EC"/>
    <w:rsid w:val="00673BC4"/>
    <w:rsid w:val="00673F9C"/>
    <w:rsid w:val="00674427"/>
    <w:rsid w:val="00676135"/>
    <w:rsid w:val="00676736"/>
    <w:rsid w:val="006773B1"/>
    <w:rsid w:val="00680BFF"/>
    <w:rsid w:val="00680EE3"/>
    <w:rsid w:val="00681263"/>
    <w:rsid w:val="00681316"/>
    <w:rsid w:val="0068161E"/>
    <w:rsid w:val="00681FF4"/>
    <w:rsid w:val="00682252"/>
    <w:rsid w:val="00682336"/>
    <w:rsid w:val="00682661"/>
    <w:rsid w:val="00682B10"/>
    <w:rsid w:val="00684E7A"/>
    <w:rsid w:val="006916C4"/>
    <w:rsid w:val="00691E58"/>
    <w:rsid w:val="00692597"/>
    <w:rsid w:val="0069268F"/>
    <w:rsid w:val="00693D0E"/>
    <w:rsid w:val="00694F0C"/>
    <w:rsid w:val="00695AB0"/>
    <w:rsid w:val="00695C9C"/>
    <w:rsid w:val="00697755"/>
    <w:rsid w:val="006977E7"/>
    <w:rsid w:val="006A02D0"/>
    <w:rsid w:val="006A19DA"/>
    <w:rsid w:val="006A27C4"/>
    <w:rsid w:val="006A51D5"/>
    <w:rsid w:val="006A543E"/>
    <w:rsid w:val="006A646C"/>
    <w:rsid w:val="006A7E38"/>
    <w:rsid w:val="006B0943"/>
    <w:rsid w:val="006B0CD8"/>
    <w:rsid w:val="006B2515"/>
    <w:rsid w:val="006B301E"/>
    <w:rsid w:val="006B366F"/>
    <w:rsid w:val="006B4FCE"/>
    <w:rsid w:val="006B618A"/>
    <w:rsid w:val="006B7385"/>
    <w:rsid w:val="006C046B"/>
    <w:rsid w:val="006C0866"/>
    <w:rsid w:val="006C158A"/>
    <w:rsid w:val="006C34AC"/>
    <w:rsid w:val="006C4C6E"/>
    <w:rsid w:val="006D088B"/>
    <w:rsid w:val="006D0A44"/>
    <w:rsid w:val="006D1C3D"/>
    <w:rsid w:val="006D1EE2"/>
    <w:rsid w:val="006D2312"/>
    <w:rsid w:val="006D294B"/>
    <w:rsid w:val="006D2CD4"/>
    <w:rsid w:val="006D3127"/>
    <w:rsid w:val="006D3520"/>
    <w:rsid w:val="006D4088"/>
    <w:rsid w:val="006D4B1B"/>
    <w:rsid w:val="006D54B2"/>
    <w:rsid w:val="006D5BCD"/>
    <w:rsid w:val="006D5C5E"/>
    <w:rsid w:val="006D60D6"/>
    <w:rsid w:val="006D67B1"/>
    <w:rsid w:val="006D69BF"/>
    <w:rsid w:val="006D6C9B"/>
    <w:rsid w:val="006E0D73"/>
    <w:rsid w:val="006E1109"/>
    <w:rsid w:val="006E1180"/>
    <w:rsid w:val="006E1393"/>
    <w:rsid w:val="006E2586"/>
    <w:rsid w:val="006E33F9"/>
    <w:rsid w:val="006E3C16"/>
    <w:rsid w:val="006E3E4B"/>
    <w:rsid w:val="006E5890"/>
    <w:rsid w:val="006E5E7B"/>
    <w:rsid w:val="006E6013"/>
    <w:rsid w:val="006F0AF5"/>
    <w:rsid w:val="006F0B77"/>
    <w:rsid w:val="006F15C6"/>
    <w:rsid w:val="006F1CDC"/>
    <w:rsid w:val="006F20EA"/>
    <w:rsid w:val="006F2B67"/>
    <w:rsid w:val="006F2D61"/>
    <w:rsid w:val="006F2FB2"/>
    <w:rsid w:val="006F33F8"/>
    <w:rsid w:val="006F4107"/>
    <w:rsid w:val="006F5247"/>
    <w:rsid w:val="006F5FCB"/>
    <w:rsid w:val="006F73C8"/>
    <w:rsid w:val="0070191A"/>
    <w:rsid w:val="0071053C"/>
    <w:rsid w:val="00710C3A"/>
    <w:rsid w:val="00710D1A"/>
    <w:rsid w:val="00711AA1"/>
    <w:rsid w:val="00713F9E"/>
    <w:rsid w:val="00714A87"/>
    <w:rsid w:val="00714D36"/>
    <w:rsid w:val="007173F1"/>
    <w:rsid w:val="007179E6"/>
    <w:rsid w:val="00720B7B"/>
    <w:rsid w:val="0072219A"/>
    <w:rsid w:val="007224C4"/>
    <w:rsid w:val="00722DAC"/>
    <w:rsid w:val="00722EB1"/>
    <w:rsid w:val="0072379D"/>
    <w:rsid w:val="00724402"/>
    <w:rsid w:val="00726CF9"/>
    <w:rsid w:val="007304F1"/>
    <w:rsid w:val="00732F12"/>
    <w:rsid w:val="007330C9"/>
    <w:rsid w:val="007337DA"/>
    <w:rsid w:val="00736830"/>
    <w:rsid w:val="00736DBB"/>
    <w:rsid w:val="007373B6"/>
    <w:rsid w:val="00740AA1"/>
    <w:rsid w:val="00741D3B"/>
    <w:rsid w:val="00742355"/>
    <w:rsid w:val="00742F76"/>
    <w:rsid w:val="00743842"/>
    <w:rsid w:val="007442DA"/>
    <w:rsid w:val="00745BF3"/>
    <w:rsid w:val="007500CD"/>
    <w:rsid w:val="007514CF"/>
    <w:rsid w:val="00753318"/>
    <w:rsid w:val="00753622"/>
    <w:rsid w:val="00753B8F"/>
    <w:rsid w:val="00754D03"/>
    <w:rsid w:val="0075544E"/>
    <w:rsid w:val="00755FCA"/>
    <w:rsid w:val="00756360"/>
    <w:rsid w:val="00756B99"/>
    <w:rsid w:val="00756F43"/>
    <w:rsid w:val="007604F8"/>
    <w:rsid w:val="007607B2"/>
    <w:rsid w:val="00761DE9"/>
    <w:rsid w:val="0076329E"/>
    <w:rsid w:val="00766048"/>
    <w:rsid w:val="007677E5"/>
    <w:rsid w:val="00767B8A"/>
    <w:rsid w:val="00767BD1"/>
    <w:rsid w:val="00770115"/>
    <w:rsid w:val="007709C7"/>
    <w:rsid w:val="0077464F"/>
    <w:rsid w:val="007746E2"/>
    <w:rsid w:val="00774796"/>
    <w:rsid w:val="00775313"/>
    <w:rsid w:val="00776651"/>
    <w:rsid w:val="00777DA1"/>
    <w:rsid w:val="007819FB"/>
    <w:rsid w:val="00781E65"/>
    <w:rsid w:val="007823CF"/>
    <w:rsid w:val="007826EA"/>
    <w:rsid w:val="00784607"/>
    <w:rsid w:val="00785CD0"/>
    <w:rsid w:val="00786D87"/>
    <w:rsid w:val="00790156"/>
    <w:rsid w:val="007902DC"/>
    <w:rsid w:val="00790879"/>
    <w:rsid w:val="00790AA4"/>
    <w:rsid w:val="0079144C"/>
    <w:rsid w:val="00791A35"/>
    <w:rsid w:val="00793E1C"/>
    <w:rsid w:val="00795436"/>
    <w:rsid w:val="007968D3"/>
    <w:rsid w:val="0079705E"/>
    <w:rsid w:val="00797669"/>
    <w:rsid w:val="007978BC"/>
    <w:rsid w:val="007A07A4"/>
    <w:rsid w:val="007A09FD"/>
    <w:rsid w:val="007A0D31"/>
    <w:rsid w:val="007A13BF"/>
    <w:rsid w:val="007A2DBE"/>
    <w:rsid w:val="007A476A"/>
    <w:rsid w:val="007A4D63"/>
    <w:rsid w:val="007A4DC3"/>
    <w:rsid w:val="007A4E59"/>
    <w:rsid w:val="007A534C"/>
    <w:rsid w:val="007A584F"/>
    <w:rsid w:val="007A59FF"/>
    <w:rsid w:val="007B0FA2"/>
    <w:rsid w:val="007B19FD"/>
    <w:rsid w:val="007B2516"/>
    <w:rsid w:val="007B2623"/>
    <w:rsid w:val="007B5F5C"/>
    <w:rsid w:val="007B6E05"/>
    <w:rsid w:val="007B7512"/>
    <w:rsid w:val="007C095C"/>
    <w:rsid w:val="007C1665"/>
    <w:rsid w:val="007C2519"/>
    <w:rsid w:val="007C4DAB"/>
    <w:rsid w:val="007C536D"/>
    <w:rsid w:val="007D04C6"/>
    <w:rsid w:val="007D13A3"/>
    <w:rsid w:val="007D31F7"/>
    <w:rsid w:val="007D5EBF"/>
    <w:rsid w:val="007D5FA2"/>
    <w:rsid w:val="007D5FE5"/>
    <w:rsid w:val="007D6F5A"/>
    <w:rsid w:val="007D7465"/>
    <w:rsid w:val="007E04F0"/>
    <w:rsid w:val="007E10DD"/>
    <w:rsid w:val="007E17A8"/>
    <w:rsid w:val="007E1C85"/>
    <w:rsid w:val="007E1DAE"/>
    <w:rsid w:val="007E217F"/>
    <w:rsid w:val="007E31EB"/>
    <w:rsid w:val="007E3B4E"/>
    <w:rsid w:val="007E4E16"/>
    <w:rsid w:val="007E5D26"/>
    <w:rsid w:val="007E7A27"/>
    <w:rsid w:val="007F09B9"/>
    <w:rsid w:val="007F256D"/>
    <w:rsid w:val="007F3454"/>
    <w:rsid w:val="007F42FD"/>
    <w:rsid w:val="007F7734"/>
    <w:rsid w:val="007F7D6C"/>
    <w:rsid w:val="0080130F"/>
    <w:rsid w:val="00801AA4"/>
    <w:rsid w:val="008031B2"/>
    <w:rsid w:val="00804885"/>
    <w:rsid w:val="0080524A"/>
    <w:rsid w:val="00806493"/>
    <w:rsid w:val="00807042"/>
    <w:rsid w:val="0081106E"/>
    <w:rsid w:val="00811373"/>
    <w:rsid w:val="0081434D"/>
    <w:rsid w:val="00814760"/>
    <w:rsid w:val="008151A0"/>
    <w:rsid w:val="00816315"/>
    <w:rsid w:val="00816EED"/>
    <w:rsid w:val="0081782C"/>
    <w:rsid w:val="00821532"/>
    <w:rsid w:val="00823BF3"/>
    <w:rsid w:val="00824EFC"/>
    <w:rsid w:val="00825163"/>
    <w:rsid w:val="008257D0"/>
    <w:rsid w:val="008264CC"/>
    <w:rsid w:val="008268A1"/>
    <w:rsid w:val="00827691"/>
    <w:rsid w:val="0083220D"/>
    <w:rsid w:val="00832380"/>
    <w:rsid w:val="008339C2"/>
    <w:rsid w:val="0083418B"/>
    <w:rsid w:val="00835A76"/>
    <w:rsid w:val="008361EF"/>
    <w:rsid w:val="008367A2"/>
    <w:rsid w:val="00840D1A"/>
    <w:rsid w:val="00841587"/>
    <w:rsid w:val="00842E26"/>
    <w:rsid w:val="00844D0D"/>
    <w:rsid w:val="00845E9D"/>
    <w:rsid w:val="00850617"/>
    <w:rsid w:val="00851E4C"/>
    <w:rsid w:val="00855B4D"/>
    <w:rsid w:val="0085680A"/>
    <w:rsid w:val="0085753C"/>
    <w:rsid w:val="008578D0"/>
    <w:rsid w:val="00862206"/>
    <w:rsid w:val="0086280A"/>
    <w:rsid w:val="00864878"/>
    <w:rsid w:val="00865A52"/>
    <w:rsid w:val="00866ED9"/>
    <w:rsid w:val="00867640"/>
    <w:rsid w:val="00867E01"/>
    <w:rsid w:val="00867F1B"/>
    <w:rsid w:val="00870D2D"/>
    <w:rsid w:val="00870E75"/>
    <w:rsid w:val="00872AE8"/>
    <w:rsid w:val="00872F5F"/>
    <w:rsid w:val="00874EA4"/>
    <w:rsid w:val="008821AA"/>
    <w:rsid w:val="0088237F"/>
    <w:rsid w:val="008839B1"/>
    <w:rsid w:val="00884314"/>
    <w:rsid w:val="00884F47"/>
    <w:rsid w:val="00885224"/>
    <w:rsid w:val="00886F1F"/>
    <w:rsid w:val="0088720A"/>
    <w:rsid w:val="008879CB"/>
    <w:rsid w:val="00887B98"/>
    <w:rsid w:val="00891B5C"/>
    <w:rsid w:val="00892D76"/>
    <w:rsid w:val="008941BA"/>
    <w:rsid w:val="00896A5A"/>
    <w:rsid w:val="00896B38"/>
    <w:rsid w:val="00896DAF"/>
    <w:rsid w:val="008A07D5"/>
    <w:rsid w:val="008A0FE2"/>
    <w:rsid w:val="008A1292"/>
    <w:rsid w:val="008A19DD"/>
    <w:rsid w:val="008A1B77"/>
    <w:rsid w:val="008A1C7B"/>
    <w:rsid w:val="008A1E4D"/>
    <w:rsid w:val="008A1FF3"/>
    <w:rsid w:val="008A2692"/>
    <w:rsid w:val="008A2C66"/>
    <w:rsid w:val="008A49EE"/>
    <w:rsid w:val="008A5867"/>
    <w:rsid w:val="008A6610"/>
    <w:rsid w:val="008A6AF7"/>
    <w:rsid w:val="008A774E"/>
    <w:rsid w:val="008A7E27"/>
    <w:rsid w:val="008B1B9A"/>
    <w:rsid w:val="008B33D6"/>
    <w:rsid w:val="008B38DE"/>
    <w:rsid w:val="008B64E3"/>
    <w:rsid w:val="008B6651"/>
    <w:rsid w:val="008B71D8"/>
    <w:rsid w:val="008B7770"/>
    <w:rsid w:val="008B79AF"/>
    <w:rsid w:val="008B7E2C"/>
    <w:rsid w:val="008C0450"/>
    <w:rsid w:val="008C1D67"/>
    <w:rsid w:val="008C2337"/>
    <w:rsid w:val="008C34AD"/>
    <w:rsid w:val="008C3EE7"/>
    <w:rsid w:val="008C5003"/>
    <w:rsid w:val="008C5871"/>
    <w:rsid w:val="008D02AA"/>
    <w:rsid w:val="008D0898"/>
    <w:rsid w:val="008D109A"/>
    <w:rsid w:val="008D11B8"/>
    <w:rsid w:val="008D14CD"/>
    <w:rsid w:val="008D3BB3"/>
    <w:rsid w:val="008D3DDB"/>
    <w:rsid w:val="008D475F"/>
    <w:rsid w:val="008D48A2"/>
    <w:rsid w:val="008D5E9A"/>
    <w:rsid w:val="008D6E1F"/>
    <w:rsid w:val="008D6F13"/>
    <w:rsid w:val="008D7814"/>
    <w:rsid w:val="008E273A"/>
    <w:rsid w:val="008E309E"/>
    <w:rsid w:val="008E30C0"/>
    <w:rsid w:val="008E3276"/>
    <w:rsid w:val="008E3B16"/>
    <w:rsid w:val="008E4E2E"/>
    <w:rsid w:val="008E5A77"/>
    <w:rsid w:val="008F0798"/>
    <w:rsid w:val="008F1576"/>
    <w:rsid w:val="008F3431"/>
    <w:rsid w:val="008F382C"/>
    <w:rsid w:val="008F3952"/>
    <w:rsid w:val="008F3D3B"/>
    <w:rsid w:val="008F53D4"/>
    <w:rsid w:val="008F571E"/>
    <w:rsid w:val="008F5976"/>
    <w:rsid w:val="008F5C26"/>
    <w:rsid w:val="008F79BC"/>
    <w:rsid w:val="0090086C"/>
    <w:rsid w:val="00900BBE"/>
    <w:rsid w:val="00901A8C"/>
    <w:rsid w:val="00902517"/>
    <w:rsid w:val="00902F6A"/>
    <w:rsid w:val="00904070"/>
    <w:rsid w:val="0090490F"/>
    <w:rsid w:val="00905902"/>
    <w:rsid w:val="00910D00"/>
    <w:rsid w:val="009115A2"/>
    <w:rsid w:val="009120F7"/>
    <w:rsid w:val="00912A3C"/>
    <w:rsid w:val="00913BC6"/>
    <w:rsid w:val="009147A6"/>
    <w:rsid w:val="009200C4"/>
    <w:rsid w:val="009207FC"/>
    <w:rsid w:val="0092276A"/>
    <w:rsid w:val="0092587E"/>
    <w:rsid w:val="009262C4"/>
    <w:rsid w:val="009271EB"/>
    <w:rsid w:val="00927843"/>
    <w:rsid w:val="00931819"/>
    <w:rsid w:val="00932BF6"/>
    <w:rsid w:val="009333F1"/>
    <w:rsid w:val="009335FA"/>
    <w:rsid w:val="00933EC8"/>
    <w:rsid w:val="00934742"/>
    <w:rsid w:val="00935323"/>
    <w:rsid w:val="0093603A"/>
    <w:rsid w:val="0093687B"/>
    <w:rsid w:val="00937739"/>
    <w:rsid w:val="0094028D"/>
    <w:rsid w:val="0094047B"/>
    <w:rsid w:val="00941D06"/>
    <w:rsid w:val="00945881"/>
    <w:rsid w:val="00946D7D"/>
    <w:rsid w:val="00946DA1"/>
    <w:rsid w:val="00946EF6"/>
    <w:rsid w:val="00947801"/>
    <w:rsid w:val="00947E45"/>
    <w:rsid w:val="009510CC"/>
    <w:rsid w:val="00951812"/>
    <w:rsid w:val="00951A03"/>
    <w:rsid w:val="00951D63"/>
    <w:rsid w:val="00952DE6"/>
    <w:rsid w:val="00953538"/>
    <w:rsid w:val="009541B9"/>
    <w:rsid w:val="00954920"/>
    <w:rsid w:val="00955743"/>
    <w:rsid w:val="0095670B"/>
    <w:rsid w:val="00957956"/>
    <w:rsid w:val="00957C25"/>
    <w:rsid w:val="00960070"/>
    <w:rsid w:val="009627D9"/>
    <w:rsid w:val="00963B60"/>
    <w:rsid w:val="00964C3D"/>
    <w:rsid w:val="00966AB2"/>
    <w:rsid w:val="00966D4A"/>
    <w:rsid w:val="0097063B"/>
    <w:rsid w:val="00970D29"/>
    <w:rsid w:val="0097141A"/>
    <w:rsid w:val="009718E9"/>
    <w:rsid w:val="0097287A"/>
    <w:rsid w:val="00972D99"/>
    <w:rsid w:val="00973BE8"/>
    <w:rsid w:val="00974541"/>
    <w:rsid w:val="00975866"/>
    <w:rsid w:val="00980410"/>
    <w:rsid w:val="0098074B"/>
    <w:rsid w:val="009809BF"/>
    <w:rsid w:val="00980A70"/>
    <w:rsid w:val="00980BE3"/>
    <w:rsid w:val="009815C5"/>
    <w:rsid w:val="00981F65"/>
    <w:rsid w:val="00982280"/>
    <w:rsid w:val="0098280D"/>
    <w:rsid w:val="00982B56"/>
    <w:rsid w:val="00983586"/>
    <w:rsid w:val="009838F0"/>
    <w:rsid w:val="00984521"/>
    <w:rsid w:val="009849A0"/>
    <w:rsid w:val="00986857"/>
    <w:rsid w:val="00990473"/>
    <w:rsid w:val="00990643"/>
    <w:rsid w:val="00990AF5"/>
    <w:rsid w:val="00990C6A"/>
    <w:rsid w:val="0099183A"/>
    <w:rsid w:val="00991AB9"/>
    <w:rsid w:val="00991AC0"/>
    <w:rsid w:val="00993AFF"/>
    <w:rsid w:val="00994F85"/>
    <w:rsid w:val="0099565B"/>
    <w:rsid w:val="00995E48"/>
    <w:rsid w:val="0099612B"/>
    <w:rsid w:val="009A19F2"/>
    <w:rsid w:val="009A1FB7"/>
    <w:rsid w:val="009A2860"/>
    <w:rsid w:val="009A3230"/>
    <w:rsid w:val="009A4919"/>
    <w:rsid w:val="009A4DF7"/>
    <w:rsid w:val="009A53AD"/>
    <w:rsid w:val="009B090E"/>
    <w:rsid w:val="009B1523"/>
    <w:rsid w:val="009B1F6A"/>
    <w:rsid w:val="009B34CA"/>
    <w:rsid w:val="009B36E8"/>
    <w:rsid w:val="009B43DD"/>
    <w:rsid w:val="009B6A55"/>
    <w:rsid w:val="009B6F66"/>
    <w:rsid w:val="009B7C8E"/>
    <w:rsid w:val="009C0836"/>
    <w:rsid w:val="009C0AC0"/>
    <w:rsid w:val="009C10BC"/>
    <w:rsid w:val="009C1E45"/>
    <w:rsid w:val="009C3D98"/>
    <w:rsid w:val="009C3E61"/>
    <w:rsid w:val="009C46E0"/>
    <w:rsid w:val="009C52A0"/>
    <w:rsid w:val="009C58F3"/>
    <w:rsid w:val="009C74F4"/>
    <w:rsid w:val="009D0849"/>
    <w:rsid w:val="009D102F"/>
    <w:rsid w:val="009D4341"/>
    <w:rsid w:val="009D565E"/>
    <w:rsid w:val="009D56A5"/>
    <w:rsid w:val="009D685F"/>
    <w:rsid w:val="009D6F6F"/>
    <w:rsid w:val="009E07DD"/>
    <w:rsid w:val="009E1ABC"/>
    <w:rsid w:val="009E1E68"/>
    <w:rsid w:val="009E1E74"/>
    <w:rsid w:val="009E28CF"/>
    <w:rsid w:val="009E29F4"/>
    <w:rsid w:val="009E2DAF"/>
    <w:rsid w:val="009E38B2"/>
    <w:rsid w:val="009E3EA4"/>
    <w:rsid w:val="009E4C43"/>
    <w:rsid w:val="009E5907"/>
    <w:rsid w:val="009E5ECF"/>
    <w:rsid w:val="009E73E5"/>
    <w:rsid w:val="009F1127"/>
    <w:rsid w:val="009F2FE9"/>
    <w:rsid w:val="009F45A6"/>
    <w:rsid w:val="009F48C1"/>
    <w:rsid w:val="009F4C2E"/>
    <w:rsid w:val="009F4CEA"/>
    <w:rsid w:val="009F5C05"/>
    <w:rsid w:val="009F6DC2"/>
    <w:rsid w:val="009F72A7"/>
    <w:rsid w:val="00A003CD"/>
    <w:rsid w:val="00A01CFF"/>
    <w:rsid w:val="00A02719"/>
    <w:rsid w:val="00A02797"/>
    <w:rsid w:val="00A043F8"/>
    <w:rsid w:val="00A05164"/>
    <w:rsid w:val="00A065BD"/>
    <w:rsid w:val="00A072C7"/>
    <w:rsid w:val="00A10814"/>
    <w:rsid w:val="00A11E39"/>
    <w:rsid w:val="00A12699"/>
    <w:rsid w:val="00A126FC"/>
    <w:rsid w:val="00A12DB2"/>
    <w:rsid w:val="00A138F0"/>
    <w:rsid w:val="00A1595A"/>
    <w:rsid w:val="00A17421"/>
    <w:rsid w:val="00A17E44"/>
    <w:rsid w:val="00A22335"/>
    <w:rsid w:val="00A23B61"/>
    <w:rsid w:val="00A23DF6"/>
    <w:rsid w:val="00A23ECA"/>
    <w:rsid w:val="00A254ED"/>
    <w:rsid w:val="00A274DC"/>
    <w:rsid w:val="00A275AA"/>
    <w:rsid w:val="00A27AC6"/>
    <w:rsid w:val="00A27E19"/>
    <w:rsid w:val="00A30893"/>
    <w:rsid w:val="00A30B8F"/>
    <w:rsid w:val="00A310C0"/>
    <w:rsid w:val="00A31D10"/>
    <w:rsid w:val="00A321D5"/>
    <w:rsid w:val="00A343C3"/>
    <w:rsid w:val="00A34FAE"/>
    <w:rsid w:val="00A365D2"/>
    <w:rsid w:val="00A401A5"/>
    <w:rsid w:val="00A404B1"/>
    <w:rsid w:val="00A40E60"/>
    <w:rsid w:val="00A41873"/>
    <w:rsid w:val="00A421A9"/>
    <w:rsid w:val="00A449FF"/>
    <w:rsid w:val="00A45FD1"/>
    <w:rsid w:val="00A46D8A"/>
    <w:rsid w:val="00A47613"/>
    <w:rsid w:val="00A47D54"/>
    <w:rsid w:val="00A51803"/>
    <w:rsid w:val="00A51F14"/>
    <w:rsid w:val="00A522AB"/>
    <w:rsid w:val="00A5283B"/>
    <w:rsid w:val="00A53195"/>
    <w:rsid w:val="00A53398"/>
    <w:rsid w:val="00A56BE5"/>
    <w:rsid w:val="00A56EC2"/>
    <w:rsid w:val="00A60CC6"/>
    <w:rsid w:val="00A613B0"/>
    <w:rsid w:val="00A620C0"/>
    <w:rsid w:val="00A6258E"/>
    <w:rsid w:val="00A62D6A"/>
    <w:rsid w:val="00A63DBB"/>
    <w:rsid w:val="00A64A3B"/>
    <w:rsid w:val="00A65F03"/>
    <w:rsid w:val="00A664CB"/>
    <w:rsid w:val="00A66AA2"/>
    <w:rsid w:val="00A67610"/>
    <w:rsid w:val="00A702BA"/>
    <w:rsid w:val="00A70D0E"/>
    <w:rsid w:val="00A7391C"/>
    <w:rsid w:val="00A74EF7"/>
    <w:rsid w:val="00A755DD"/>
    <w:rsid w:val="00A80AEF"/>
    <w:rsid w:val="00A8124B"/>
    <w:rsid w:val="00A82399"/>
    <w:rsid w:val="00A840D4"/>
    <w:rsid w:val="00A84289"/>
    <w:rsid w:val="00A86833"/>
    <w:rsid w:val="00A869E6"/>
    <w:rsid w:val="00A90393"/>
    <w:rsid w:val="00A9426F"/>
    <w:rsid w:val="00A9491C"/>
    <w:rsid w:val="00A96D91"/>
    <w:rsid w:val="00A9752F"/>
    <w:rsid w:val="00AA0BC9"/>
    <w:rsid w:val="00AA1834"/>
    <w:rsid w:val="00AA2B48"/>
    <w:rsid w:val="00AA545E"/>
    <w:rsid w:val="00AA5B0C"/>
    <w:rsid w:val="00AA70BE"/>
    <w:rsid w:val="00AA77D0"/>
    <w:rsid w:val="00AA7D5F"/>
    <w:rsid w:val="00AB0511"/>
    <w:rsid w:val="00AB1816"/>
    <w:rsid w:val="00AB1BC9"/>
    <w:rsid w:val="00AB22EE"/>
    <w:rsid w:val="00AB3AA7"/>
    <w:rsid w:val="00AB4322"/>
    <w:rsid w:val="00AB4CB9"/>
    <w:rsid w:val="00AB522D"/>
    <w:rsid w:val="00AB7A53"/>
    <w:rsid w:val="00AC19FF"/>
    <w:rsid w:val="00AC1D66"/>
    <w:rsid w:val="00AC2015"/>
    <w:rsid w:val="00AC2E13"/>
    <w:rsid w:val="00AC412F"/>
    <w:rsid w:val="00AC4F58"/>
    <w:rsid w:val="00AC503F"/>
    <w:rsid w:val="00AC50F0"/>
    <w:rsid w:val="00AC5B23"/>
    <w:rsid w:val="00AC7BD9"/>
    <w:rsid w:val="00AD4680"/>
    <w:rsid w:val="00AD503D"/>
    <w:rsid w:val="00AD674C"/>
    <w:rsid w:val="00AD78AB"/>
    <w:rsid w:val="00AE0185"/>
    <w:rsid w:val="00AE0388"/>
    <w:rsid w:val="00AE08DE"/>
    <w:rsid w:val="00AE147B"/>
    <w:rsid w:val="00AE1EA2"/>
    <w:rsid w:val="00AE32EE"/>
    <w:rsid w:val="00AE3449"/>
    <w:rsid w:val="00AE3D35"/>
    <w:rsid w:val="00AE412D"/>
    <w:rsid w:val="00AE5B2D"/>
    <w:rsid w:val="00AE60B6"/>
    <w:rsid w:val="00AF0C9E"/>
    <w:rsid w:val="00AF14D8"/>
    <w:rsid w:val="00AF1579"/>
    <w:rsid w:val="00AF1A12"/>
    <w:rsid w:val="00AF2242"/>
    <w:rsid w:val="00AF3147"/>
    <w:rsid w:val="00AF3370"/>
    <w:rsid w:val="00AF3787"/>
    <w:rsid w:val="00AF39CE"/>
    <w:rsid w:val="00AF48F5"/>
    <w:rsid w:val="00AF5CF3"/>
    <w:rsid w:val="00AF7114"/>
    <w:rsid w:val="00B0365D"/>
    <w:rsid w:val="00B03882"/>
    <w:rsid w:val="00B043A1"/>
    <w:rsid w:val="00B04618"/>
    <w:rsid w:val="00B0499D"/>
    <w:rsid w:val="00B05046"/>
    <w:rsid w:val="00B069A1"/>
    <w:rsid w:val="00B06AB7"/>
    <w:rsid w:val="00B078E2"/>
    <w:rsid w:val="00B1000F"/>
    <w:rsid w:val="00B100DD"/>
    <w:rsid w:val="00B109FB"/>
    <w:rsid w:val="00B10E3F"/>
    <w:rsid w:val="00B10EC4"/>
    <w:rsid w:val="00B10EEE"/>
    <w:rsid w:val="00B11671"/>
    <w:rsid w:val="00B11D84"/>
    <w:rsid w:val="00B11DC1"/>
    <w:rsid w:val="00B129D4"/>
    <w:rsid w:val="00B12B75"/>
    <w:rsid w:val="00B12D64"/>
    <w:rsid w:val="00B14661"/>
    <w:rsid w:val="00B14879"/>
    <w:rsid w:val="00B15EFF"/>
    <w:rsid w:val="00B16063"/>
    <w:rsid w:val="00B204B7"/>
    <w:rsid w:val="00B22575"/>
    <w:rsid w:val="00B23E9D"/>
    <w:rsid w:val="00B259F7"/>
    <w:rsid w:val="00B26604"/>
    <w:rsid w:val="00B266CB"/>
    <w:rsid w:val="00B267F5"/>
    <w:rsid w:val="00B2681E"/>
    <w:rsid w:val="00B26AB5"/>
    <w:rsid w:val="00B277A6"/>
    <w:rsid w:val="00B279D5"/>
    <w:rsid w:val="00B3065B"/>
    <w:rsid w:val="00B33745"/>
    <w:rsid w:val="00B34833"/>
    <w:rsid w:val="00B35896"/>
    <w:rsid w:val="00B37529"/>
    <w:rsid w:val="00B37589"/>
    <w:rsid w:val="00B40176"/>
    <w:rsid w:val="00B4036C"/>
    <w:rsid w:val="00B406DB"/>
    <w:rsid w:val="00B40D2B"/>
    <w:rsid w:val="00B410CB"/>
    <w:rsid w:val="00B41B11"/>
    <w:rsid w:val="00B41D4B"/>
    <w:rsid w:val="00B43EDE"/>
    <w:rsid w:val="00B442A2"/>
    <w:rsid w:val="00B468C7"/>
    <w:rsid w:val="00B47233"/>
    <w:rsid w:val="00B4733E"/>
    <w:rsid w:val="00B47C11"/>
    <w:rsid w:val="00B50374"/>
    <w:rsid w:val="00B50587"/>
    <w:rsid w:val="00B507D8"/>
    <w:rsid w:val="00B518CB"/>
    <w:rsid w:val="00B533DB"/>
    <w:rsid w:val="00B53680"/>
    <w:rsid w:val="00B5453D"/>
    <w:rsid w:val="00B5488E"/>
    <w:rsid w:val="00B56AA2"/>
    <w:rsid w:val="00B57143"/>
    <w:rsid w:val="00B57518"/>
    <w:rsid w:val="00B5783D"/>
    <w:rsid w:val="00B605C4"/>
    <w:rsid w:val="00B61497"/>
    <w:rsid w:val="00B622C1"/>
    <w:rsid w:val="00B645DF"/>
    <w:rsid w:val="00B64D4A"/>
    <w:rsid w:val="00B6588D"/>
    <w:rsid w:val="00B67031"/>
    <w:rsid w:val="00B6733F"/>
    <w:rsid w:val="00B67B89"/>
    <w:rsid w:val="00B70F0A"/>
    <w:rsid w:val="00B72E95"/>
    <w:rsid w:val="00B7306D"/>
    <w:rsid w:val="00B7334D"/>
    <w:rsid w:val="00B73459"/>
    <w:rsid w:val="00B73568"/>
    <w:rsid w:val="00B741D7"/>
    <w:rsid w:val="00B74BDB"/>
    <w:rsid w:val="00B75B3D"/>
    <w:rsid w:val="00B761C6"/>
    <w:rsid w:val="00B76CF3"/>
    <w:rsid w:val="00B76DB4"/>
    <w:rsid w:val="00B816AE"/>
    <w:rsid w:val="00B82DA0"/>
    <w:rsid w:val="00B83CD8"/>
    <w:rsid w:val="00B8402F"/>
    <w:rsid w:val="00B848B3"/>
    <w:rsid w:val="00B86835"/>
    <w:rsid w:val="00B87BEC"/>
    <w:rsid w:val="00B9114B"/>
    <w:rsid w:val="00B91B64"/>
    <w:rsid w:val="00B920FD"/>
    <w:rsid w:val="00B929B2"/>
    <w:rsid w:val="00B92F2C"/>
    <w:rsid w:val="00B93EEC"/>
    <w:rsid w:val="00B94F64"/>
    <w:rsid w:val="00B9603D"/>
    <w:rsid w:val="00B96D1D"/>
    <w:rsid w:val="00B97018"/>
    <w:rsid w:val="00BA071E"/>
    <w:rsid w:val="00BA3E0F"/>
    <w:rsid w:val="00BA54F5"/>
    <w:rsid w:val="00BA58AF"/>
    <w:rsid w:val="00BA6E2A"/>
    <w:rsid w:val="00BA7D59"/>
    <w:rsid w:val="00BA7F4C"/>
    <w:rsid w:val="00BB1929"/>
    <w:rsid w:val="00BB2077"/>
    <w:rsid w:val="00BB2483"/>
    <w:rsid w:val="00BB3328"/>
    <w:rsid w:val="00BB3511"/>
    <w:rsid w:val="00BB3593"/>
    <w:rsid w:val="00BB5089"/>
    <w:rsid w:val="00BB6C22"/>
    <w:rsid w:val="00BB75A5"/>
    <w:rsid w:val="00BB7E00"/>
    <w:rsid w:val="00BC0760"/>
    <w:rsid w:val="00BC129B"/>
    <w:rsid w:val="00BC2610"/>
    <w:rsid w:val="00BC2823"/>
    <w:rsid w:val="00BC2E60"/>
    <w:rsid w:val="00BC31F4"/>
    <w:rsid w:val="00BC3C28"/>
    <w:rsid w:val="00BC433E"/>
    <w:rsid w:val="00BC563B"/>
    <w:rsid w:val="00BC607D"/>
    <w:rsid w:val="00BC632C"/>
    <w:rsid w:val="00BC6BBF"/>
    <w:rsid w:val="00BC7C7F"/>
    <w:rsid w:val="00BC7F77"/>
    <w:rsid w:val="00BC7F94"/>
    <w:rsid w:val="00BD0A30"/>
    <w:rsid w:val="00BD108A"/>
    <w:rsid w:val="00BD38D2"/>
    <w:rsid w:val="00BD4CBF"/>
    <w:rsid w:val="00BD6884"/>
    <w:rsid w:val="00BE00F0"/>
    <w:rsid w:val="00BE056B"/>
    <w:rsid w:val="00BE0DC3"/>
    <w:rsid w:val="00BE19BB"/>
    <w:rsid w:val="00BE1B1E"/>
    <w:rsid w:val="00BE2248"/>
    <w:rsid w:val="00BE2FD2"/>
    <w:rsid w:val="00BE3920"/>
    <w:rsid w:val="00BE4C80"/>
    <w:rsid w:val="00BE51CB"/>
    <w:rsid w:val="00BE5F6F"/>
    <w:rsid w:val="00BE637E"/>
    <w:rsid w:val="00BE73FD"/>
    <w:rsid w:val="00BF0E68"/>
    <w:rsid w:val="00BF11DF"/>
    <w:rsid w:val="00BF5868"/>
    <w:rsid w:val="00BF60BC"/>
    <w:rsid w:val="00BF7E69"/>
    <w:rsid w:val="00C00642"/>
    <w:rsid w:val="00C02E80"/>
    <w:rsid w:val="00C038B7"/>
    <w:rsid w:val="00C05A72"/>
    <w:rsid w:val="00C076A0"/>
    <w:rsid w:val="00C10190"/>
    <w:rsid w:val="00C110CE"/>
    <w:rsid w:val="00C11151"/>
    <w:rsid w:val="00C11B58"/>
    <w:rsid w:val="00C12019"/>
    <w:rsid w:val="00C1365D"/>
    <w:rsid w:val="00C1535D"/>
    <w:rsid w:val="00C154A5"/>
    <w:rsid w:val="00C203CB"/>
    <w:rsid w:val="00C2118A"/>
    <w:rsid w:val="00C2157F"/>
    <w:rsid w:val="00C22136"/>
    <w:rsid w:val="00C222C4"/>
    <w:rsid w:val="00C22E81"/>
    <w:rsid w:val="00C23B19"/>
    <w:rsid w:val="00C24046"/>
    <w:rsid w:val="00C26146"/>
    <w:rsid w:val="00C26561"/>
    <w:rsid w:val="00C324D1"/>
    <w:rsid w:val="00C33137"/>
    <w:rsid w:val="00C33F23"/>
    <w:rsid w:val="00C33FEC"/>
    <w:rsid w:val="00C3402B"/>
    <w:rsid w:val="00C34DA2"/>
    <w:rsid w:val="00C34F66"/>
    <w:rsid w:val="00C359B6"/>
    <w:rsid w:val="00C35A5C"/>
    <w:rsid w:val="00C40D5A"/>
    <w:rsid w:val="00C4117D"/>
    <w:rsid w:val="00C4231A"/>
    <w:rsid w:val="00C42489"/>
    <w:rsid w:val="00C43C73"/>
    <w:rsid w:val="00C44617"/>
    <w:rsid w:val="00C446F3"/>
    <w:rsid w:val="00C467EB"/>
    <w:rsid w:val="00C46A3D"/>
    <w:rsid w:val="00C47B6E"/>
    <w:rsid w:val="00C50AFE"/>
    <w:rsid w:val="00C517F1"/>
    <w:rsid w:val="00C51D92"/>
    <w:rsid w:val="00C533E2"/>
    <w:rsid w:val="00C53580"/>
    <w:rsid w:val="00C54118"/>
    <w:rsid w:val="00C54B2E"/>
    <w:rsid w:val="00C54EAC"/>
    <w:rsid w:val="00C55A4E"/>
    <w:rsid w:val="00C5740B"/>
    <w:rsid w:val="00C574B1"/>
    <w:rsid w:val="00C5755D"/>
    <w:rsid w:val="00C5798A"/>
    <w:rsid w:val="00C62274"/>
    <w:rsid w:val="00C63D88"/>
    <w:rsid w:val="00C65E6D"/>
    <w:rsid w:val="00C669FF"/>
    <w:rsid w:val="00C674FF"/>
    <w:rsid w:val="00C70251"/>
    <w:rsid w:val="00C70CFD"/>
    <w:rsid w:val="00C719BF"/>
    <w:rsid w:val="00C7241F"/>
    <w:rsid w:val="00C74947"/>
    <w:rsid w:val="00C74E3F"/>
    <w:rsid w:val="00C74FA1"/>
    <w:rsid w:val="00C75504"/>
    <w:rsid w:val="00C757D6"/>
    <w:rsid w:val="00C76061"/>
    <w:rsid w:val="00C764EC"/>
    <w:rsid w:val="00C8148A"/>
    <w:rsid w:val="00C81C4A"/>
    <w:rsid w:val="00C8226A"/>
    <w:rsid w:val="00C83272"/>
    <w:rsid w:val="00C8412C"/>
    <w:rsid w:val="00C8436D"/>
    <w:rsid w:val="00C84E5C"/>
    <w:rsid w:val="00C86963"/>
    <w:rsid w:val="00C86CDA"/>
    <w:rsid w:val="00C8711C"/>
    <w:rsid w:val="00C915F0"/>
    <w:rsid w:val="00C9194E"/>
    <w:rsid w:val="00C9240D"/>
    <w:rsid w:val="00C9362D"/>
    <w:rsid w:val="00C93B53"/>
    <w:rsid w:val="00C93D5C"/>
    <w:rsid w:val="00C93F97"/>
    <w:rsid w:val="00C94C0E"/>
    <w:rsid w:val="00C9525D"/>
    <w:rsid w:val="00C95468"/>
    <w:rsid w:val="00C955AD"/>
    <w:rsid w:val="00C95774"/>
    <w:rsid w:val="00C959C1"/>
    <w:rsid w:val="00C967C6"/>
    <w:rsid w:val="00C97CC3"/>
    <w:rsid w:val="00CA0835"/>
    <w:rsid w:val="00CA2EB6"/>
    <w:rsid w:val="00CA3586"/>
    <w:rsid w:val="00CA4187"/>
    <w:rsid w:val="00CA4AA5"/>
    <w:rsid w:val="00CA5C8F"/>
    <w:rsid w:val="00CA6766"/>
    <w:rsid w:val="00CA70A2"/>
    <w:rsid w:val="00CA714E"/>
    <w:rsid w:val="00CA7D8A"/>
    <w:rsid w:val="00CB2331"/>
    <w:rsid w:val="00CB2521"/>
    <w:rsid w:val="00CB267E"/>
    <w:rsid w:val="00CB2A24"/>
    <w:rsid w:val="00CB37DA"/>
    <w:rsid w:val="00CB4EC8"/>
    <w:rsid w:val="00CB586C"/>
    <w:rsid w:val="00CB594F"/>
    <w:rsid w:val="00CB73B2"/>
    <w:rsid w:val="00CB79ED"/>
    <w:rsid w:val="00CB7EEF"/>
    <w:rsid w:val="00CC141C"/>
    <w:rsid w:val="00CC1E67"/>
    <w:rsid w:val="00CC3493"/>
    <w:rsid w:val="00CC4771"/>
    <w:rsid w:val="00CC4BC4"/>
    <w:rsid w:val="00CC4DF6"/>
    <w:rsid w:val="00CC57FF"/>
    <w:rsid w:val="00CC581C"/>
    <w:rsid w:val="00CC631C"/>
    <w:rsid w:val="00CC6794"/>
    <w:rsid w:val="00CC69B4"/>
    <w:rsid w:val="00CC6D92"/>
    <w:rsid w:val="00CC732C"/>
    <w:rsid w:val="00CD0DFB"/>
    <w:rsid w:val="00CD1A45"/>
    <w:rsid w:val="00CD285F"/>
    <w:rsid w:val="00CD433A"/>
    <w:rsid w:val="00CD4D92"/>
    <w:rsid w:val="00CD6633"/>
    <w:rsid w:val="00CD6ECE"/>
    <w:rsid w:val="00CD71F7"/>
    <w:rsid w:val="00CD7501"/>
    <w:rsid w:val="00CE0261"/>
    <w:rsid w:val="00CE118D"/>
    <w:rsid w:val="00CE1ABE"/>
    <w:rsid w:val="00CE1EDF"/>
    <w:rsid w:val="00CE2BB6"/>
    <w:rsid w:val="00CE2EAF"/>
    <w:rsid w:val="00CE538C"/>
    <w:rsid w:val="00CF02E3"/>
    <w:rsid w:val="00CF0C0E"/>
    <w:rsid w:val="00CF0E87"/>
    <w:rsid w:val="00CF0EA8"/>
    <w:rsid w:val="00CF0F25"/>
    <w:rsid w:val="00CF1CCA"/>
    <w:rsid w:val="00CF3D19"/>
    <w:rsid w:val="00CF3DD3"/>
    <w:rsid w:val="00CF5514"/>
    <w:rsid w:val="00CF571E"/>
    <w:rsid w:val="00CF6F4A"/>
    <w:rsid w:val="00D0084E"/>
    <w:rsid w:val="00D01472"/>
    <w:rsid w:val="00D03061"/>
    <w:rsid w:val="00D03A3E"/>
    <w:rsid w:val="00D05140"/>
    <w:rsid w:val="00D05D0F"/>
    <w:rsid w:val="00D05F83"/>
    <w:rsid w:val="00D060F2"/>
    <w:rsid w:val="00D0728D"/>
    <w:rsid w:val="00D07427"/>
    <w:rsid w:val="00D079AC"/>
    <w:rsid w:val="00D07DDE"/>
    <w:rsid w:val="00D126ED"/>
    <w:rsid w:val="00D12BE9"/>
    <w:rsid w:val="00D12E84"/>
    <w:rsid w:val="00D146B1"/>
    <w:rsid w:val="00D149F1"/>
    <w:rsid w:val="00D14E9D"/>
    <w:rsid w:val="00D15051"/>
    <w:rsid w:val="00D1591F"/>
    <w:rsid w:val="00D2072A"/>
    <w:rsid w:val="00D21A27"/>
    <w:rsid w:val="00D2353F"/>
    <w:rsid w:val="00D23D53"/>
    <w:rsid w:val="00D24498"/>
    <w:rsid w:val="00D25A68"/>
    <w:rsid w:val="00D25C23"/>
    <w:rsid w:val="00D27842"/>
    <w:rsid w:val="00D321C2"/>
    <w:rsid w:val="00D32453"/>
    <w:rsid w:val="00D327C6"/>
    <w:rsid w:val="00D32EED"/>
    <w:rsid w:val="00D33BB5"/>
    <w:rsid w:val="00D34D6E"/>
    <w:rsid w:val="00D36B44"/>
    <w:rsid w:val="00D37350"/>
    <w:rsid w:val="00D376DF"/>
    <w:rsid w:val="00D41C38"/>
    <w:rsid w:val="00D42DCA"/>
    <w:rsid w:val="00D431FF"/>
    <w:rsid w:val="00D43546"/>
    <w:rsid w:val="00D446B5"/>
    <w:rsid w:val="00D46349"/>
    <w:rsid w:val="00D4797F"/>
    <w:rsid w:val="00D47AE3"/>
    <w:rsid w:val="00D47BC3"/>
    <w:rsid w:val="00D51228"/>
    <w:rsid w:val="00D5190D"/>
    <w:rsid w:val="00D51E22"/>
    <w:rsid w:val="00D52EF5"/>
    <w:rsid w:val="00D5470A"/>
    <w:rsid w:val="00D54713"/>
    <w:rsid w:val="00D54F64"/>
    <w:rsid w:val="00D56975"/>
    <w:rsid w:val="00D56D81"/>
    <w:rsid w:val="00D56F62"/>
    <w:rsid w:val="00D60A79"/>
    <w:rsid w:val="00D6100D"/>
    <w:rsid w:val="00D61467"/>
    <w:rsid w:val="00D64B53"/>
    <w:rsid w:val="00D6535B"/>
    <w:rsid w:val="00D65FA5"/>
    <w:rsid w:val="00D66465"/>
    <w:rsid w:val="00D67B5F"/>
    <w:rsid w:val="00D67D14"/>
    <w:rsid w:val="00D7210A"/>
    <w:rsid w:val="00D72344"/>
    <w:rsid w:val="00D729F6"/>
    <w:rsid w:val="00D72DE8"/>
    <w:rsid w:val="00D73471"/>
    <w:rsid w:val="00D76B04"/>
    <w:rsid w:val="00D83009"/>
    <w:rsid w:val="00D83870"/>
    <w:rsid w:val="00D85267"/>
    <w:rsid w:val="00D868ED"/>
    <w:rsid w:val="00D86AD2"/>
    <w:rsid w:val="00D86C1A"/>
    <w:rsid w:val="00D906FA"/>
    <w:rsid w:val="00D910EC"/>
    <w:rsid w:val="00D91243"/>
    <w:rsid w:val="00D912E1"/>
    <w:rsid w:val="00D91390"/>
    <w:rsid w:val="00D9189D"/>
    <w:rsid w:val="00D91BF8"/>
    <w:rsid w:val="00D92B7D"/>
    <w:rsid w:val="00D93296"/>
    <w:rsid w:val="00D93507"/>
    <w:rsid w:val="00D94716"/>
    <w:rsid w:val="00D94FE5"/>
    <w:rsid w:val="00D95698"/>
    <w:rsid w:val="00D971B5"/>
    <w:rsid w:val="00D97654"/>
    <w:rsid w:val="00D97E5C"/>
    <w:rsid w:val="00DA1E2B"/>
    <w:rsid w:val="00DA5282"/>
    <w:rsid w:val="00DA53DF"/>
    <w:rsid w:val="00DA5BC1"/>
    <w:rsid w:val="00DA5E77"/>
    <w:rsid w:val="00DA7080"/>
    <w:rsid w:val="00DB0195"/>
    <w:rsid w:val="00DB0449"/>
    <w:rsid w:val="00DB0ADC"/>
    <w:rsid w:val="00DB22A7"/>
    <w:rsid w:val="00DB3A80"/>
    <w:rsid w:val="00DB45B5"/>
    <w:rsid w:val="00DB61B8"/>
    <w:rsid w:val="00DB7728"/>
    <w:rsid w:val="00DB7934"/>
    <w:rsid w:val="00DB7D84"/>
    <w:rsid w:val="00DC08D8"/>
    <w:rsid w:val="00DC1272"/>
    <w:rsid w:val="00DC1317"/>
    <w:rsid w:val="00DC1FA0"/>
    <w:rsid w:val="00DC2B45"/>
    <w:rsid w:val="00DC31A0"/>
    <w:rsid w:val="00DC5093"/>
    <w:rsid w:val="00DC54F1"/>
    <w:rsid w:val="00DC7795"/>
    <w:rsid w:val="00DD010F"/>
    <w:rsid w:val="00DD0FA3"/>
    <w:rsid w:val="00DD3BA0"/>
    <w:rsid w:val="00DD45B2"/>
    <w:rsid w:val="00DD5D67"/>
    <w:rsid w:val="00DE00FC"/>
    <w:rsid w:val="00DE15D3"/>
    <w:rsid w:val="00DE1A23"/>
    <w:rsid w:val="00DE1ADE"/>
    <w:rsid w:val="00DE47DA"/>
    <w:rsid w:val="00DE4CBE"/>
    <w:rsid w:val="00DE5409"/>
    <w:rsid w:val="00DE5F1F"/>
    <w:rsid w:val="00DE60A5"/>
    <w:rsid w:val="00DE65F3"/>
    <w:rsid w:val="00DE6D7E"/>
    <w:rsid w:val="00DE7EBA"/>
    <w:rsid w:val="00DF06D9"/>
    <w:rsid w:val="00DF095A"/>
    <w:rsid w:val="00DF2500"/>
    <w:rsid w:val="00DF2DE7"/>
    <w:rsid w:val="00DF417E"/>
    <w:rsid w:val="00DF4BA5"/>
    <w:rsid w:val="00E00161"/>
    <w:rsid w:val="00E004B3"/>
    <w:rsid w:val="00E01E97"/>
    <w:rsid w:val="00E0242A"/>
    <w:rsid w:val="00E0332C"/>
    <w:rsid w:val="00E037AD"/>
    <w:rsid w:val="00E0516E"/>
    <w:rsid w:val="00E061E5"/>
    <w:rsid w:val="00E06742"/>
    <w:rsid w:val="00E10B89"/>
    <w:rsid w:val="00E1104C"/>
    <w:rsid w:val="00E11220"/>
    <w:rsid w:val="00E11C34"/>
    <w:rsid w:val="00E11F1B"/>
    <w:rsid w:val="00E126BF"/>
    <w:rsid w:val="00E20E98"/>
    <w:rsid w:val="00E214FE"/>
    <w:rsid w:val="00E2274B"/>
    <w:rsid w:val="00E22B43"/>
    <w:rsid w:val="00E22DC9"/>
    <w:rsid w:val="00E241F2"/>
    <w:rsid w:val="00E244AC"/>
    <w:rsid w:val="00E24B8F"/>
    <w:rsid w:val="00E269ED"/>
    <w:rsid w:val="00E332F8"/>
    <w:rsid w:val="00E36714"/>
    <w:rsid w:val="00E36C3D"/>
    <w:rsid w:val="00E37492"/>
    <w:rsid w:val="00E42601"/>
    <w:rsid w:val="00E42AAD"/>
    <w:rsid w:val="00E431DA"/>
    <w:rsid w:val="00E434D9"/>
    <w:rsid w:val="00E4460D"/>
    <w:rsid w:val="00E44AC7"/>
    <w:rsid w:val="00E455C0"/>
    <w:rsid w:val="00E455FD"/>
    <w:rsid w:val="00E4594F"/>
    <w:rsid w:val="00E45C1A"/>
    <w:rsid w:val="00E45D28"/>
    <w:rsid w:val="00E462AE"/>
    <w:rsid w:val="00E46C00"/>
    <w:rsid w:val="00E5093A"/>
    <w:rsid w:val="00E516BA"/>
    <w:rsid w:val="00E536D9"/>
    <w:rsid w:val="00E53C48"/>
    <w:rsid w:val="00E543BD"/>
    <w:rsid w:val="00E56AB4"/>
    <w:rsid w:val="00E56B8A"/>
    <w:rsid w:val="00E57258"/>
    <w:rsid w:val="00E57FDD"/>
    <w:rsid w:val="00E608E0"/>
    <w:rsid w:val="00E60D52"/>
    <w:rsid w:val="00E64EBF"/>
    <w:rsid w:val="00E670EA"/>
    <w:rsid w:val="00E67AAC"/>
    <w:rsid w:val="00E70A17"/>
    <w:rsid w:val="00E70AF9"/>
    <w:rsid w:val="00E719CA"/>
    <w:rsid w:val="00E72CD6"/>
    <w:rsid w:val="00E747DC"/>
    <w:rsid w:val="00E759D2"/>
    <w:rsid w:val="00E76CD1"/>
    <w:rsid w:val="00E76D89"/>
    <w:rsid w:val="00E77711"/>
    <w:rsid w:val="00E77DDF"/>
    <w:rsid w:val="00E81FA3"/>
    <w:rsid w:val="00E82A5B"/>
    <w:rsid w:val="00E85D98"/>
    <w:rsid w:val="00E87B4F"/>
    <w:rsid w:val="00E9081F"/>
    <w:rsid w:val="00E91B9F"/>
    <w:rsid w:val="00E91DD7"/>
    <w:rsid w:val="00E92167"/>
    <w:rsid w:val="00E925BD"/>
    <w:rsid w:val="00E926EB"/>
    <w:rsid w:val="00E9298C"/>
    <w:rsid w:val="00E932B3"/>
    <w:rsid w:val="00E939CC"/>
    <w:rsid w:val="00EA00CB"/>
    <w:rsid w:val="00EA0D20"/>
    <w:rsid w:val="00EA29EE"/>
    <w:rsid w:val="00EA5188"/>
    <w:rsid w:val="00EA5290"/>
    <w:rsid w:val="00EA52C3"/>
    <w:rsid w:val="00EA6293"/>
    <w:rsid w:val="00EA684E"/>
    <w:rsid w:val="00EB0EB3"/>
    <w:rsid w:val="00EB159C"/>
    <w:rsid w:val="00EB248E"/>
    <w:rsid w:val="00EB3CF3"/>
    <w:rsid w:val="00EB5804"/>
    <w:rsid w:val="00EB64D4"/>
    <w:rsid w:val="00EB6B9C"/>
    <w:rsid w:val="00EB6F4F"/>
    <w:rsid w:val="00EB6FEC"/>
    <w:rsid w:val="00EB72DE"/>
    <w:rsid w:val="00EC1C13"/>
    <w:rsid w:val="00EC2849"/>
    <w:rsid w:val="00EC380B"/>
    <w:rsid w:val="00EC5652"/>
    <w:rsid w:val="00EC67F2"/>
    <w:rsid w:val="00EC756B"/>
    <w:rsid w:val="00EC77F0"/>
    <w:rsid w:val="00EC796F"/>
    <w:rsid w:val="00ED084D"/>
    <w:rsid w:val="00ED161B"/>
    <w:rsid w:val="00ED3372"/>
    <w:rsid w:val="00ED4F40"/>
    <w:rsid w:val="00ED4FA1"/>
    <w:rsid w:val="00ED5F45"/>
    <w:rsid w:val="00ED7373"/>
    <w:rsid w:val="00EE11F5"/>
    <w:rsid w:val="00EE1A4B"/>
    <w:rsid w:val="00EE1B22"/>
    <w:rsid w:val="00EE2981"/>
    <w:rsid w:val="00EE3021"/>
    <w:rsid w:val="00EE435D"/>
    <w:rsid w:val="00EE4582"/>
    <w:rsid w:val="00EE4B6B"/>
    <w:rsid w:val="00EE4BBF"/>
    <w:rsid w:val="00EE4E23"/>
    <w:rsid w:val="00EE575E"/>
    <w:rsid w:val="00EF0882"/>
    <w:rsid w:val="00EF1319"/>
    <w:rsid w:val="00EF1B25"/>
    <w:rsid w:val="00EF1E87"/>
    <w:rsid w:val="00EF1F3A"/>
    <w:rsid w:val="00EF3D2E"/>
    <w:rsid w:val="00EF436B"/>
    <w:rsid w:val="00EF56D7"/>
    <w:rsid w:val="00EF6C6F"/>
    <w:rsid w:val="00EF7178"/>
    <w:rsid w:val="00EF76A6"/>
    <w:rsid w:val="00F00569"/>
    <w:rsid w:val="00F0087B"/>
    <w:rsid w:val="00F00BD2"/>
    <w:rsid w:val="00F02379"/>
    <w:rsid w:val="00F02B7A"/>
    <w:rsid w:val="00F0350A"/>
    <w:rsid w:val="00F03BD9"/>
    <w:rsid w:val="00F04D6D"/>
    <w:rsid w:val="00F05FE3"/>
    <w:rsid w:val="00F078FD"/>
    <w:rsid w:val="00F102D6"/>
    <w:rsid w:val="00F10AAA"/>
    <w:rsid w:val="00F10DE2"/>
    <w:rsid w:val="00F11962"/>
    <w:rsid w:val="00F14542"/>
    <w:rsid w:val="00F14AAC"/>
    <w:rsid w:val="00F14EAA"/>
    <w:rsid w:val="00F14F7E"/>
    <w:rsid w:val="00F14FAA"/>
    <w:rsid w:val="00F153C9"/>
    <w:rsid w:val="00F1652C"/>
    <w:rsid w:val="00F176A0"/>
    <w:rsid w:val="00F200C8"/>
    <w:rsid w:val="00F202FF"/>
    <w:rsid w:val="00F20384"/>
    <w:rsid w:val="00F20826"/>
    <w:rsid w:val="00F20BF0"/>
    <w:rsid w:val="00F2129E"/>
    <w:rsid w:val="00F21BED"/>
    <w:rsid w:val="00F22FE2"/>
    <w:rsid w:val="00F23677"/>
    <w:rsid w:val="00F237FE"/>
    <w:rsid w:val="00F2494B"/>
    <w:rsid w:val="00F3093F"/>
    <w:rsid w:val="00F32201"/>
    <w:rsid w:val="00F32E23"/>
    <w:rsid w:val="00F32EA5"/>
    <w:rsid w:val="00F346E1"/>
    <w:rsid w:val="00F372C6"/>
    <w:rsid w:val="00F4077E"/>
    <w:rsid w:val="00F41378"/>
    <w:rsid w:val="00F41493"/>
    <w:rsid w:val="00F43F6F"/>
    <w:rsid w:val="00F44E62"/>
    <w:rsid w:val="00F450A3"/>
    <w:rsid w:val="00F45688"/>
    <w:rsid w:val="00F47CE5"/>
    <w:rsid w:val="00F50223"/>
    <w:rsid w:val="00F50510"/>
    <w:rsid w:val="00F513AB"/>
    <w:rsid w:val="00F52107"/>
    <w:rsid w:val="00F52A15"/>
    <w:rsid w:val="00F53FEA"/>
    <w:rsid w:val="00F54BB1"/>
    <w:rsid w:val="00F553A3"/>
    <w:rsid w:val="00F5660E"/>
    <w:rsid w:val="00F57EBF"/>
    <w:rsid w:val="00F60C2A"/>
    <w:rsid w:val="00F60D64"/>
    <w:rsid w:val="00F612CE"/>
    <w:rsid w:val="00F61713"/>
    <w:rsid w:val="00F624E3"/>
    <w:rsid w:val="00F62ED0"/>
    <w:rsid w:val="00F62F2E"/>
    <w:rsid w:val="00F653CD"/>
    <w:rsid w:val="00F65471"/>
    <w:rsid w:val="00F65DC3"/>
    <w:rsid w:val="00F67E65"/>
    <w:rsid w:val="00F70E67"/>
    <w:rsid w:val="00F71BF4"/>
    <w:rsid w:val="00F71F63"/>
    <w:rsid w:val="00F72CA9"/>
    <w:rsid w:val="00F73AF5"/>
    <w:rsid w:val="00F73F88"/>
    <w:rsid w:val="00F7404E"/>
    <w:rsid w:val="00F74A20"/>
    <w:rsid w:val="00F7514C"/>
    <w:rsid w:val="00F75E0D"/>
    <w:rsid w:val="00F8140F"/>
    <w:rsid w:val="00F8153C"/>
    <w:rsid w:val="00F84C4C"/>
    <w:rsid w:val="00F85D5A"/>
    <w:rsid w:val="00F85F21"/>
    <w:rsid w:val="00F86928"/>
    <w:rsid w:val="00F87A35"/>
    <w:rsid w:val="00F87A7C"/>
    <w:rsid w:val="00F87B82"/>
    <w:rsid w:val="00F87C88"/>
    <w:rsid w:val="00F90BCE"/>
    <w:rsid w:val="00F910CE"/>
    <w:rsid w:val="00F9303A"/>
    <w:rsid w:val="00F93D56"/>
    <w:rsid w:val="00F94669"/>
    <w:rsid w:val="00F947F2"/>
    <w:rsid w:val="00F94B22"/>
    <w:rsid w:val="00F95077"/>
    <w:rsid w:val="00F9567D"/>
    <w:rsid w:val="00FA00F1"/>
    <w:rsid w:val="00FA0E6A"/>
    <w:rsid w:val="00FA184E"/>
    <w:rsid w:val="00FA1BD5"/>
    <w:rsid w:val="00FA2CBB"/>
    <w:rsid w:val="00FA32CA"/>
    <w:rsid w:val="00FA4F5E"/>
    <w:rsid w:val="00FA6C1C"/>
    <w:rsid w:val="00FA725E"/>
    <w:rsid w:val="00FA7606"/>
    <w:rsid w:val="00FA7A6B"/>
    <w:rsid w:val="00FB022D"/>
    <w:rsid w:val="00FB14B9"/>
    <w:rsid w:val="00FB2F86"/>
    <w:rsid w:val="00FB451C"/>
    <w:rsid w:val="00FB61FB"/>
    <w:rsid w:val="00FB6456"/>
    <w:rsid w:val="00FB65A7"/>
    <w:rsid w:val="00FB6688"/>
    <w:rsid w:val="00FB67E0"/>
    <w:rsid w:val="00FB67E7"/>
    <w:rsid w:val="00FC09D8"/>
    <w:rsid w:val="00FC0A2A"/>
    <w:rsid w:val="00FC28FF"/>
    <w:rsid w:val="00FC3407"/>
    <w:rsid w:val="00FC3E89"/>
    <w:rsid w:val="00FC5EE8"/>
    <w:rsid w:val="00FC6855"/>
    <w:rsid w:val="00FC69EA"/>
    <w:rsid w:val="00FC712F"/>
    <w:rsid w:val="00FC7DFC"/>
    <w:rsid w:val="00FD0558"/>
    <w:rsid w:val="00FD0DDD"/>
    <w:rsid w:val="00FD2D43"/>
    <w:rsid w:val="00FD355A"/>
    <w:rsid w:val="00FD3BA1"/>
    <w:rsid w:val="00FD4679"/>
    <w:rsid w:val="00FD468B"/>
    <w:rsid w:val="00FD46E6"/>
    <w:rsid w:val="00FD4EBC"/>
    <w:rsid w:val="00FD72E0"/>
    <w:rsid w:val="00FD7568"/>
    <w:rsid w:val="00FD7881"/>
    <w:rsid w:val="00FE019D"/>
    <w:rsid w:val="00FE07D4"/>
    <w:rsid w:val="00FE3A33"/>
    <w:rsid w:val="00FE3E33"/>
    <w:rsid w:val="00FE3F98"/>
    <w:rsid w:val="00FE415C"/>
    <w:rsid w:val="00FE554F"/>
    <w:rsid w:val="00FE581B"/>
    <w:rsid w:val="00FE5DC2"/>
    <w:rsid w:val="00FE623D"/>
    <w:rsid w:val="00FE7D64"/>
    <w:rsid w:val="00FE7FE3"/>
    <w:rsid w:val="00FF0594"/>
    <w:rsid w:val="00FF093C"/>
    <w:rsid w:val="00FF0AA0"/>
    <w:rsid w:val="00FF0BA0"/>
    <w:rsid w:val="00FF1322"/>
    <w:rsid w:val="00FF18A4"/>
    <w:rsid w:val="00FF197B"/>
    <w:rsid w:val="00FF23C2"/>
    <w:rsid w:val="00FF2E44"/>
    <w:rsid w:val="00FF2EE1"/>
    <w:rsid w:val="00FF30D2"/>
    <w:rsid w:val="00FF421B"/>
    <w:rsid w:val="00FF6C45"/>
    <w:rsid w:val="00FF6E87"/>
    <w:rsid w:val="00FF7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 fill="f" fillcolor="#ff9" strokecolor="#c80000">
      <v:fill color="#ff9" on="f"/>
      <v:stroke color="#c80000" weight="1pt"/>
      <v:textbox inset=".5mm,.5mm,.5mm,.5mm"/>
      <o:colormru v:ext="edit" colors="#0c0,#c80000,#c3c3eb"/>
    </o:shapedefaults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  <o:entry new="15" old="0"/>
        <o:entry new="16" old="0"/>
        <o:entry new="17" old="0"/>
      </o:regrouptable>
    </o:shapelayout>
  </w:shapeDefaults>
  <w:decimalSymbol w:val="."/>
  <w:listSeparator w:val=","/>
  <w14:docId w14:val="6F25476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index 1" w:uiPriority="99"/>
    <w:lsdException w:name="index 2" w:uiPriority="99"/>
    <w:lsdException w:name="toc 1" w:uiPriority="39"/>
    <w:lsdException w:name="toc 2" w:uiPriority="39"/>
    <w:lsdException w:name="caption" w:semiHidden="1" w:unhideWhenUsed="1"/>
    <w:lsdException w:name="Plain Text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A70A2"/>
    <w:rPr>
      <w:rFonts w:ascii="Arial" w:hAnsi="Arial" w:cs="Arial"/>
      <w:sz w:val="22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CA70A2"/>
    <w:pPr>
      <w:keepNext/>
      <w:pageBreakBefore/>
      <w:numPr>
        <w:numId w:val="32"/>
      </w:numPr>
      <w:spacing w:after="360"/>
      <w:outlineLvl w:val="0"/>
    </w:pPr>
    <w:rPr>
      <w:b/>
      <w:bCs/>
      <w:color w:val="333399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CA70A2"/>
    <w:pPr>
      <w:keepNext/>
      <w:numPr>
        <w:ilvl w:val="1"/>
        <w:numId w:val="32"/>
      </w:numPr>
      <w:spacing w:before="360" w:after="240"/>
      <w:outlineLvl w:val="1"/>
    </w:pPr>
    <w:rPr>
      <w:b/>
      <w:bCs/>
      <w:iCs/>
      <w:color w:val="333399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CA70A2"/>
    <w:pPr>
      <w:keepNext/>
      <w:numPr>
        <w:ilvl w:val="2"/>
        <w:numId w:val="32"/>
      </w:numPr>
      <w:spacing w:before="360" w:after="240"/>
      <w:outlineLvl w:val="2"/>
    </w:pPr>
    <w:rPr>
      <w:b/>
      <w:bCs/>
      <w:color w:val="333399"/>
      <w:sz w:val="24"/>
      <w:szCs w:val="26"/>
    </w:rPr>
  </w:style>
  <w:style w:type="paragraph" w:styleId="Heading4">
    <w:name w:val="heading 4"/>
    <w:basedOn w:val="Heading3"/>
    <w:next w:val="Normal"/>
    <w:link w:val="Heading4Char"/>
    <w:qFormat/>
    <w:rsid w:val="00CA70A2"/>
    <w:pPr>
      <w:numPr>
        <w:ilvl w:val="3"/>
      </w:numPr>
      <w:spacing w:after="120"/>
      <w:outlineLvl w:val="3"/>
    </w:pPr>
    <w:rPr>
      <w:color w:val="000000"/>
      <w:sz w:val="22"/>
      <w:szCs w:val="22"/>
    </w:rPr>
  </w:style>
  <w:style w:type="paragraph" w:styleId="Heading5">
    <w:name w:val="heading 5"/>
    <w:basedOn w:val="Normal"/>
    <w:next w:val="Normal"/>
    <w:rsid w:val="00964C3D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964C3D"/>
    <w:pPr>
      <w:tabs>
        <w:tab w:val="num" w:pos="1152"/>
      </w:tabs>
      <w:spacing w:before="240" w:after="60"/>
      <w:ind w:left="1152" w:hanging="1152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rsid w:val="00964C3D"/>
    <w:pPr>
      <w:tabs>
        <w:tab w:val="num" w:pos="1296"/>
      </w:tabs>
      <w:spacing w:before="240" w:after="60"/>
      <w:ind w:left="1296" w:hanging="1296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rsid w:val="00964C3D"/>
    <w:pPr>
      <w:tabs>
        <w:tab w:val="num" w:pos="1440"/>
      </w:tabs>
      <w:spacing w:before="240" w:after="60"/>
      <w:ind w:left="1440" w:hanging="144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rsid w:val="00964C3D"/>
    <w:pPr>
      <w:tabs>
        <w:tab w:val="num" w:pos="1584"/>
      </w:tabs>
      <w:spacing w:before="240" w:after="60"/>
      <w:ind w:left="1584" w:hanging="1584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CA70A2"/>
    <w:rPr>
      <w:rFonts w:ascii="Arial" w:hAnsi="Arial" w:cs="Arial"/>
      <w:b/>
      <w:bCs/>
      <w:color w:val="333399"/>
      <w:sz w:val="24"/>
      <w:szCs w:val="26"/>
      <w:lang w:eastAsia="en-US"/>
    </w:rPr>
  </w:style>
  <w:style w:type="character" w:customStyle="1" w:styleId="Red200">
    <w:name w:val="Red 200"/>
    <w:basedOn w:val="DefaultParagraphFont"/>
    <w:rsid w:val="00D431FF"/>
    <w:rPr>
      <w:rFonts w:ascii="Arial Bold" w:hAnsi="Arial Bold"/>
      <w:b/>
      <w:bCs/>
      <w:caps/>
      <w:color w:val="C80000"/>
      <w:sz w:val="22"/>
    </w:rPr>
  </w:style>
  <w:style w:type="paragraph" w:styleId="BalloonText">
    <w:name w:val="Balloon Text"/>
    <w:basedOn w:val="Normal"/>
    <w:link w:val="BalloonTextChar"/>
    <w:rsid w:val="00D431FF"/>
    <w:rPr>
      <w:rFonts w:ascii="Tahoma" w:hAnsi="Tahoma" w:cs="Tahoma"/>
      <w:sz w:val="16"/>
      <w:szCs w:val="16"/>
    </w:rPr>
  </w:style>
  <w:style w:type="paragraph" w:customStyle="1" w:styleId="Subtitle">
    <w:name w:val="Sub title"/>
    <w:basedOn w:val="Normal"/>
    <w:rsid w:val="0068161E"/>
    <w:rPr>
      <w:b/>
      <w:sz w:val="44"/>
      <w:szCs w:val="44"/>
    </w:rPr>
  </w:style>
  <w:style w:type="paragraph" w:styleId="Header">
    <w:name w:val="header"/>
    <w:basedOn w:val="Normal"/>
    <w:rsid w:val="00FF7AB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FF7AB0"/>
    <w:pPr>
      <w:tabs>
        <w:tab w:val="center" w:pos="4320"/>
        <w:tab w:val="right" w:pos="8640"/>
      </w:tabs>
    </w:pPr>
  </w:style>
  <w:style w:type="paragraph" w:customStyle="1" w:styleId="MainText">
    <w:name w:val="Main Text"/>
    <w:basedOn w:val="Normal"/>
    <w:link w:val="MainTextCharChar"/>
    <w:qFormat/>
    <w:rsid w:val="00CA70A2"/>
    <w:pPr>
      <w:spacing w:after="120"/>
    </w:pPr>
  </w:style>
  <w:style w:type="character" w:customStyle="1" w:styleId="MainTextCharChar">
    <w:name w:val="Main Text Char Char"/>
    <w:basedOn w:val="DefaultParagraphFont"/>
    <w:link w:val="MainText"/>
    <w:rsid w:val="00CA70A2"/>
    <w:rPr>
      <w:rFonts w:ascii="Arial" w:hAnsi="Arial" w:cs="Arial"/>
      <w:sz w:val="22"/>
      <w:szCs w:val="24"/>
      <w:lang w:eastAsia="en-US"/>
    </w:rPr>
  </w:style>
  <w:style w:type="table" w:styleId="TableGrid">
    <w:name w:val="Table Grid"/>
    <w:basedOn w:val="TableNormal"/>
    <w:rsid w:val="0041362F"/>
    <w:rPr>
      <w:rFonts w:ascii="Arial" w:hAnsi="Arial"/>
      <w:sz w:val="18"/>
    </w:rPr>
    <w:tblPr>
      <w:tblInd w:w="0" w:type="dxa"/>
      <w:tblBorders>
        <w:top w:val="single" w:sz="4" w:space="0" w:color="333399"/>
        <w:left w:val="single" w:sz="4" w:space="0" w:color="333399"/>
        <w:bottom w:val="single" w:sz="4" w:space="0" w:color="333399"/>
        <w:right w:val="single" w:sz="4" w:space="0" w:color="333399"/>
        <w:insideH w:val="single" w:sz="4" w:space="0" w:color="333399"/>
        <w:insideV w:val="single" w:sz="4" w:space="0" w:color="333399"/>
      </w:tblBorders>
      <w:tblCellMar>
        <w:top w:w="0" w:type="dxa"/>
        <w:left w:w="57" w:type="dxa"/>
        <w:bottom w:w="0" w:type="dxa"/>
        <w:right w:w="57" w:type="dxa"/>
      </w:tblCellMar>
    </w:tblPr>
    <w:tcPr>
      <w:vAlign w:val="center"/>
    </w:tcPr>
    <w:tblStylePr w:type="firstRow">
      <w:pPr>
        <w:wordWrap/>
        <w:spacing w:beforeLines="0" w:beforeAutospacing="0" w:afterLines="0" w:afterAutospacing="0"/>
        <w:contextualSpacing w:val="0"/>
      </w:pPr>
      <w:rPr>
        <w:rFonts w:ascii="Arial" w:hAnsi="Arial"/>
        <w:b/>
        <w:color w:val="333399"/>
        <w:sz w:val="18"/>
      </w:rPr>
      <w:tblPr/>
      <w:tcPr>
        <w:shd w:val="clear" w:color="auto" w:fill="C3C3EB"/>
      </w:tcPr>
    </w:tblStylePr>
  </w:style>
  <w:style w:type="paragraph" w:customStyle="1" w:styleId="Learningoutcomes">
    <w:name w:val="Learning outcomes"/>
    <w:basedOn w:val="MainText"/>
    <w:rsid w:val="00F0350A"/>
    <w:pPr>
      <w:spacing w:after="240"/>
    </w:pPr>
    <w:rPr>
      <w:b/>
      <w:color w:val="333399"/>
      <w:sz w:val="28"/>
    </w:rPr>
  </w:style>
  <w:style w:type="paragraph" w:customStyle="1" w:styleId="Numbered">
    <w:name w:val="Numbered"/>
    <w:basedOn w:val="MainText"/>
    <w:link w:val="NumberedChar"/>
    <w:rsid w:val="00F5660E"/>
    <w:pPr>
      <w:tabs>
        <w:tab w:val="left" w:pos="1134"/>
      </w:tabs>
    </w:pPr>
  </w:style>
  <w:style w:type="character" w:customStyle="1" w:styleId="NumberedChar">
    <w:name w:val="Numbered Char"/>
    <w:basedOn w:val="MainTextCharChar"/>
    <w:link w:val="Numbered"/>
    <w:rsid w:val="00D03A3E"/>
    <w:rPr>
      <w:rFonts w:ascii="Arial" w:hAnsi="Arial" w:cs="Arial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rsid w:val="00F61713"/>
    <w:pPr>
      <w:pBdr>
        <w:bottom w:val="single" w:sz="12" w:space="1" w:color="333399"/>
      </w:pBdr>
      <w:tabs>
        <w:tab w:val="left" w:pos="851"/>
        <w:tab w:val="right" w:pos="9639"/>
      </w:tabs>
      <w:spacing w:before="120" w:after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F61713"/>
    <w:pPr>
      <w:tabs>
        <w:tab w:val="left" w:pos="1418"/>
        <w:tab w:val="right" w:leader="dot" w:pos="9639"/>
      </w:tabs>
      <w:spacing w:after="60"/>
      <w:ind w:left="851"/>
    </w:pPr>
  </w:style>
  <w:style w:type="paragraph" w:styleId="TOC3">
    <w:name w:val="toc 3"/>
    <w:basedOn w:val="Normal"/>
    <w:next w:val="Normal"/>
    <w:autoRedefine/>
    <w:semiHidden/>
    <w:rsid w:val="00982280"/>
    <w:pPr>
      <w:tabs>
        <w:tab w:val="left" w:pos="1985"/>
        <w:tab w:val="right" w:pos="9628"/>
      </w:tabs>
      <w:ind w:left="1418"/>
    </w:pPr>
  </w:style>
  <w:style w:type="character" w:styleId="Hyperlink">
    <w:name w:val="Hyperlink"/>
    <w:basedOn w:val="DefaultParagraphFont"/>
    <w:rsid w:val="0053208C"/>
    <w:rPr>
      <w:color w:val="0000FF"/>
      <w:u w:val="single"/>
    </w:rPr>
  </w:style>
  <w:style w:type="paragraph" w:customStyle="1" w:styleId="BodyHeading">
    <w:name w:val="BodyHeading"/>
    <w:rsid w:val="00964C3D"/>
    <w:pPr>
      <w:spacing w:before="120" w:after="120"/>
    </w:pPr>
    <w:rPr>
      <w:rFonts w:ascii="Arial" w:hAnsi="Arial" w:cs="Arial"/>
      <w:b/>
      <w:bCs/>
      <w:szCs w:val="36"/>
      <w:lang w:eastAsia="en-US"/>
    </w:rPr>
  </w:style>
  <w:style w:type="paragraph" w:styleId="CommentText">
    <w:name w:val="annotation text"/>
    <w:basedOn w:val="Normal"/>
    <w:link w:val="CommentTextChar"/>
    <w:semiHidden/>
    <w:rsid w:val="0003760F"/>
    <w:pPr>
      <w:spacing w:after="240"/>
      <w:jc w:val="both"/>
    </w:pPr>
    <w:rPr>
      <w:sz w:val="20"/>
      <w:szCs w:val="20"/>
    </w:rPr>
  </w:style>
  <w:style w:type="numbering" w:customStyle="1" w:styleId="StyleBulleted9ptIndigo">
    <w:name w:val="Style Bulleted 9 pt Indigo"/>
    <w:basedOn w:val="NoList"/>
    <w:rsid w:val="00284106"/>
    <w:pPr>
      <w:numPr>
        <w:numId w:val="2"/>
      </w:numPr>
    </w:pPr>
  </w:style>
  <w:style w:type="paragraph" w:styleId="Caption">
    <w:name w:val="caption"/>
    <w:basedOn w:val="Normal"/>
    <w:next w:val="Normal"/>
    <w:semiHidden/>
    <w:unhideWhenUsed/>
    <w:rsid w:val="00CF3DD3"/>
    <w:pPr>
      <w:spacing w:after="200"/>
    </w:pPr>
    <w:rPr>
      <w:b/>
      <w:bCs/>
      <w:color w:val="4F81BD"/>
      <w:sz w:val="18"/>
      <w:szCs w:val="18"/>
    </w:rPr>
  </w:style>
  <w:style w:type="paragraph" w:customStyle="1" w:styleId="Bullet">
    <w:name w:val="Bullet"/>
    <w:basedOn w:val="Normal"/>
    <w:link w:val="BulletChar"/>
    <w:rsid w:val="00CA70A2"/>
    <w:pPr>
      <w:numPr>
        <w:numId w:val="36"/>
      </w:numPr>
      <w:spacing w:after="120"/>
    </w:pPr>
  </w:style>
  <w:style w:type="character" w:customStyle="1" w:styleId="BalloonTextChar">
    <w:name w:val="Balloon Text Char"/>
    <w:basedOn w:val="DefaultParagraphFont"/>
    <w:link w:val="BalloonText"/>
    <w:rsid w:val="00D431FF"/>
    <w:rPr>
      <w:rFonts w:ascii="Tahoma" w:hAnsi="Tahoma" w:cs="Tahoma"/>
      <w:sz w:val="16"/>
      <w:szCs w:val="16"/>
      <w:lang w:eastAsia="en-US"/>
    </w:rPr>
  </w:style>
  <w:style w:type="character" w:customStyle="1" w:styleId="BulletMultiChar">
    <w:name w:val="Bullet Multi Char"/>
    <w:basedOn w:val="DefaultParagraphFont"/>
    <w:link w:val="BulletMulti"/>
    <w:locked/>
    <w:rsid w:val="00CA70A2"/>
    <w:rPr>
      <w:rFonts w:ascii="Arial" w:hAnsi="Arial" w:cs="Arial"/>
      <w:sz w:val="22"/>
      <w:szCs w:val="24"/>
      <w:lang w:eastAsia="en-US"/>
    </w:rPr>
  </w:style>
  <w:style w:type="paragraph" w:customStyle="1" w:styleId="BulletMulti">
    <w:name w:val="Bullet Multi"/>
    <w:basedOn w:val="Normal"/>
    <w:link w:val="BulletMultiChar"/>
    <w:qFormat/>
    <w:rsid w:val="00CA70A2"/>
    <w:pPr>
      <w:numPr>
        <w:numId w:val="34"/>
      </w:numPr>
      <w:spacing w:after="120"/>
    </w:pPr>
  </w:style>
  <w:style w:type="character" w:customStyle="1" w:styleId="Heading1Char">
    <w:name w:val="Heading 1 Char"/>
    <w:basedOn w:val="DefaultParagraphFont"/>
    <w:link w:val="Heading1"/>
    <w:rsid w:val="00CA70A2"/>
    <w:rPr>
      <w:rFonts w:ascii="Arial" w:hAnsi="Arial" w:cs="Arial"/>
      <w:b/>
      <w:bCs/>
      <w:color w:val="333399"/>
      <w:kern w:val="32"/>
      <w:sz w:val="36"/>
      <w:szCs w:val="32"/>
      <w:lang w:eastAsia="en-US"/>
    </w:rPr>
  </w:style>
  <w:style w:type="character" w:customStyle="1" w:styleId="Heading4Char">
    <w:name w:val="Heading 4 Char"/>
    <w:basedOn w:val="DefaultParagraphFont"/>
    <w:link w:val="Heading4"/>
    <w:rsid w:val="00CA70A2"/>
    <w:rPr>
      <w:rFonts w:ascii="Arial" w:hAnsi="Arial" w:cs="Arial"/>
      <w:b/>
      <w:bCs/>
      <w:color w:val="000000"/>
      <w:sz w:val="22"/>
      <w:szCs w:val="22"/>
      <w:lang w:eastAsia="en-US"/>
    </w:rPr>
  </w:style>
  <w:style w:type="character" w:customStyle="1" w:styleId="Heading2Char">
    <w:name w:val="Heading 2 Char"/>
    <w:basedOn w:val="DefaultParagraphFont"/>
    <w:link w:val="Heading2"/>
    <w:rsid w:val="00CA70A2"/>
    <w:rPr>
      <w:rFonts w:ascii="Arial" w:hAnsi="Arial" w:cs="Arial"/>
      <w:b/>
      <w:bCs/>
      <w:iCs/>
      <w:color w:val="333399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70A2"/>
    <w:pPr>
      <w:keepLines/>
      <w:pageBreakBefore w:val="0"/>
      <w:numPr>
        <w:numId w:val="0"/>
      </w:numPr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customStyle="1" w:styleId="TableBullet">
    <w:name w:val="Table Bullet"/>
    <w:basedOn w:val="Normal"/>
    <w:link w:val="TableBulletChar"/>
    <w:qFormat/>
    <w:rsid w:val="00CA70A2"/>
    <w:pPr>
      <w:numPr>
        <w:numId w:val="35"/>
      </w:numPr>
      <w:spacing w:before="60" w:after="6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086098"/>
    <w:pPr>
      <w:ind w:left="720"/>
    </w:pPr>
  </w:style>
  <w:style w:type="character" w:customStyle="1" w:styleId="TableBulletChar">
    <w:name w:val="Table Bullet Char"/>
    <w:basedOn w:val="DefaultParagraphFont"/>
    <w:link w:val="TableBullet"/>
    <w:rsid w:val="00CA70A2"/>
    <w:rPr>
      <w:rFonts w:ascii="Arial" w:hAnsi="Arial" w:cs="Arial"/>
      <w:sz w:val="18"/>
      <w:szCs w:val="18"/>
      <w:lang w:eastAsia="en-US"/>
    </w:rPr>
  </w:style>
  <w:style w:type="paragraph" w:customStyle="1" w:styleId="TableText">
    <w:name w:val="Table Text"/>
    <w:basedOn w:val="Normal"/>
    <w:qFormat/>
    <w:rsid w:val="00CA70A2"/>
    <w:pPr>
      <w:spacing w:before="60" w:after="60"/>
    </w:pPr>
    <w:rPr>
      <w:rFonts w:cs="Times New Roman"/>
      <w:sz w:val="18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D431FF"/>
    <w:rPr>
      <w:rFonts w:ascii="Arial" w:hAnsi="Arial" w:cs="Arial"/>
      <w:lang w:eastAsia="en-US"/>
    </w:rPr>
  </w:style>
  <w:style w:type="paragraph" w:styleId="Index1">
    <w:name w:val="index 1"/>
    <w:basedOn w:val="Normal"/>
    <w:next w:val="Normal"/>
    <w:autoRedefine/>
    <w:uiPriority w:val="99"/>
    <w:rsid w:val="00B645DF"/>
    <w:pPr>
      <w:ind w:left="220" w:hanging="220"/>
    </w:pPr>
    <w:rPr>
      <w:sz w:val="18"/>
    </w:rPr>
  </w:style>
  <w:style w:type="paragraph" w:styleId="Index2">
    <w:name w:val="index 2"/>
    <w:basedOn w:val="Normal"/>
    <w:next w:val="Normal"/>
    <w:autoRedefine/>
    <w:uiPriority w:val="99"/>
    <w:rsid w:val="006F0AF5"/>
    <w:pPr>
      <w:ind w:left="440" w:hanging="220"/>
    </w:pPr>
  </w:style>
  <w:style w:type="character" w:customStyle="1" w:styleId="BulletChar">
    <w:name w:val="Bullet Char"/>
    <w:basedOn w:val="DefaultParagraphFont"/>
    <w:link w:val="Bullet"/>
    <w:rsid w:val="00CA70A2"/>
    <w:rPr>
      <w:rFonts w:ascii="Arial" w:hAnsi="Arial" w:cs="Arial"/>
      <w:sz w:val="22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rsid w:val="00204E9D"/>
    <w:rPr>
      <w:rFonts w:ascii="Arial" w:hAnsi="Arial" w:cs="Arial"/>
      <w:sz w:val="22"/>
      <w:szCs w:val="24"/>
      <w:lang w:eastAsia="en-US"/>
    </w:rPr>
  </w:style>
  <w:style w:type="character" w:customStyle="1" w:styleId="stress1">
    <w:name w:val="stress1"/>
    <w:basedOn w:val="DefaultParagraphFont"/>
    <w:rsid w:val="001E018B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BE2FD2"/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E2FD2"/>
    <w:rPr>
      <w:rFonts w:ascii="Consolas" w:eastAsiaTheme="minorHAnsi" w:hAnsi="Consolas" w:cstheme="minorBidi"/>
      <w:sz w:val="21"/>
      <w:szCs w:val="21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Heading3Char">
    <w:name w:val="StyleBulleted9ptIndigo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6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5617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09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45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yperlink" Target="http://www.lsespreads.com/financial_markets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eather.bridge\Application%20Data\Microsoft\Templates\FDM%20Academy\FDM%20Academy%20-%20Generic%20Multi%20Page%20-%20v1.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<p:properties xmlns:p="http://schemas.microsoft.com/office/2006/metadata/properties" xmlns:xsi="http://www.w3.org/2001/XMLSchema-instance" xmlns:pc="http://schemas.microsoft.com/office/infopath/2007/PartnerControls"><documentManagement><Document_x0020_Type xmlns="$ListId:Shared Documents;">Resources</Document_x0020_Type><Module xmlns="$ListId:Shared Documents;">Interviews</Module><IconOverlay xmlns="http://schemas.microsoft.com/sharepoint/v4" xsi:nil="true"/></documentManagement>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<ct:contentTypeSchema ct:_="" ma:_="" ma:contentTypeName="Document" ma:contentTypeID="0x0101001F85F366B2B4D645ABA7ABC883172F60" ma:contentTypeVersion="3" ma:contentTypeDescription="Create a new document." ma:contentTypeScope="" ma:versionID="3e9e54d442699206f92db7153c591372" xmlns:ct="http://schemas.microsoft.com/office/2006/metadata/contentType" xmlns:ma="http://schemas.microsoft.com/office/2006/metadata/properties/metaAttributes">
<xsd:schema targetNamespace="http://schemas.microsoft.com/office/2006/metadata/properties" ma:root="true" ma:fieldsID="68896a24e75715811f56e4fda9cdc75e" ns2:_="" ns3:_="" xmlns:xsd="http://www.w3.org/2001/XMLSchema" xmlns:xs="http://www.w3.org/2001/XMLSchema" xmlns:p="http://schemas.microsoft.com/office/2006/metadata/properties" xmlns:ns2="$ListId:Shared Documents;" xmlns:ns3="http://schemas.microsoft.com/sharepoint/v4">
<xsd:import namespace="$ListId:Shared Documents;"/>
<xsd:import namespace="http://schemas.microsoft.com/sharepoint/v4"/>
<xsd:element name="properties">
<xsd:complexType>
<xsd:sequence>
<xsd:element name="documentManagement">
<xsd:complexType>
<xsd:all>
<xsd:element ref="ns2:Document_x0020_Type" minOccurs="0"/>
<xsd:element ref="ns2:Module" minOccurs="0"/>
<xsd:element ref="ns3:IconOverlay" minOccurs="0"/>
</xsd:all>
</xsd:complexType>
</xsd:element>
</xsd:sequence>
</xsd:complexType>
</xsd:element>
</xsd:schema>
<xsd:schema targetNamespace="$ListId:Shared Documents;" elementFormDefault="qualified" xmlns:xsd="http://www.w3.org/2001/XMLSchema" xmlns:xs="http://www.w3.org/2001/XMLSchema" xmlns:dms="http://schemas.microsoft.com/office/2006/documentManagement/types" xmlns:pc="http://schemas.microsoft.com/office/infopath/2007/PartnerControls">
<xsd:import namespace="http://schemas.microsoft.com/office/2006/documentManagement/types"/>
<xsd:import namespace="http://schemas.microsoft.com/office/infopath/2007/PartnerControls"/>
<xsd:element name="Document_x0020_Type" ma:index="8" nillable="true" ma:displayName="Document Type" ma:format="Dropdown" ma:indexed="true" ma:internalName="Document_x0020_Type" ma:readOnly="false">
<xsd:simpleType>
<xsd:restriction base="dms:Choice">
<xsd:enumeration value="Course Setup"/>
<xsd:enumeration value="Exams"/>
<xsd:enumeration value="Exercises"/>
<xsd:enumeration value="Handouts"/>
<xsd:enumeration value="Manuals"/>
<xsd:enumeration value="Other"/>
<xsd:enumeration value="Projects"/>
<xsd:enumeration value="Recommended Reading"/>
<xsd:enumeration value="Resources"/>
<xsd:enumeration value="Slide Decks"/>
</xsd:restriction>
</xsd:simpleType>
</xsd:element>
<xsd:element name="Module" ma:index="9" nillable="true" ma:displayName="Module" ma:format="Dropdown" ma:indexed="true" ma:internalName="Module">
<xsd:simpleType>
<xsd:restriction base="dms:Choice">
<xsd:enumeration value="Communication"/>
<xsd:enumeration value="Consultants Onsite Experience"/>
<xsd:enumeration value="Continuous Professional Development"/>
<xsd:enumeration value="CVs"/>
<xsd:enumeration value="Induction"/>
<xsd:enumeration value="Interviews"/>
<xsd:enumeration value="Intro to Finance"/>
<xsd:enumeration value="Me+"/>
<xsd:enumeration value="Microsoft Outlook"/>
<xsd:enumeration value="Presentation Skills"/>
<xsd:enumeration value="Pro-Skills Admin"/>
<xsd:enumeration value="Pro-Skills Assessments"/>
<xsd:enumeration value="SDLC &amp; Service Management"/>
</xsd:restriction>
</xsd:simpleType>
</xsd:element>
</xsd:schema>
<xsd:schema targetNamespace="http://schemas.microsoft.com/sharepoint/v4" elementFormDefault="qualified" xmlns:xsd="http://www.w3.org/2001/XMLSchema" xmlns:xs="http://www.w3.org/2001/XMLSchema" xmlns:dms="http://schemas.microsoft.com/office/2006/documentManagement/types" xmlns:pc="http://schemas.microsoft.com/office/infopath/2007/PartnerControls">
<xsd:import namespace="http://schemas.microsoft.com/office/2006/documentManagement/types"/>
<xsd:import namespace="http://schemas.microsoft.com/office/infopath/2007/PartnerControls"/>
<xsd:element name="IconOverlay" ma:index="12" nillable="true" ma:displayName="IconOverlay" ma:hidden="true" ma:internalName="IconOverlay">
<xsd:simpleType>
<xsd:restriction base="dms:Text"/>
</xsd:simpleType>
</xsd:element>
</xsd:schema>
<xsd:schema targetNamespace="http://schemas.openxmlformats.org/package/2006/metadata/core-properties" elementFormDefault="qualified" attributeFormDefault="unqualified" blockDefault="#all"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>
<xsd:import namespace="http://purl.org/dc/elements/1.1/" schemaLocation="http://dublincore.org/schemas/xmls/qdc/2003/04/02/dc.xsd"/>
<xsd:import namespace="http://purl.org/dc/terms/" schemaLocation="http://dublincore.org/schemas/xmls/qdc/2003/04/02/dcterms.xsd"/>
<xsd:element name="coreProperties" type="CT_coreProperties"/>
<xsd:complexType name="CT_coreProperties">
<xsd:all>
<xsd:element ref="dc:creator" minOccurs="0" maxOccurs="1"/>
<xsd:element ref="dcterms:created" minOccurs="0" maxOccurs="1"/>
<xsd:element ref="dc:identifier" minOccurs="0" maxOccurs="1"/>
<xsd:element name="contentType" minOccurs="0" maxOccurs="1" type="xsd:string" ma:index="0" ma:displayName="Content Type"/>
<xsd:element ref="dc:title" minOccurs="0" maxOccurs="1" ma:index="4" ma:displayName="Title"/>
<xsd:element ref="dc:subject" minOccurs="0" maxOccurs="1"/>
<xsd:element ref="dc:description" minOccurs="0" maxOccurs="1"/>
<xsd:element name="keywords" minOccurs="0" maxOccurs="1" type="xsd:string"/>
<xsd:element ref="dc:language" minOccurs="0" maxOccurs="1"/>
<xsd:element name="category" minOccurs="0" maxOccurs="1" type="xsd:string"/>
<xsd:element name="version" minOccurs="0" maxOccurs="1" type="xsd:string"/>
<xsd:element name="revision" minOccurs="0" maxOccurs="1" type="xsd:string">
<xsd:annotation>
<xsd:documentation>
                        This value indicates the number of saves or revisions. The application is responsible for updating this value after each revision.
                    </xsd:documentation>
</xsd:annotation>
</xsd:element>
<xsd:element name="lastModifiedBy" minOccurs="0" maxOccurs="1" type="xsd:string"/>
<xsd:element ref="dcterms:modified" minOccurs="0" maxOccurs="1"/>
<xsd:element name="contentStatus" minOccurs="0" maxOccurs="1" type="xsd:string"/>
</xsd:all>
</xsd:complexType>
</xsd:schema>
<xs:schema targetNamespace="http://schemas.microsoft.com/office/infopath/2007/PartnerControls" elementFormDefault="qualified" attributeFormDefault="unqualified" xmlns:pc="http://schemas.microsoft.com/office/infopath/2007/PartnerControls" xmlns:xs="http://www.w3.org/2001/XMLSchema">
<xs:element name="Person">
<xs:complexType>
<xs:sequence>
<xs:element ref="pc:DisplayName" minOccurs="0"></xs:element>
<xs:element ref="pc:AccountId" minOccurs="0"></xs:element>
<xs:element ref="pc:AccountType" minOccurs="0"></xs:element>
</xs:sequence>
</xs:complexType>
</xs:element>
<xs:element name="DisplayName" type="xs:string"></xs:element>
<xs:element name="AccountId" type="xs:string"></xs:element>
<xs:element name="AccountType" type="xs:string"></xs:element>
<xs:element name="BDCAssociatedEntity">
<xs:complexType>
<xs:sequence>
<xs:element ref="pc:BDCEntity" minOccurs="0" maxOccurs="unbounded"></xs:element>
</xs:sequence>
<xs:attribute ref="pc:EntityNamespace"></xs:attribute>
<xs:attribute ref="pc:EntityName"></xs:attribute>
<xs:attribute ref="pc:SystemInstanceName"></xs:attribute>
<xs:attribute ref="pc:AssociationName"></xs:attribute>
</xs:complexType>
</xs:element>
<xs:attribute name="EntityNamespace" type="xs:string"></xs:attribute>
<xs:attribute name="EntityName" type="xs:string"></xs:attribute>
<xs:attribute name="SystemInstanceName" type="xs:string"></xs:attribute>
<xs:attribute name="AssociationName" type="xs:string"></xs:attribute>
<xs:element name="BDCEntity">
<xs:complexType>
<xs:sequence>
<xs:element ref="pc:EntityDisplayName" minOccurs="0"></xs:element>
<xs:element ref="pc:EntityInstanceReference" minOccurs="0"></xs:element>
<xs:element ref="pc:EntityId1" minOccurs="0"></xs:element>
<xs:element ref="pc:EntityId2" minOccurs="0"></xs:element>
<xs:element ref="pc:EntityId3" minOccurs="0"></xs:element>
<xs:element ref="pc:EntityId4" minOccurs="0"></xs:element>
<xs:element ref="pc:EntityId5" minOccurs="0"></xs:element>
</xs:sequence>
</xs:complexType>
</xs:element>
<xs:element name="EntityDisplayName" type="xs:string"></xs:element>
<xs:element name="EntityInstanceReference" type="xs:string"></xs:element>
<xs:element name="EntityId1" type="xs:string"></xs:element>
<xs:element name="EntityId2" type="xs:string"></xs:element>
<xs:element name="EntityId3" type="xs:string"></xs:element>
<xs:element name="EntityId4" type="xs:string"></xs:element>
<xs:element name="EntityId5" type="xs:string"></xs:element>
<xs:element name="Terms">
<xs:complexType>
<xs:sequence>
<xs:element ref="pc:TermInfo" minOccurs="0" maxOccurs="unbounded"></xs:element>
</xs:sequence>
</xs:complexType>
</xs:element>
<xs:element name="TermInfo">
<xs:complexType>
<xs:sequence>
<xs:element ref="pc:TermName" minOccurs="0"></xs:element>
<xs:element ref="pc:TermId" minOccurs="0"></xs:element>
</xs:sequence>
</xs:complexType>
</xs:element>
<xs:element name="TermName" type="xs:string"></xs:element>
<xs:element name="TermId" type="xs:string"></xs:element>
</xs:schema>
</ct:contentTypeSchema>
</file>

<file path=customXml/itemProps1.xml><?xml version="1.0" encoding="utf-8"?>
<ds:datastoreItem xmlns:ds="http://schemas.openxmlformats.org/officeDocument/2006/customXml" ds:itemID="{F21325E9-B353-410B-B5F0-82070ABFFEDE}"/>
</file>

<file path=customXml/itemProps2.xml><?xml version="1.0" encoding="utf-8"?>
<ds:datastoreItem xmlns:ds="http://schemas.openxmlformats.org/officeDocument/2006/customXml" ds:itemID="{B0A5C4EA-2C30-408D-A42C-748BC005E7FD}"/>
</file>

<file path=customXml/itemProps3.xml><?xml version="1.0" encoding="utf-8"?>
<ds:datastoreItem xmlns:ds="http://schemas.openxmlformats.org/officeDocument/2006/customXml" ds:itemID="{995C2E38-1A24-4CFF-91A7-159497329C12}"/>
</file>

<file path=customXml/itemProps4.xml><?xml version="1.0" encoding="utf-8"?>
<ds:datastoreItem xmlns:ds="http://schemas.openxmlformats.org/officeDocument/2006/customXml" ds:itemID="{60603F67-3DDF-43FB-A502-3F1B229B5C69}"/>
</file>

<file path=docProps/app.xml><?xml version="1.0" encoding="utf-8"?>
<Properties xmlns="http://schemas.openxmlformats.org/officeDocument/2006/extended-properties" xmlns:vt="http://schemas.openxmlformats.org/officeDocument/2006/docPropsVTypes">
  <Template>FDM Academy - Generic Multi Page - v1.1</Template>
  <TotalTime>0</TotalTime>
  <Pages>4</Pages>
  <Words>464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FDM Group</Company>
  <LinksUpToDate>false</LinksUpToDate>
  <CharactersWithSpaces>2782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FDM GROUP</dc:creator>
  <cp:lastModifiedBy>Abi Heyes</cp:lastModifiedBy>
  <cp:revision>2</cp:revision>
  <cp:lastPrinted>2010-11-15T16:41:00Z</cp:lastPrinted>
  <dcterms:created xsi:type="dcterms:W3CDTF">2014-04-24T15:51:00Z</dcterms:created>
  <dcterms:modified xsi:type="dcterms:W3CDTF">2014-04-24T15:51:00Z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0x0101001F85F366B2B4D645ABA7ABC883172F60</vt:lpwstr>
  </property>
  <property fmtid="{D5CDD505-2E9C-101B-9397-08002B2CF9AE}" pid="3" name="ItemRetentionFormula">
    <vt:lpwstr/>
  </property>
  <property fmtid="{D5CDD505-2E9C-101B-9397-08002B2CF9AE}" pid="4" name="_dlc_policyId">
    <vt:lpwstr/>
  </property>
  <property fmtid="{D5CDD505-2E9C-101B-9397-08002B2CF9AE}" pid="5" name="RestrictedToTheseUsers">
    <vt:lpwstr>1244;#Academy Trainers (LMS)</vt:lpwstr>
  </property>
</Properties>
</file>