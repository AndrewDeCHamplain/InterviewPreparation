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012EDB" w14:textId="77777777" w:rsidR="009335FA" w:rsidRPr="008839B1" w:rsidRDefault="009335FA" w:rsidP="009335FA"/>
    <w:p w14:paraId="28012EDC" w14:textId="77777777" w:rsidR="009335FA" w:rsidRPr="008839B1" w:rsidRDefault="009335FA" w:rsidP="009335FA"/>
    <w:p w14:paraId="28012EDD" w14:textId="77777777" w:rsidR="009335FA" w:rsidRPr="008839B1" w:rsidRDefault="009335FA" w:rsidP="009335FA"/>
    <w:p w14:paraId="28012EDE" w14:textId="77777777" w:rsidR="009335FA" w:rsidRPr="008839B1" w:rsidRDefault="009335FA" w:rsidP="009335FA"/>
    <w:p w14:paraId="28012EDF" w14:textId="77777777" w:rsidR="00A065BD" w:rsidRPr="008839B1" w:rsidRDefault="00A065BD" w:rsidP="009335FA"/>
    <w:p w14:paraId="28012EE0" w14:textId="77777777" w:rsidR="00A065BD" w:rsidRPr="008839B1" w:rsidRDefault="00A065BD" w:rsidP="009335FA"/>
    <w:p w14:paraId="28012EE1" w14:textId="77777777" w:rsidR="00A065BD" w:rsidRPr="008839B1" w:rsidRDefault="00A065BD" w:rsidP="009335FA"/>
    <w:p w14:paraId="28012EE2" w14:textId="77777777" w:rsidR="00A065BD" w:rsidRPr="008839B1" w:rsidRDefault="00A065BD" w:rsidP="009335FA"/>
    <w:p w14:paraId="28012EE3" w14:textId="77777777" w:rsidR="00A065BD" w:rsidRPr="008839B1" w:rsidRDefault="00A065BD" w:rsidP="009335FA"/>
    <w:p w14:paraId="28012EE4" w14:textId="77777777" w:rsidR="00A065BD" w:rsidRPr="008839B1" w:rsidRDefault="00A065BD" w:rsidP="009335FA"/>
    <w:p w14:paraId="28012EE5" w14:textId="77777777" w:rsidR="00A065BD" w:rsidRPr="008839B1" w:rsidRDefault="00A065BD" w:rsidP="009335FA"/>
    <w:p w14:paraId="28012EE6" w14:textId="77777777" w:rsidR="00A065BD" w:rsidRPr="008839B1" w:rsidRDefault="00A065BD" w:rsidP="009335FA"/>
    <w:p w14:paraId="28012EE7" w14:textId="77777777" w:rsidR="00A065BD" w:rsidRPr="008839B1" w:rsidRDefault="00A065BD" w:rsidP="009335FA"/>
    <w:p w14:paraId="28012EE8" w14:textId="77777777" w:rsidR="00A065BD" w:rsidRPr="008839B1" w:rsidRDefault="00A065BD" w:rsidP="009335FA"/>
    <w:p w14:paraId="28012EE9" w14:textId="77777777" w:rsidR="00A065BD" w:rsidRPr="008839B1" w:rsidRDefault="00A065BD" w:rsidP="009335FA"/>
    <w:p w14:paraId="28012EEA" w14:textId="77777777" w:rsidR="00A065BD" w:rsidRPr="008839B1" w:rsidRDefault="00A065BD" w:rsidP="009335FA"/>
    <w:p w14:paraId="28012EEB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28012EEC" w14:textId="77777777" w:rsidR="00FF7AB0" w:rsidRPr="008839B1" w:rsidRDefault="00FF7AB0"/>
    <w:p w14:paraId="28012EED" w14:textId="77777777" w:rsidR="00FF2E44" w:rsidRDefault="001E02A4" w:rsidP="0068161E">
      <w:pPr>
        <w:pStyle w:val="Subtitle"/>
      </w:pPr>
      <w:r>
        <w:t>Professional Skills</w:t>
      </w:r>
    </w:p>
    <w:p w14:paraId="28012EEE" w14:textId="77777777" w:rsidR="00FF2E44" w:rsidRDefault="00FF2E44" w:rsidP="0068161E">
      <w:pPr>
        <w:pStyle w:val="Subtitle"/>
      </w:pPr>
    </w:p>
    <w:p w14:paraId="28012EEF" w14:textId="77777777" w:rsidR="00FF7AB0" w:rsidRPr="0068161E" w:rsidRDefault="00865B79" w:rsidP="0068161E">
      <w:pPr>
        <w:pStyle w:val="Subtitle"/>
      </w:pPr>
      <w:r>
        <w:t>.Net</w:t>
      </w:r>
      <w:r w:rsidR="001E02A4">
        <w:t xml:space="preserve"> </w:t>
      </w:r>
      <w:r w:rsidR="00CF6F4A">
        <w:t xml:space="preserve">Interview </w:t>
      </w:r>
      <w:r w:rsidR="001E02A4">
        <w:t>Question Bank</w:t>
      </w:r>
    </w:p>
    <w:p w14:paraId="28012EF0" w14:textId="77777777" w:rsidR="00AC503F" w:rsidRDefault="00AC503F"/>
    <w:p w14:paraId="28012EF1" w14:textId="77777777" w:rsidR="00AC503F" w:rsidRDefault="00AC503F"/>
    <w:p w14:paraId="28012EF2" w14:textId="77777777" w:rsidR="00AC503F" w:rsidRDefault="00AC503F"/>
    <w:p w14:paraId="28012EF3" w14:textId="77777777" w:rsidR="00AC503F" w:rsidRDefault="00AC503F"/>
    <w:p w14:paraId="28012EF4" w14:textId="77777777" w:rsidR="00AC503F" w:rsidRDefault="00AC503F"/>
    <w:p w14:paraId="28012EF5" w14:textId="77777777" w:rsidR="00AC503F" w:rsidRDefault="00AC503F"/>
    <w:p w14:paraId="28012EF6" w14:textId="77777777" w:rsidR="00AC503F" w:rsidRDefault="00AC503F"/>
    <w:p w14:paraId="28012EF7" w14:textId="77777777" w:rsidR="001E018B" w:rsidRDefault="001E018B"/>
    <w:p w14:paraId="28012EF8" w14:textId="77777777" w:rsidR="001E018B" w:rsidRDefault="001E018B"/>
    <w:p w14:paraId="28012EF9" w14:textId="77777777" w:rsidR="001E018B" w:rsidRDefault="001E018B"/>
    <w:p w14:paraId="28012EFA" w14:textId="77777777" w:rsidR="001E018B" w:rsidRDefault="001E018B"/>
    <w:p w14:paraId="28012EFB" w14:textId="77777777" w:rsidR="001E018B" w:rsidRDefault="001E018B"/>
    <w:p w14:paraId="28012EFC" w14:textId="77777777" w:rsidR="001E018B" w:rsidRDefault="001E018B"/>
    <w:p w14:paraId="28012EFD" w14:textId="77777777" w:rsidR="001E018B" w:rsidRDefault="001E018B"/>
    <w:p w14:paraId="28012EFE" w14:textId="77777777" w:rsidR="001E018B" w:rsidRDefault="001E018B"/>
    <w:p w14:paraId="28012EFF" w14:textId="77777777" w:rsidR="001E018B" w:rsidRDefault="001E018B"/>
    <w:p w14:paraId="28012F00" w14:textId="77777777" w:rsidR="001E018B" w:rsidRDefault="001E018B"/>
    <w:p w14:paraId="28012F01" w14:textId="77777777" w:rsidR="001E018B" w:rsidRDefault="001E018B"/>
    <w:p w14:paraId="28012F02" w14:textId="77777777" w:rsidR="001E018B" w:rsidRDefault="001E018B"/>
    <w:p w14:paraId="28012F03" w14:textId="77777777" w:rsidR="001E018B" w:rsidRDefault="001E018B"/>
    <w:p w14:paraId="28012F04" w14:textId="77777777" w:rsidR="001E018B" w:rsidRDefault="001E018B"/>
    <w:p w14:paraId="28012F05" w14:textId="77777777" w:rsidR="001E018B" w:rsidRDefault="001E018B"/>
    <w:p w14:paraId="28012F06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28012F07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28012F08" w14:textId="77777777" w:rsidR="00AC503F" w:rsidRDefault="00AC503F"/>
    <w:p w14:paraId="28012F09" w14:textId="77777777" w:rsidR="00B67031" w:rsidRPr="00B67031" w:rsidRDefault="00AC503F" w:rsidP="00E24B8F">
      <w:pPr>
        <w:pStyle w:val="MainText"/>
      </w:pPr>
      <w:r>
        <w:br w:type="page"/>
      </w:r>
      <w:bookmarkStart w:id="0" w:name="_Toc217278713"/>
      <w:bookmarkStart w:id="1" w:name="_Ref234133249"/>
      <w:bookmarkStart w:id="2" w:name="_Ref234133438"/>
      <w:bookmarkStart w:id="3" w:name="_Toc239220359"/>
    </w:p>
    <w:bookmarkEnd w:id="0"/>
    <w:bookmarkEnd w:id="1"/>
    <w:bookmarkEnd w:id="2"/>
    <w:bookmarkEnd w:id="3"/>
    <w:p w14:paraId="28012F0A" w14:textId="77777777" w:rsidR="00FF7AB0" w:rsidRPr="008839B1" w:rsidRDefault="003563D7" w:rsidP="009A1FB7">
      <w:pPr>
        <w:spacing w:after="360"/>
        <w:rPr>
          <w:b/>
          <w:color w:val="333399"/>
          <w:sz w:val="36"/>
          <w:szCs w:val="36"/>
        </w:rPr>
      </w:pPr>
      <w:r w:rsidRPr="008839B1">
        <w:rPr>
          <w:b/>
          <w:color w:val="333399"/>
          <w:sz w:val="36"/>
          <w:szCs w:val="36"/>
        </w:rPr>
        <w:lastRenderedPageBreak/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Pr="008839B1">
        <w:rPr>
          <w:b/>
          <w:color w:val="333399"/>
          <w:sz w:val="36"/>
          <w:szCs w:val="36"/>
        </w:rPr>
        <w:t>ontents</w:t>
      </w:r>
    </w:p>
    <w:p w14:paraId="28012F0B" w14:textId="77777777" w:rsidR="00434C94" w:rsidRDefault="0075146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434C94" w:rsidRPr="007D0F04">
        <w:rPr>
          <w:rFonts w:ascii="Arial Bold" w:hAnsi="Arial Bold"/>
          <w:noProof/>
        </w:rPr>
        <w:t>1</w:t>
      </w:r>
      <w:r w:rsidR="00434C94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434C94">
        <w:rPr>
          <w:noProof/>
        </w:rPr>
        <w:t>.Net Interview Question Bank</w:t>
      </w:r>
      <w:r w:rsidR="00434C94">
        <w:rPr>
          <w:noProof/>
        </w:rPr>
        <w:tab/>
      </w:r>
      <w:r>
        <w:rPr>
          <w:noProof/>
        </w:rPr>
        <w:fldChar w:fldCharType="begin"/>
      </w:r>
      <w:r w:rsidR="00434C94">
        <w:rPr>
          <w:noProof/>
        </w:rPr>
        <w:instrText xml:space="preserve"> PAGEREF _Toc320610339 \h </w:instrText>
      </w:r>
      <w:r>
        <w:rPr>
          <w:noProof/>
        </w:rPr>
      </w:r>
      <w:r>
        <w:rPr>
          <w:noProof/>
        </w:rPr>
        <w:fldChar w:fldCharType="separate"/>
      </w:r>
      <w:r w:rsidR="00434C94">
        <w:rPr>
          <w:noProof/>
        </w:rPr>
        <w:t>3</w:t>
      </w:r>
      <w:r>
        <w:rPr>
          <w:noProof/>
        </w:rPr>
        <w:fldChar w:fldCharType="end"/>
      </w:r>
    </w:p>
    <w:p w14:paraId="28012F0C" w14:textId="77777777" w:rsidR="00434C94" w:rsidRDefault="00434C9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7D0F04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Technical</w:t>
      </w:r>
      <w:r>
        <w:rPr>
          <w:noProof/>
        </w:rPr>
        <w:tab/>
      </w:r>
      <w:r w:rsidR="0075146C">
        <w:rPr>
          <w:noProof/>
        </w:rPr>
        <w:fldChar w:fldCharType="begin"/>
      </w:r>
      <w:r>
        <w:rPr>
          <w:noProof/>
        </w:rPr>
        <w:instrText xml:space="preserve"> PAGEREF _Toc320610340 \h </w:instrText>
      </w:r>
      <w:r w:rsidR="0075146C">
        <w:rPr>
          <w:noProof/>
        </w:rPr>
      </w:r>
      <w:r w:rsidR="0075146C">
        <w:rPr>
          <w:noProof/>
        </w:rPr>
        <w:fldChar w:fldCharType="separate"/>
      </w:r>
      <w:r>
        <w:rPr>
          <w:noProof/>
        </w:rPr>
        <w:t>3</w:t>
      </w:r>
      <w:r w:rsidR="0075146C">
        <w:rPr>
          <w:noProof/>
        </w:rPr>
        <w:fldChar w:fldCharType="end"/>
      </w:r>
    </w:p>
    <w:p w14:paraId="28012F0D" w14:textId="77777777" w:rsidR="00434C94" w:rsidRDefault="00434C9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7D0F04">
        <w:rPr>
          <w:rFonts w:ascii="Arial Bold" w:hAnsi="Arial Bold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Generic</w:t>
      </w:r>
      <w:r>
        <w:rPr>
          <w:noProof/>
        </w:rPr>
        <w:tab/>
      </w:r>
      <w:r w:rsidR="0075146C">
        <w:rPr>
          <w:noProof/>
        </w:rPr>
        <w:fldChar w:fldCharType="begin"/>
      </w:r>
      <w:r>
        <w:rPr>
          <w:noProof/>
        </w:rPr>
        <w:instrText xml:space="preserve"> PAGEREF _Toc320610341 \h </w:instrText>
      </w:r>
      <w:r w:rsidR="0075146C">
        <w:rPr>
          <w:noProof/>
        </w:rPr>
      </w:r>
      <w:r w:rsidR="0075146C">
        <w:rPr>
          <w:noProof/>
        </w:rPr>
        <w:fldChar w:fldCharType="separate"/>
      </w:r>
      <w:r>
        <w:rPr>
          <w:noProof/>
        </w:rPr>
        <w:t>4</w:t>
      </w:r>
      <w:r w:rsidR="0075146C">
        <w:rPr>
          <w:noProof/>
        </w:rPr>
        <w:fldChar w:fldCharType="end"/>
      </w:r>
    </w:p>
    <w:p w14:paraId="28012F0E" w14:textId="77777777" w:rsidR="00434C94" w:rsidRDefault="00434C9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7D0F04">
        <w:rPr>
          <w:rFonts w:ascii="Arial Bold" w:hAnsi="Arial Bold"/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Client Specific</w:t>
      </w:r>
      <w:r>
        <w:rPr>
          <w:noProof/>
        </w:rPr>
        <w:tab/>
      </w:r>
      <w:r w:rsidR="0075146C">
        <w:rPr>
          <w:noProof/>
        </w:rPr>
        <w:fldChar w:fldCharType="begin"/>
      </w:r>
      <w:r>
        <w:rPr>
          <w:noProof/>
        </w:rPr>
        <w:instrText xml:space="preserve"> PAGEREF _Toc320610342 \h </w:instrText>
      </w:r>
      <w:r w:rsidR="0075146C">
        <w:rPr>
          <w:noProof/>
        </w:rPr>
      </w:r>
      <w:r w:rsidR="0075146C">
        <w:rPr>
          <w:noProof/>
        </w:rPr>
        <w:fldChar w:fldCharType="separate"/>
      </w:r>
      <w:r>
        <w:rPr>
          <w:noProof/>
        </w:rPr>
        <w:t>4</w:t>
      </w:r>
      <w:r w:rsidR="0075146C">
        <w:rPr>
          <w:noProof/>
        </w:rPr>
        <w:fldChar w:fldCharType="end"/>
      </w:r>
    </w:p>
    <w:p w14:paraId="28012F0F" w14:textId="4E6AA62E" w:rsidR="00434C94" w:rsidRDefault="00434C94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7D0F04">
        <w:rPr>
          <w:rFonts w:ascii="Arial Bold" w:hAnsi="Arial Bold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7E58FA">
        <w:rPr>
          <w:noProof/>
        </w:rPr>
        <w:t>Interviews with financial clients</w:t>
      </w:r>
      <w:r>
        <w:rPr>
          <w:noProof/>
        </w:rPr>
        <w:tab/>
      </w:r>
      <w:r w:rsidR="0075146C">
        <w:rPr>
          <w:noProof/>
        </w:rPr>
        <w:fldChar w:fldCharType="begin"/>
      </w:r>
      <w:r>
        <w:rPr>
          <w:noProof/>
        </w:rPr>
        <w:instrText xml:space="preserve"> PAGEREF _Toc320610343 \h </w:instrText>
      </w:r>
      <w:r w:rsidR="0075146C">
        <w:rPr>
          <w:noProof/>
        </w:rPr>
      </w:r>
      <w:r w:rsidR="0075146C">
        <w:rPr>
          <w:noProof/>
        </w:rPr>
        <w:fldChar w:fldCharType="separate"/>
      </w:r>
      <w:r>
        <w:rPr>
          <w:noProof/>
        </w:rPr>
        <w:t>5</w:t>
      </w:r>
      <w:r w:rsidR="0075146C">
        <w:rPr>
          <w:noProof/>
        </w:rPr>
        <w:fldChar w:fldCharType="end"/>
      </w:r>
    </w:p>
    <w:p w14:paraId="28012F10" w14:textId="77777777" w:rsidR="003563D7" w:rsidRPr="0065183F" w:rsidRDefault="0075146C">
      <w:r>
        <w:rPr>
          <w:b/>
        </w:rPr>
        <w:fldChar w:fldCharType="end"/>
      </w:r>
    </w:p>
    <w:p w14:paraId="28012F11" w14:textId="77777777" w:rsidR="00204E9D" w:rsidRPr="00B83B5F" w:rsidRDefault="00204E9D" w:rsidP="00B83B5F">
      <w:pPr>
        <w:pStyle w:val="MainText"/>
      </w:pPr>
    </w:p>
    <w:p w14:paraId="28012F12" w14:textId="77777777" w:rsidR="001E02A4" w:rsidRDefault="00865B79" w:rsidP="001E02A4">
      <w:pPr>
        <w:pStyle w:val="Heading1"/>
      </w:pPr>
      <w:bookmarkStart w:id="4" w:name="_Toc320610339"/>
      <w:r>
        <w:lastRenderedPageBreak/>
        <w:t>.Net</w:t>
      </w:r>
      <w:r w:rsidR="00B129D4">
        <w:t xml:space="preserve"> Interview</w:t>
      </w:r>
      <w:r w:rsidR="001E02A4">
        <w:t xml:space="preserve"> Question Bank</w:t>
      </w:r>
      <w:bookmarkEnd w:id="4"/>
    </w:p>
    <w:p w14:paraId="28012F13" w14:textId="77777777" w:rsidR="00405867" w:rsidRPr="00405867" w:rsidRDefault="00405867" w:rsidP="00405867">
      <w:pPr>
        <w:pStyle w:val="Heading2"/>
      </w:pPr>
      <w:bookmarkStart w:id="5" w:name="_Toc320610340"/>
      <w:r>
        <w:t>Technical</w:t>
      </w:r>
      <w:bookmarkEnd w:id="5"/>
    </w:p>
    <w:p w14:paraId="28012F14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the concept of polymorphism</w:t>
      </w:r>
      <w:r w:rsidR="001C6D7E">
        <w:t>.</w:t>
      </w:r>
    </w:p>
    <w:p w14:paraId="28012F15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method overriding and how to implement it.</w:t>
      </w:r>
    </w:p>
    <w:p w14:paraId="28012F16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method overloading and how to implement it.</w:t>
      </w:r>
    </w:p>
    <w:p w14:paraId="28012F17" w14:textId="77777777" w:rsidR="00865B79" w:rsidRDefault="00865B79" w:rsidP="00865B79">
      <w:pPr>
        <w:pStyle w:val="MainText"/>
        <w:numPr>
          <w:ilvl w:val="0"/>
          <w:numId w:val="47"/>
        </w:numPr>
      </w:pPr>
      <w:r>
        <w:t>Draw a UML showing polymorphism through inheritance.</w:t>
      </w:r>
    </w:p>
    <w:p w14:paraId="28012F18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a private construct and can you use it?</w:t>
      </w:r>
    </w:p>
    <w:p w14:paraId="28012F19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a construct?</w:t>
      </w:r>
    </w:p>
    <w:p w14:paraId="28012F1A" w14:textId="77777777" w:rsidR="00865B79" w:rsidRDefault="00865B79" w:rsidP="00865B79">
      <w:pPr>
        <w:pStyle w:val="MainText"/>
        <w:numPr>
          <w:ilvl w:val="0"/>
          <w:numId w:val="47"/>
        </w:numPr>
      </w:pPr>
      <w:r>
        <w:t xml:space="preserve">What does the </w:t>
      </w:r>
      <w:r w:rsidRPr="001C6D7E">
        <w:t>protected</w:t>
      </w:r>
      <w:r>
        <w:t xml:space="preserve"> key word mean?</w:t>
      </w:r>
    </w:p>
    <w:p w14:paraId="28012F1B" w14:textId="77777777" w:rsidR="00865B79" w:rsidRDefault="00865B79" w:rsidP="00865B79">
      <w:pPr>
        <w:pStyle w:val="MainText"/>
        <w:numPr>
          <w:ilvl w:val="0"/>
          <w:numId w:val="47"/>
        </w:numPr>
      </w:pPr>
      <w:r>
        <w:t>If a method is protected and you create an instance of that class can you run that method? Explain your answer.</w:t>
      </w:r>
    </w:p>
    <w:p w14:paraId="28012F1C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an abstract class?</w:t>
      </w:r>
    </w:p>
    <w:p w14:paraId="28012F1D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a delegate? Where are they mainly used?</w:t>
      </w:r>
    </w:p>
    <w:p w14:paraId="28012F1E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what a generic is and why would you want to use them?</w:t>
      </w:r>
    </w:p>
    <w:p w14:paraId="28012F1F" w14:textId="77777777" w:rsidR="00865B79" w:rsidRDefault="004D5BDA" w:rsidP="00865B79">
      <w:pPr>
        <w:pStyle w:val="MainText"/>
        <w:numPr>
          <w:ilvl w:val="0"/>
          <w:numId w:val="47"/>
        </w:numPr>
      </w:pPr>
      <w:r>
        <w:t>Explain how W</w:t>
      </w:r>
      <w:r w:rsidR="00865B79">
        <w:t>indows processes and threads work.</w:t>
      </w:r>
    </w:p>
    <w:p w14:paraId="28012F20" w14:textId="77777777" w:rsidR="00865B79" w:rsidRDefault="00865B79" w:rsidP="001C6D7E">
      <w:pPr>
        <w:pStyle w:val="MainText"/>
        <w:numPr>
          <w:ilvl w:val="0"/>
          <w:numId w:val="47"/>
        </w:numPr>
      </w:pPr>
      <w:r>
        <w:t>What technologies have you used whilst at FDM?</w:t>
      </w:r>
      <w:r w:rsidR="001C6D7E">
        <w:t xml:space="preserve"> </w:t>
      </w:r>
      <w:r>
        <w:t>Which was your favourite and why?</w:t>
      </w:r>
    </w:p>
    <w:p w14:paraId="28012F21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would you want to use a stored procedure?</w:t>
      </w:r>
    </w:p>
    <w:p w14:paraId="28012F22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tool can you use in SQL developer that allows</w:t>
      </w:r>
      <w:r w:rsidR="001C6D7E">
        <w:t xml:space="preserve"> you to</w:t>
      </w:r>
      <w:r>
        <w:t xml:space="preserve"> see if a query is optimised?</w:t>
      </w:r>
    </w:p>
    <w:p w14:paraId="28012F23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would you do to optimise a query?</w:t>
      </w:r>
    </w:p>
    <w:p w14:paraId="28012F24" w14:textId="77777777" w:rsidR="00865B79" w:rsidRDefault="00865B79" w:rsidP="00865B79">
      <w:pPr>
        <w:pStyle w:val="MainText"/>
        <w:numPr>
          <w:ilvl w:val="0"/>
          <w:numId w:val="47"/>
        </w:numPr>
      </w:pPr>
      <w:r>
        <w:t>Explain boxing/unboxing?</w:t>
      </w:r>
    </w:p>
    <w:p w14:paraId="28012F25" w14:textId="77777777" w:rsidR="00865B79" w:rsidRDefault="001C6D7E" w:rsidP="00865B79">
      <w:pPr>
        <w:pStyle w:val="MainText"/>
        <w:numPr>
          <w:ilvl w:val="0"/>
          <w:numId w:val="47"/>
        </w:numPr>
      </w:pPr>
      <w:r>
        <w:t>What i</w:t>
      </w:r>
      <w:r w:rsidR="00865B79">
        <w:t>s the difference between objects and classes?</w:t>
      </w:r>
    </w:p>
    <w:p w14:paraId="28012F26" w14:textId="77777777" w:rsidR="00865B79" w:rsidRDefault="00865B79" w:rsidP="00865B79">
      <w:pPr>
        <w:pStyle w:val="MainText"/>
        <w:numPr>
          <w:ilvl w:val="0"/>
          <w:numId w:val="47"/>
        </w:numPr>
      </w:pPr>
      <w:r>
        <w:t xml:space="preserve">Explain what a stack and </w:t>
      </w:r>
      <w:r w:rsidR="001C6D7E">
        <w:t xml:space="preserve">a </w:t>
      </w:r>
      <w:r>
        <w:t xml:space="preserve">queue </w:t>
      </w:r>
      <w:r w:rsidR="001C6D7E">
        <w:t>are</w:t>
      </w:r>
      <w:r>
        <w:t>.</w:t>
      </w:r>
    </w:p>
    <w:p w14:paraId="28012F27" w14:textId="77777777" w:rsidR="00865B79" w:rsidRDefault="00865B79" w:rsidP="00865B79">
      <w:pPr>
        <w:pStyle w:val="MainText"/>
        <w:numPr>
          <w:ilvl w:val="0"/>
          <w:numId w:val="47"/>
        </w:numPr>
      </w:pPr>
      <w:r>
        <w:t>How do you see the next item in the stack/queue?</w:t>
      </w:r>
    </w:p>
    <w:p w14:paraId="28012F28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a generic list? And why would you use them?</w:t>
      </w:r>
    </w:p>
    <w:p w14:paraId="28012F29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unit testing?</w:t>
      </w:r>
    </w:p>
    <w:p w14:paraId="28012F2A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do you want to create mocks?</w:t>
      </w:r>
    </w:p>
    <w:p w14:paraId="28012F2B" w14:textId="77777777" w:rsidR="00865B79" w:rsidRDefault="00865B79" w:rsidP="00865B79">
      <w:pPr>
        <w:pStyle w:val="MainText"/>
        <w:numPr>
          <w:ilvl w:val="0"/>
          <w:numId w:val="47"/>
        </w:numPr>
      </w:pPr>
      <w:r>
        <w:t>How would you go about testing a simple calculator app</w:t>
      </w:r>
      <w:r w:rsidR="001C6D7E">
        <w:t>lication</w:t>
      </w:r>
      <w:r>
        <w:t>?</w:t>
      </w:r>
    </w:p>
    <w:p w14:paraId="28012F2C" w14:textId="77777777" w:rsidR="00865B79" w:rsidRDefault="001C6D7E" w:rsidP="00865B79">
      <w:pPr>
        <w:pStyle w:val="MainText"/>
        <w:numPr>
          <w:ilvl w:val="0"/>
          <w:numId w:val="47"/>
        </w:numPr>
      </w:pPr>
      <w:r>
        <w:t>What are the three</w:t>
      </w:r>
      <w:r w:rsidR="00865B79">
        <w:t xml:space="preserve"> main OO principles?</w:t>
      </w:r>
    </w:p>
    <w:p w14:paraId="28012F2D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an interface? How do they differ from an abstract class?</w:t>
      </w:r>
    </w:p>
    <w:p w14:paraId="28012F2E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would you use an interface over an abstract class?</w:t>
      </w:r>
    </w:p>
    <w:p w14:paraId="28012F2F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is integration testing?</w:t>
      </w:r>
    </w:p>
    <w:p w14:paraId="28012F30" w14:textId="77777777" w:rsidR="00865B79" w:rsidRDefault="00865B79" w:rsidP="00865B79">
      <w:pPr>
        <w:pStyle w:val="MainText"/>
        <w:numPr>
          <w:ilvl w:val="0"/>
          <w:numId w:val="47"/>
        </w:numPr>
      </w:pPr>
      <w:r>
        <w:t>How do you implement data binding in WPF? Write the XAML.</w:t>
      </w:r>
    </w:p>
    <w:p w14:paraId="28012F31" w14:textId="77777777" w:rsidR="00865B79" w:rsidRDefault="00865B79" w:rsidP="00865B79">
      <w:pPr>
        <w:pStyle w:val="MainText"/>
        <w:ind w:left="720"/>
      </w:pPr>
    </w:p>
    <w:p w14:paraId="28012F32" w14:textId="77777777" w:rsidR="00865B79" w:rsidRDefault="00865B79" w:rsidP="00405867">
      <w:pPr>
        <w:pStyle w:val="Heading2"/>
      </w:pPr>
      <w:bookmarkStart w:id="6" w:name="_Toc320610341"/>
      <w:r>
        <w:lastRenderedPageBreak/>
        <w:t>Generic</w:t>
      </w:r>
      <w:bookmarkEnd w:id="6"/>
      <w:r>
        <w:t xml:space="preserve"> </w:t>
      </w:r>
    </w:p>
    <w:p w14:paraId="28012F33" w14:textId="77777777" w:rsidR="00865B79" w:rsidRDefault="00865B79" w:rsidP="00865B79"/>
    <w:p w14:paraId="28012F34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do you want to be a developer?</w:t>
      </w:r>
    </w:p>
    <w:p w14:paraId="28012F35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What modules did you enjoy the most at University?</w:t>
      </w:r>
    </w:p>
    <w:p w14:paraId="28012F36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did you join FDM?</w:t>
      </w:r>
    </w:p>
    <w:p w14:paraId="28012F37" w14:textId="77777777" w:rsidR="00865B79" w:rsidRDefault="00865B79" w:rsidP="00865B79">
      <w:pPr>
        <w:pStyle w:val="MainText"/>
        <w:numPr>
          <w:ilvl w:val="0"/>
          <w:numId w:val="47"/>
        </w:numPr>
      </w:pPr>
      <w:r>
        <w:t>How many interviews have you had whilst at FDM?</w:t>
      </w:r>
    </w:p>
    <w:p w14:paraId="28012F38" w14:textId="77777777" w:rsidR="00865B79" w:rsidRDefault="00865B79" w:rsidP="00865B79">
      <w:pPr>
        <w:pStyle w:val="MainText"/>
        <w:numPr>
          <w:ilvl w:val="0"/>
          <w:numId w:val="47"/>
        </w:numPr>
      </w:pPr>
      <w:r>
        <w:t>Why did you choose the .Net Stream at FDM?</w:t>
      </w:r>
    </w:p>
    <w:p w14:paraId="28012F39" w14:textId="77777777" w:rsidR="004D5BDA" w:rsidRDefault="004D5BDA" w:rsidP="004D5BDA">
      <w:pPr>
        <w:pStyle w:val="MainText"/>
        <w:numPr>
          <w:ilvl w:val="0"/>
          <w:numId w:val="47"/>
        </w:numPr>
      </w:pPr>
      <w:r>
        <w:t>Why did you choose the university you went to?</w:t>
      </w:r>
    </w:p>
    <w:p w14:paraId="28012F3A" w14:textId="77777777" w:rsidR="004D5BDA" w:rsidRDefault="004D5BDA" w:rsidP="004D5BDA">
      <w:pPr>
        <w:pStyle w:val="MainText"/>
        <w:numPr>
          <w:ilvl w:val="0"/>
          <w:numId w:val="47"/>
        </w:numPr>
      </w:pPr>
      <w:r>
        <w:t>Why computer science as a degree?</w:t>
      </w:r>
    </w:p>
    <w:p w14:paraId="28012F3B" w14:textId="77777777" w:rsidR="004D5BDA" w:rsidRDefault="004D5BDA" w:rsidP="004D5BDA">
      <w:pPr>
        <w:pStyle w:val="MainText"/>
        <w:numPr>
          <w:ilvl w:val="0"/>
          <w:numId w:val="47"/>
        </w:numPr>
      </w:pPr>
      <w:r>
        <w:t>What was your final project based on?</w:t>
      </w:r>
    </w:p>
    <w:p w14:paraId="28012F3C" w14:textId="77777777" w:rsidR="004C5397" w:rsidRDefault="004D5BDA" w:rsidP="004C5397">
      <w:pPr>
        <w:pStyle w:val="MainText"/>
        <w:numPr>
          <w:ilvl w:val="0"/>
          <w:numId w:val="47"/>
        </w:numPr>
      </w:pPr>
      <w:r>
        <w:t>Why did you choose that as your final project?</w:t>
      </w:r>
    </w:p>
    <w:p w14:paraId="28012F3D" w14:textId="77777777" w:rsidR="004C5397" w:rsidRPr="004C5397" w:rsidRDefault="001C6D7E" w:rsidP="004C5397">
      <w:pPr>
        <w:pStyle w:val="MainText"/>
        <w:numPr>
          <w:ilvl w:val="0"/>
          <w:numId w:val="47"/>
        </w:numPr>
      </w:pPr>
      <w:r>
        <w:t>Tell me about yourself.</w:t>
      </w:r>
    </w:p>
    <w:p w14:paraId="28012F3E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What did you do at uni</w:t>
      </w:r>
      <w:r>
        <w:t>versity</w:t>
      </w:r>
      <w:r w:rsidRPr="004C5397">
        <w:t xml:space="preserve">? </w:t>
      </w:r>
    </w:p>
    <w:p w14:paraId="28012F3F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What did you learn in - one of your uni</w:t>
      </w:r>
      <w:r>
        <w:t>versity</w:t>
      </w:r>
      <w:r w:rsidRPr="004C5397">
        <w:t xml:space="preserve"> modules for example?</w:t>
      </w:r>
    </w:p>
    <w:p w14:paraId="28012F40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 xml:space="preserve">Tell me about your job at </w:t>
      </w:r>
      <w:proofErr w:type="spellStart"/>
      <w:r w:rsidRPr="004C5397">
        <w:t>xxxx</w:t>
      </w:r>
      <w:proofErr w:type="spellEnd"/>
      <w:r w:rsidRPr="004C5397">
        <w:t xml:space="preserve">? </w:t>
      </w:r>
    </w:p>
    <w:p w14:paraId="28012F41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How would you feel about working long hours?</w:t>
      </w:r>
    </w:p>
    <w:p w14:paraId="28012F42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How do you deal with pressure situations?</w:t>
      </w:r>
    </w:p>
    <w:p w14:paraId="28012F43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Talk about a time when there was no one around to escalate a problem to, how did you deal with it?</w:t>
      </w:r>
    </w:p>
    <w:p w14:paraId="28012F44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What is your proudest moment?</w:t>
      </w:r>
    </w:p>
    <w:p w14:paraId="28012F45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What are you not so proud of? Tell me about a time you had to make a difficult decision?</w:t>
      </w:r>
    </w:p>
    <w:p w14:paraId="28012F46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Talk me through your CV.</w:t>
      </w:r>
    </w:p>
    <w:p w14:paraId="28012F47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Where do you see yourself in x years?</w:t>
      </w:r>
    </w:p>
    <w:p w14:paraId="28012F48" w14:textId="77777777" w:rsidR="004C5397" w:rsidRPr="004C5397" w:rsidRDefault="004C5397" w:rsidP="004C5397">
      <w:pPr>
        <w:pStyle w:val="MainText"/>
        <w:numPr>
          <w:ilvl w:val="0"/>
          <w:numId w:val="47"/>
        </w:numPr>
      </w:pPr>
      <w:r w:rsidRPr="004C5397">
        <w:t>Do you see yourself staying in Development/ IT?</w:t>
      </w:r>
    </w:p>
    <w:p w14:paraId="28012F49" w14:textId="77777777" w:rsidR="004D5BDA" w:rsidRDefault="004C5397" w:rsidP="006D0636">
      <w:pPr>
        <w:pStyle w:val="MainText"/>
        <w:numPr>
          <w:ilvl w:val="0"/>
          <w:numId w:val="47"/>
        </w:numPr>
      </w:pPr>
      <w:r w:rsidRPr="004C5397">
        <w:t>What d</w:t>
      </w:r>
      <w:r>
        <w:t>id you learn from your last job?</w:t>
      </w:r>
    </w:p>
    <w:p w14:paraId="28012F4A" w14:textId="77777777" w:rsidR="009A2C9E" w:rsidRPr="009A2C9E" w:rsidRDefault="009A2C9E" w:rsidP="009A2C9E">
      <w:pPr>
        <w:pStyle w:val="Heading2"/>
      </w:pPr>
      <w:bookmarkStart w:id="7" w:name="_Toc320610342"/>
      <w:r>
        <w:t>Client Specific</w:t>
      </w:r>
      <w:bookmarkEnd w:id="7"/>
    </w:p>
    <w:p w14:paraId="28012F4B" w14:textId="77777777" w:rsidR="009A2C9E" w:rsidRDefault="009A2C9E" w:rsidP="009A2C9E">
      <w:pPr>
        <w:pStyle w:val="Heading3"/>
      </w:pPr>
      <w:r>
        <w:t>Credit Suisse</w:t>
      </w:r>
    </w:p>
    <w:p w14:paraId="28012F4C" w14:textId="77777777" w:rsidR="009A2C9E" w:rsidRDefault="009A2C9E" w:rsidP="009A2C9E">
      <w:pPr>
        <w:rPr>
          <w:u w:val="single"/>
        </w:rPr>
      </w:pPr>
    </w:p>
    <w:p w14:paraId="28012F4D" w14:textId="77777777" w:rsidR="009A2C9E" w:rsidRDefault="009A2C9E" w:rsidP="009A2C9E">
      <w:pPr>
        <w:pStyle w:val="MainText"/>
        <w:numPr>
          <w:ilvl w:val="0"/>
          <w:numId w:val="48"/>
        </w:numPr>
      </w:pPr>
      <w:r>
        <w:t xml:space="preserve">What are the main differences between the </w:t>
      </w:r>
      <w:proofErr w:type="spellStart"/>
      <w:r>
        <w:t>mockist</w:t>
      </w:r>
      <w:proofErr w:type="spellEnd"/>
      <w:r>
        <w:t xml:space="preserve"> and classicist approaches to TDD?</w:t>
      </w:r>
    </w:p>
    <w:p w14:paraId="28012F4E" w14:textId="77777777" w:rsidR="009A2C9E" w:rsidRDefault="009A2C9E" w:rsidP="009A2C9E">
      <w:pPr>
        <w:pStyle w:val="MainText"/>
        <w:numPr>
          <w:ilvl w:val="0"/>
          <w:numId w:val="48"/>
        </w:numPr>
      </w:pPr>
      <w:r>
        <w:t xml:space="preserve">If I have a type </w:t>
      </w:r>
      <w:r w:rsidRPr="00C87CC0">
        <w:rPr>
          <w:i/>
        </w:rPr>
        <w:t>Fruit</w:t>
      </w:r>
      <w:r>
        <w:t xml:space="preserve">, from which I derive </w:t>
      </w:r>
      <w:r>
        <w:rPr>
          <w:i/>
        </w:rPr>
        <w:t xml:space="preserve">Pear </w:t>
      </w:r>
      <w:r>
        <w:t xml:space="preserve">and </w:t>
      </w:r>
      <w:r>
        <w:rPr>
          <w:i/>
        </w:rPr>
        <w:t>Apple</w:t>
      </w:r>
      <w:r>
        <w:t xml:space="preserve">, am I able to cast an array of </w:t>
      </w:r>
      <w:r>
        <w:rPr>
          <w:i/>
        </w:rPr>
        <w:t>Fruit</w:t>
      </w:r>
      <w:r>
        <w:t xml:space="preserve"> to an array of </w:t>
      </w:r>
      <w:r>
        <w:rPr>
          <w:i/>
        </w:rPr>
        <w:t>Pear</w:t>
      </w:r>
      <w:r>
        <w:t xml:space="preserve">? Can I do this in reverse? How about </w:t>
      </w:r>
      <w:r w:rsidRPr="00372F2E">
        <w:rPr>
          <w:i/>
        </w:rPr>
        <w:t>Pear</w:t>
      </w:r>
      <w:r>
        <w:t xml:space="preserve"> to </w:t>
      </w:r>
      <w:r w:rsidRPr="00372F2E">
        <w:rPr>
          <w:i/>
        </w:rPr>
        <w:t>Apple</w:t>
      </w:r>
      <w:r>
        <w:t xml:space="preserve">? </w:t>
      </w:r>
      <w:r w:rsidRPr="00372F2E">
        <w:t>What</w:t>
      </w:r>
      <w:r>
        <w:t xml:space="preserve"> might be problems inherent with this?</w:t>
      </w:r>
    </w:p>
    <w:p w14:paraId="28012F4F" w14:textId="77777777" w:rsidR="009A2C9E" w:rsidRPr="00C87CC0" w:rsidRDefault="009A2C9E" w:rsidP="009A2C9E">
      <w:pPr>
        <w:pStyle w:val="MainText"/>
        <w:numPr>
          <w:ilvl w:val="0"/>
          <w:numId w:val="48"/>
        </w:numPr>
      </w:pPr>
      <w:r>
        <w:t xml:space="preserve">What is the purpose of </w:t>
      </w:r>
      <w:proofErr w:type="spellStart"/>
      <w:r>
        <w:t>System.TypedReference</w:t>
      </w:r>
      <w:proofErr w:type="spellEnd"/>
      <w:r>
        <w:t>? What is its special significance within the C# language? What is the reason for this?</w:t>
      </w:r>
    </w:p>
    <w:p w14:paraId="28012F50" w14:textId="77777777" w:rsidR="009A2C9E" w:rsidRDefault="009A2C9E" w:rsidP="009A2C9E">
      <w:pPr>
        <w:pStyle w:val="MainText"/>
        <w:numPr>
          <w:ilvl w:val="0"/>
          <w:numId w:val="48"/>
        </w:numPr>
      </w:pPr>
      <w:r>
        <w:t xml:space="preserve">What are the advantages of using List&lt;T&gt; over an </w:t>
      </w:r>
      <w:proofErr w:type="spellStart"/>
      <w:r>
        <w:t>ArrayList</w:t>
      </w:r>
      <w:proofErr w:type="spellEnd"/>
      <w:r>
        <w:t>?</w:t>
      </w:r>
    </w:p>
    <w:p w14:paraId="28012F51" w14:textId="77777777" w:rsidR="009A2C9E" w:rsidRDefault="009A2C9E" w:rsidP="009A2C9E">
      <w:pPr>
        <w:pStyle w:val="MainText"/>
        <w:numPr>
          <w:ilvl w:val="0"/>
          <w:numId w:val="48"/>
        </w:numPr>
      </w:pPr>
      <w:r>
        <w:t>Are there any built-in delegates in C#?</w:t>
      </w:r>
    </w:p>
    <w:p w14:paraId="28012F52" w14:textId="77777777" w:rsidR="009A2C9E" w:rsidRDefault="009A2C9E" w:rsidP="009A2C9E">
      <w:pPr>
        <w:pStyle w:val="MainText"/>
        <w:numPr>
          <w:ilvl w:val="0"/>
          <w:numId w:val="48"/>
        </w:numPr>
      </w:pPr>
      <w:r>
        <w:lastRenderedPageBreak/>
        <w:t>Are there any methods which allow you to check the elements in a queue?</w:t>
      </w:r>
    </w:p>
    <w:p w14:paraId="28012F53" w14:textId="77777777" w:rsidR="009A2C9E" w:rsidRDefault="009A2C9E" w:rsidP="009A2C9E">
      <w:pPr>
        <w:pStyle w:val="MainText"/>
        <w:numPr>
          <w:ilvl w:val="0"/>
          <w:numId w:val="48"/>
        </w:numPr>
      </w:pPr>
      <w:r>
        <w:t>What is the purpose of static fields in a class?</w:t>
      </w:r>
    </w:p>
    <w:p w14:paraId="28012F54" w14:textId="77777777" w:rsidR="009A2C9E" w:rsidRDefault="009A2C9E" w:rsidP="009A2C9E">
      <w:pPr>
        <w:pStyle w:val="MainText"/>
        <w:numPr>
          <w:ilvl w:val="0"/>
          <w:numId w:val="48"/>
        </w:numPr>
      </w:pPr>
      <w:r>
        <w:t>What are the differences between an abstract and virtual method?</w:t>
      </w:r>
    </w:p>
    <w:p w14:paraId="28012F55" w14:textId="77777777" w:rsidR="009A2C9E" w:rsidRDefault="009A2C9E" w:rsidP="009A2C9E">
      <w:pPr>
        <w:pStyle w:val="MainText"/>
        <w:numPr>
          <w:ilvl w:val="0"/>
          <w:numId w:val="48"/>
        </w:numPr>
      </w:pPr>
      <w:r>
        <w:t xml:space="preserve">Two tables, </w:t>
      </w:r>
      <w:r w:rsidRPr="00F430AA">
        <w:rPr>
          <w:i/>
        </w:rPr>
        <w:t>Traders</w:t>
      </w:r>
      <w:r>
        <w:t xml:space="preserve"> (containing ID and name) and </w:t>
      </w:r>
      <w:r w:rsidRPr="00F430AA">
        <w:rPr>
          <w:i/>
        </w:rPr>
        <w:t>Trades</w:t>
      </w:r>
      <w:r>
        <w:t xml:space="preserve"> (containing ID, and value), how would these two tables be linked?</w:t>
      </w:r>
    </w:p>
    <w:p w14:paraId="28012F56" w14:textId="77777777" w:rsidR="004C5397" w:rsidRPr="004C5397" w:rsidRDefault="009A2C9E" w:rsidP="004C5397">
      <w:pPr>
        <w:pStyle w:val="MainText"/>
        <w:numPr>
          <w:ilvl w:val="0"/>
          <w:numId w:val="48"/>
        </w:numPr>
      </w:pPr>
      <w:r>
        <w:t xml:space="preserve">Write a function which takes a string and returns </w:t>
      </w:r>
      <w:r>
        <w:rPr>
          <w:i/>
        </w:rPr>
        <w:t xml:space="preserve">true </w:t>
      </w:r>
      <w:r>
        <w:t xml:space="preserve">if it is a palindrome, </w:t>
      </w:r>
      <w:r>
        <w:rPr>
          <w:i/>
        </w:rPr>
        <w:t>false</w:t>
      </w:r>
      <w:r>
        <w:t xml:space="preserve"> otherwise.</w:t>
      </w:r>
    </w:p>
    <w:p w14:paraId="28012F57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What are your best skills/attributes? Why should you get the job with Credit Suisse?</w:t>
      </w:r>
    </w:p>
    <w:p w14:paraId="28012F58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Why Credit Suisse?</w:t>
      </w:r>
    </w:p>
    <w:p w14:paraId="28012F59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Why FDM?</w:t>
      </w:r>
    </w:p>
    <w:p w14:paraId="28012F5A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Why IT/ a Developer?</w:t>
      </w:r>
    </w:p>
    <w:p w14:paraId="28012F5B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Why Investment Banking?</w:t>
      </w:r>
    </w:p>
    <w:p w14:paraId="28012F5C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Why do you want to work in finance? Why do you want to work for Credit Suisse?</w:t>
      </w:r>
    </w:p>
    <w:p w14:paraId="28012F5D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What drew you to being a Developer? Why will you make a good Developer?</w:t>
      </w:r>
    </w:p>
    <w:p w14:paraId="28012F5E" w14:textId="77777777" w:rsidR="004C5397" w:rsidRPr="004C5397" w:rsidRDefault="004C5397" w:rsidP="004C5397">
      <w:pPr>
        <w:pStyle w:val="MainText"/>
        <w:numPr>
          <w:ilvl w:val="0"/>
          <w:numId w:val="48"/>
        </w:numPr>
      </w:pPr>
      <w:r w:rsidRPr="004C5397">
        <w:t>Tell me about an IT /Project you have done in the past and any methodologies and processes involved?</w:t>
      </w:r>
    </w:p>
    <w:p w14:paraId="28012F5F" w14:textId="77777777" w:rsidR="004C5397" w:rsidRPr="00865B79" w:rsidRDefault="004C5397" w:rsidP="006D0636">
      <w:pPr>
        <w:pStyle w:val="MainText"/>
        <w:numPr>
          <w:ilvl w:val="0"/>
          <w:numId w:val="48"/>
        </w:numPr>
      </w:pPr>
      <w:r w:rsidRPr="004C5397">
        <w:t>What value can you add to the team?</w:t>
      </w:r>
    </w:p>
    <w:p w14:paraId="28012F60" w14:textId="77777777" w:rsidR="009A2C9E" w:rsidRDefault="009A2C9E" w:rsidP="009A2C9E"/>
    <w:p w14:paraId="28012F61" w14:textId="77777777" w:rsidR="009A2C9E" w:rsidRDefault="009A2C9E" w:rsidP="009A2C9E">
      <w:pPr>
        <w:pStyle w:val="Heading3"/>
      </w:pPr>
      <w:r w:rsidRPr="009A2C9E">
        <w:t>Morgan Stanley</w:t>
      </w:r>
    </w:p>
    <w:p w14:paraId="28012F62" w14:textId="77777777" w:rsidR="009A2C9E" w:rsidRDefault="009A2C9E" w:rsidP="009A2C9E">
      <w:pPr>
        <w:pStyle w:val="MainText"/>
        <w:numPr>
          <w:ilvl w:val="0"/>
          <w:numId w:val="48"/>
        </w:numPr>
      </w:pPr>
      <w:r>
        <w:t xml:space="preserve"> What are the benefits of multithreading? In which situations is it useful?</w:t>
      </w:r>
    </w:p>
    <w:p w14:paraId="28012F63" w14:textId="77777777" w:rsidR="009A2C9E" w:rsidRDefault="009A2C9E" w:rsidP="009A2C9E">
      <w:pPr>
        <w:pStyle w:val="MainText"/>
        <w:numPr>
          <w:ilvl w:val="0"/>
          <w:numId w:val="48"/>
        </w:numPr>
      </w:pPr>
      <w:r>
        <w:t>How are we able to put multiple types into a generic, e.g. List&lt;T&gt;?</w:t>
      </w:r>
    </w:p>
    <w:p w14:paraId="28012F64" w14:textId="77777777" w:rsidR="009A2C9E" w:rsidRDefault="009A2C9E" w:rsidP="009A2C9E">
      <w:pPr>
        <w:pStyle w:val="MainText"/>
        <w:numPr>
          <w:ilvl w:val="0"/>
          <w:numId w:val="48"/>
        </w:numPr>
      </w:pPr>
      <w:r>
        <w:t>How are we able to use an object taken from the list without knowing specifically which type it is? (e.g. if there are say 5 different types there)</w:t>
      </w:r>
    </w:p>
    <w:p w14:paraId="28012F65" w14:textId="77777777" w:rsidR="009A2C9E" w:rsidRDefault="009A2C9E" w:rsidP="009A2C9E">
      <w:pPr>
        <w:pStyle w:val="MainText"/>
        <w:numPr>
          <w:ilvl w:val="0"/>
          <w:numId w:val="48"/>
        </w:numPr>
      </w:pPr>
      <w:r>
        <w:t>How does a singleton ensure there is only one instance present?</w:t>
      </w:r>
    </w:p>
    <w:p w14:paraId="28012F66" w14:textId="77777777" w:rsidR="009A2C9E" w:rsidRDefault="009A2C9E" w:rsidP="009A2C9E">
      <w:pPr>
        <w:pStyle w:val="MainText"/>
        <w:numPr>
          <w:ilvl w:val="0"/>
          <w:numId w:val="48"/>
        </w:numPr>
      </w:pPr>
      <w:r>
        <w:t>If coding a basic monopoly game, what sort of data structures would likely be involved?</w:t>
      </w:r>
    </w:p>
    <w:p w14:paraId="28012F67" w14:textId="72753BDF" w:rsidR="009A2C9E" w:rsidRDefault="007E58FA" w:rsidP="006D0636">
      <w:pPr>
        <w:pStyle w:val="Heading2"/>
      </w:pPr>
      <w:r>
        <w:t>Interviews with financial clients</w:t>
      </w:r>
    </w:p>
    <w:p w14:paraId="28012F68" w14:textId="77777777" w:rsidR="00434C94" w:rsidRDefault="00434C94" w:rsidP="00434C94">
      <w:r>
        <w:t>When interviewing for a role with a financial client the following preparation could prove to be invaluable:</w:t>
      </w:r>
    </w:p>
    <w:p w14:paraId="28012F69" w14:textId="77777777" w:rsidR="00434C94" w:rsidRPr="00434C94" w:rsidRDefault="00434C94" w:rsidP="00434C94"/>
    <w:p w14:paraId="28012F6A" w14:textId="77777777" w:rsidR="006D0636" w:rsidRPr="00434C94" w:rsidRDefault="006D0636" w:rsidP="00434C94">
      <w:pPr>
        <w:pStyle w:val="MainText"/>
        <w:numPr>
          <w:ilvl w:val="0"/>
          <w:numId w:val="48"/>
        </w:numPr>
      </w:pPr>
      <w:r w:rsidRPr="00434C94">
        <w:t>Have a look at the Investment Banking definitions and info</w:t>
      </w:r>
      <w:r w:rsidR="00434C94" w:rsidRPr="00434C94">
        <w:t>rmation</w:t>
      </w:r>
      <w:r w:rsidRPr="00434C94">
        <w:t xml:space="preserve"> for help or have a look on these websites:</w:t>
      </w:r>
      <w:r w:rsidR="00434C94" w:rsidRPr="00434C94">
        <w:t xml:space="preserve"> </w:t>
      </w:r>
      <w:r w:rsidRPr="00434C94">
        <w:t> investopedia.com</w:t>
      </w:r>
      <w:r w:rsidR="00434C94" w:rsidRPr="00434C94">
        <w:t xml:space="preserve">, </w:t>
      </w:r>
      <w:r w:rsidRPr="00434C94">
        <w:t>wikipedia.com</w:t>
      </w:r>
      <w:r w:rsidR="00434C94" w:rsidRPr="00434C94">
        <w:t xml:space="preserve">, </w:t>
      </w:r>
      <w:r w:rsidRPr="00434C94">
        <w:t>fsa.gov.uk</w:t>
      </w:r>
    </w:p>
    <w:p w14:paraId="28012F6B" w14:textId="77777777" w:rsidR="006D0636" w:rsidRPr="00434C94" w:rsidRDefault="006D0636" w:rsidP="00434C94">
      <w:pPr>
        <w:pStyle w:val="MainText"/>
        <w:numPr>
          <w:ilvl w:val="0"/>
          <w:numId w:val="48"/>
        </w:numPr>
      </w:pPr>
      <w:r w:rsidRPr="00434C94">
        <w:t xml:space="preserve">Look at the financial sites- </w:t>
      </w:r>
      <w:hyperlink r:id="rId12" w:history="1">
        <w:proofErr w:type="gramStart"/>
        <w:r w:rsidRPr="00434C94">
          <w:t>http://www.lsespreads.com/financial_markets</w:t>
        </w:r>
      </w:hyperlink>
      <w:r w:rsidRPr="00434C94">
        <w:t>  ,Bloomberg</w:t>
      </w:r>
      <w:proofErr w:type="gramEnd"/>
      <w:r w:rsidRPr="00434C94">
        <w:t xml:space="preserve"> and Reuters. Familiarise yourself with the latest news in finance. Investment Bankers would be checking this on a daily basis. </w:t>
      </w:r>
    </w:p>
    <w:p w14:paraId="28012F6C" w14:textId="77777777" w:rsidR="006D0636" w:rsidRDefault="006D0636" w:rsidP="00434C94">
      <w:pPr>
        <w:pStyle w:val="MainText"/>
        <w:numPr>
          <w:ilvl w:val="0"/>
          <w:numId w:val="48"/>
        </w:numPr>
      </w:pPr>
      <w:r w:rsidRPr="00434C94">
        <w:t xml:space="preserve">What is the difference between an Investment Bank and a retail bank? </w:t>
      </w:r>
    </w:p>
    <w:p w14:paraId="38A159B8" w14:textId="77777777" w:rsidR="00952D16" w:rsidRDefault="00952D16" w:rsidP="00952D16">
      <w:pPr>
        <w:pStyle w:val="MainText"/>
        <w:numPr>
          <w:ilvl w:val="0"/>
          <w:numId w:val="48"/>
        </w:numPr>
      </w:pPr>
      <w:r>
        <w:t>What is a derivative?</w:t>
      </w:r>
    </w:p>
    <w:p w14:paraId="20FBBF23" w14:textId="77777777" w:rsidR="00952D16" w:rsidRDefault="00952D16" w:rsidP="00952D16">
      <w:pPr>
        <w:pStyle w:val="MainText"/>
        <w:numPr>
          <w:ilvl w:val="0"/>
          <w:numId w:val="48"/>
        </w:numPr>
      </w:pPr>
      <w:r>
        <w:t>How would you use a derivative?</w:t>
      </w:r>
    </w:p>
    <w:p w14:paraId="74E06CA4" w14:textId="77777777" w:rsidR="00952D16" w:rsidRDefault="00952D16" w:rsidP="00952D16">
      <w:pPr>
        <w:pStyle w:val="MainText"/>
        <w:numPr>
          <w:ilvl w:val="0"/>
          <w:numId w:val="48"/>
        </w:numPr>
      </w:pPr>
      <w:bookmarkStart w:id="8" w:name="_GoBack"/>
      <w:r w:rsidRPr="00DF799E">
        <w:t>What is the difference between a share and a bond?</w:t>
      </w:r>
    </w:p>
    <w:bookmarkEnd w:id="8"/>
    <w:p w14:paraId="60B4C1FE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lastRenderedPageBreak/>
        <w:t>What is a credit default swop?</w:t>
      </w:r>
    </w:p>
    <w:p w14:paraId="11831534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What do you know about investment banking?</w:t>
      </w:r>
    </w:p>
    <w:p w14:paraId="6CD11CE4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What is a credit derivative?</w:t>
      </w:r>
    </w:p>
    <w:p w14:paraId="2D4E4F17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What do you know about FX?</w:t>
      </w:r>
    </w:p>
    <w:p w14:paraId="303CED5D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Why do you want to work for a bank?</w:t>
      </w:r>
    </w:p>
    <w:p w14:paraId="2C6AD19E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Why do you want to work in finance?</w:t>
      </w:r>
    </w:p>
    <w:p w14:paraId="18F86328" w14:textId="77777777" w:rsidR="00952D16" w:rsidRDefault="00952D16" w:rsidP="00952D16">
      <w:pPr>
        <w:pStyle w:val="MainText"/>
        <w:numPr>
          <w:ilvl w:val="0"/>
          <w:numId w:val="48"/>
        </w:numPr>
      </w:pPr>
      <w:r w:rsidRPr="00DF799E">
        <w:t>What is equity?</w:t>
      </w:r>
    </w:p>
    <w:p w14:paraId="268E3559" w14:textId="1BC046C3" w:rsidR="00952D16" w:rsidRDefault="00952D16" w:rsidP="00952D16">
      <w:pPr>
        <w:pStyle w:val="MainText"/>
        <w:numPr>
          <w:ilvl w:val="0"/>
          <w:numId w:val="48"/>
        </w:numPr>
      </w:pPr>
      <w:r w:rsidRPr="00DF799E">
        <w:t>Describe the FTSE 100.</w:t>
      </w:r>
    </w:p>
    <w:p w14:paraId="6B35F8BB" w14:textId="77777777" w:rsidR="001D28C3" w:rsidRDefault="001D28C3" w:rsidP="001D28C3">
      <w:pPr>
        <w:pStyle w:val="MainText"/>
        <w:numPr>
          <w:ilvl w:val="0"/>
          <w:numId w:val="48"/>
        </w:numPr>
      </w:pPr>
      <w:r>
        <w:t>What is a stock?</w:t>
      </w:r>
    </w:p>
    <w:p w14:paraId="10940A82" w14:textId="77777777" w:rsidR="001D28C3" w:rsidRDefault="001D28C3" w:rsidP="001D28C3">
      <w:pPr>
        <w:pStyle w:val="MainText"/>
        <w:numPr>
          <w:ilvl w:val="0"/>
          <w:numId w:val="48"/>
        </w:numPr>
      </w:pPr>
      <w:r>
        <w:t>What is a bond?</w:t>
      </w:r>
    </w:p>
    <w:p w14:paraId="1A63D859" w14:textId="77777777" w:rsidR="001D28C3" w:rsidRDefault="001D28C3" w:rsidP="001D28C3">
      <w:pPr>
        <w:pStyle w:val="MainText"/>
        <w:numPr>
          <w:ilvl w:val="0"/>
          <w:numId w:val="48"/>
        </w:numPr>
      </w:pPr>
      <w:r>
        <w:t>What is the difference between equity and bonds?</w:t>
      </w:r>
    </w:p>
    <w:p w14:paraId="76105266" w14:textId="67C6BE54" w:rsidR="001D28C3" w:rsidRPr="00434C94" w:rsidRDefault="001D28C3" w:rsidP="001D28C3">
      <w:pPr>
        <w:pStyle w:val="MainText"/>
        <w:numPr>
          <w:ilvl w:val="0"/>
          <w:numId w:val="48"/>
        </w:numPr>
      </w:pPr>
      <w:r>
        <w:t>What is an IPO?</w:t>
      </w:r>
    </w:p>
    <w:p w14:paraId="28012F6D" w14:textId="77777777" w:rsidR="006D0636" w:rsidRDefault="006D0636" w:rsidP="004D5BDA">
      <w:pPr>
        <w:pStyle w:val="MainText"/>
        <w:ind w:left="720"/>
      </w:pPr>
    </w:p>
    <w:sectPr w:rsidR="006D0636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012F72" w14:textId="77777777" w:rsidR="001E02A4" w:rsidRDefault="001E02A4">
      <w:r>
        <w:separator/>
      </w:r>
    </w:p>
    <w:p w14:paraId="28012F73" w14:textId="77777777" w:rsidR="001E02A4" w:rsidRDefault="001E02A4"/>
  </w:endnote>
  <w:endnote w:type="continuationSeparator" w:id="0">
    <w:p w14:paraId="28012F74" w14:textId="77777777" w:rsidR="001E02A4" w:rsidRDefault="001E02A4">
      <w:r>
        <w:continuationSeparator/>
      </w:r>
    </w:p>
    <w:p w14:paraId="28012F75" w14:textId="77777777" w:rsidR="001E02A4" w:rsidRDefault="001E0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381BB53A-1569-4F7D-8977-4B10059F62BD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0E2CB867-65D1-4A0C-8083-FB7CB76DC41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F05BCE5E-B1D8-4D62-BFC7-BB2154874C3A}"/>
    <w:embedBold r:id="rId4" w:fontKey="{DD3E0021-E517-45D1-ACFB-30D08F3CA5B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1DC02A59-5A63-4298-9E10-35CC45EE385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28012F79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28012F77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28012F78" w14:textId="77777777" w:rsidR="00204E9D" w:rsidRPr="003E15D1" w:rsidRDefault="00B129D4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</w:t>
          </w:r>
          <w:r w:rsidR="00E932B3">
            <w:rPr>
              <w:b/>
              <w:color w:val="FFFFFF"/>
              <w:sz w:val="20"/>
              <w:szCs w:val="20"/>
            </w:rPr>
            <w:t>7 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1D28C3">
            <w:rPr>
              <w:b/>
              <w:noProof/>
              <w:color w:val="FFFFFF"/>
              <w:sz w:val="20"/>
              <w:szCs w:val="20"/>
            </w:rPr>
            <w:t>6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1D28C3">
            <w:rPr>
              <w:b/>
              <w:noProof/>
              <w:color w:val="FFFFFF"/>
              <w:sz w:val="20"/>
              <w:szCs w:val="20"/>
            </w:rPr>
            <w:t>6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28012F7A" w14:textId="77777777" w:rsidR="00CD7501" w:rsidRPr="00B41B11" w:rsidRDefault="00204E9D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65B79">
      <w:rPr>
        <w:sz w:val="10"/>
        <w:szCs w:val="10"/>
      </w:rPr>
      <w:t>.Net</w:t>
    </w:r>
    <w:r w:rsidR="00CF6F4A">
      <w:rPr>
        <w:sz w:val="10"/>
        <w:szCs w:val="10"/>
      </w:rPr>
      <w:t xml:space="preserve">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28012F7E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28012F7C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28012F7D" w14:textId="77777777" w:rsidR="00204E9D" w:rsidRPr="003E15D1" w:rsidRDefault="00B129D4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2</w:t>
          </w:r>
          <w:r w:rsidR="00CF6F4A">
            <w:rPr>
              <w:b/>
              <w:color w:val="FFFFFF"/>
              <w:sz w:val="20"/>
              <w:szCs w:val="20"/>
            </w:rPr>
            <w:t>7</w:t>
          </w:r>
          <w:r w:rsidR="00204E9D">
            <w:rPr>
              <w:b/>
              <w:color w:val="FFFFFF"/>
              <w:sz w:val="20"/>
              <w:szCs w:val="20"/>
            </w:rPr>
            <w:t xml:space="preserve"> </w:t>
          </w:r>
          <w:r w:rsidR="00CF6F4A">
            <w:rPr>
              <w:b/>
              <w:color w:val="FFFFFF"/>
              <w:sz w:val="20"/>
              <w:szCs w:val="20"/>
            </w:rPr>
            <w:t>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1D28C3">
            <w:rPr>
              <w:b/>
              <w:noProof/>
              <w:color w:val="FFFFFF"/>
              <w:sz w:val="20"/>
              <w:szCs w:val="20"/>
            </w:rPr>
            <w:t>1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1D28C3">
            <w:rPr>
              <w:b/>
              <w:noProof/>
              <w:color w:val="FFFFFF"/>
              <w:sz w:val="20"/>
              <w:szCs w:val="20"/>
            </w:rPr>
            <w:t>6</w:t>
          </w:r>
          <w:r w:rsidR="0075146C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28012F7F" w14:textId="77777777" w:rsidR="00CD7501" w:rsidRPr="00F72CA9" w:rsidRDefault="00204E9D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865B79">
      <w:rPr>
        <w:sz w:val="10"/>
        <w:szCs w:val="10"/>
      </w:rPr>
      <w:t>.Net</w:t>
    </w:r>
    <w:r w:rsidR="00CF6F4A">
      <w:rPr>
        <w:sz w:val="10"/>
        <w:szCs w:val="10"/>
      </w:rPr>
      <w:t xml:space="preserve">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012F6E" w14:textId="77777777" w:rsidR="001E02A4" w:rsidRDefault="001E02A4">
      <w:r>
        <w:separator/>
      </w:r>
    </w:p>
    <w:p w14:paraId="28012F6F" w14:textId="77777777" w:rsidR="001E02A4" w:rsidRDefault="001E02A4"/>
  </w:footnote>
  <w:footnote w:type="continuationSeparator" w:id="0">
    <w:p w14:paraId="28012F70" w14:textId="77777777" w:rsidR="001E02A4" w:rsidRDefault="001E02A4">
      <w:r>
        <w:continuationSeparator/>
      </w:r>
    </w:p>
    <w:p w14:paraId="28012F71" w14:textId="77777777" w:rsidR="001E02A4" w:rsidRDefault="001E02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012F76" w14:textId="77777777" w:rsidR="00CD7501" w:rsidRPr="00883DD9" w:rsidRDefault="00883DD9" w:rsidP="00883DD9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</w:t>
    </w:r>
    <w:r w:rsidR="009F5C05">
      <w:rPr>
        <w:color w:val="333399"/>
        <w:sz w:val="16"/>
        <w:szCs w:val="16"/>
      </w:rPr>
      <w:t xml:space="preserve"> – </w:t>
    </w:r>
    <w:r>
      <w:rPr>
        <w:color w:val="333399"/>
        <w:sz w:val="16"/>
        <w:szCs w:val="16"/>
      </w:rPr>
      <w:t>Professional Skills</w:t>
    </w:r>
    <w:r w:rsidR="009F5C05">
      <w:rPr>
        <w:color w:val="333399"/>
        <w:sz w:val="16"/>
        <w:szCs w:val="16"/>
      </w:rPr>
      <w:t xml:space="preserve"> – </w:t>
    </w:r>
    <w:r w:rsidR="00C46187">
      <w:rPr>
        <w:color w:val="333399"/>
        <w:sz w:val="16"/>
        <w:szCs w:val="16"/>
      </w:rPr>
      <w:t>.Net</w:t>
    </w:r>
    <w:r>
      <w:rPr>
        <w:color w:val="333399"/>
        <w:sz w:val="16"/>
        <w:szCs w:val="16"/>
      </w:rPr>
      <w:t xml:space="preserve"> Interview Question Bank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012F7B" w14:textId="77777777" w:rsidR="00CD7501" w:rsidRDefault="00732F12" w:rsidP="00DD3BA0">
    <w:pPr>
      <w:pStyle w:val="Header"/>
    </w:pPr>
    <w:r>
      <w:rPr>
        <w:noProof/>
        <w:lang w:eastAsia="en-GB"/>
      </w:rPr>
      <w:drawing>
        <wp:inline distT="0" distB="0" distL="0" distR="0" wp14:anchorId="28012F80" wp14:editId="28012F81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BDD"/>
    <w:multiLevelType w:val="hybridMultilevel"/>
    <w:tmpl w:val="7FE4EE3E"/>
    <w:lvl w:ilvl="0" w:tplc="CD12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99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BB01AA"/>
    <w:multiLevelType w:val="hybridMultilevel"/>
    <w:tmpl w:val="DF1CD9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C730F5"/>
    <w:multiLevelType w:val="hybridMultilevel"/>
    <w:tmpl w:val="B0D42C88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5AC5008"/>
    <w:multiLevelType w:val="hybridMultilevel"/>
    <w:tmpl w:val="27321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91A63"/>
    <w:multiLevelType w:val="hybridMultilevel"/>
    <w:tmpl w:val="0C243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2F1330"/>
    <w:multiLevelType w:val="hybridMultilevel"/>
    <w:tmpl w:val="73F4BCD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10">
    <w:nsid w:val="42A446A8"/>
    <w:multiLevelType w:val="hybridMultilevel"/>
    <w:tmpl w:val="986A9E94"/>
    <w:lvl w:ilvl="0" w:tplc="65D2C74C">
      <w:start w:val="1"/>
      <w:numFmt w:val="decimal"/>
      <w:lvlText w:val="%1."/>
      <w:lvlJc w:val="left"/>
      <w:pPr>
        <w:tabs>
          <w:tab w:val="num" w:pos="1474"/>
        </w:tabs>
        <w:ind w:left="1474" w:hanging="340"/>
      </w:pPr>
      <w:rPr>
        <w:rFonts w:ascii="Arial" w:hAnsi="Arial" w:hint="default"/>
        <w:b/>
        <w:i w:val="0"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9395075"/>
    <w:multiLevelType w:val="hybridMultilevel"/>
    <w:tmpl w:val="B7E07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17F32DA"/>
    <w:multiLevelType w:val="hybridMultilevel"/>
    <w:tmpl w:val="07E2B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053965"/>
    <w:multiLevelType w:val="hybridMultilevel"/>
    <w:tmpl w:val="212CF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6B360C"/>
    <w:multiLevelType w:val="hybridMultilevel"/>
    <w:tmpl w:val="1D3E3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F83FA0"/>
    <w:multiLevelType w:val="hybridMultilevel"/>
    <w:tmpl w:val="3CC49B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7">
    <w:nsid w:val="76FF65C6"/>
    <w:multiLevelType w:val="hybridMultilevel"/>
    <w:tmpl w:val="1902E9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2"/>
  </w:num>
  <w:num w:numId="4">
    <w:abstractNumId w:val="9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0"/>
  </w:num>
  <w:num w:numId="13">
    <w:abstractNumId w:val="2"/>
  </w:num>
  <w:num w:numId="14">
    <w:abstractNumId w:val="3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0"/>
  </w:num>
  <w:num w:numId="20">
    <w:abstractNumId w:val="2"/>
  </w:num>
  <w:num w:numId="21">
    <w:abstractNumId w:val="3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0"/>
  </w:num>
  <w:num w:numId="27">
    <w:abstractNumId w:val="2"/>
  </w:num>
  <w:num w:numId="28">
    <w:abstractNumId w:val="3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0"/>
  </w:num>
  <w:num w:numId="34">
    <w:abstractNumId w:val="2"/>
  </w:num>
  <w:num w:numId="35">
    <w:abstractNumId w:val="3"/>
  </w:num>
  <w:num w:numId="36">
    <w:abstractNumId w:val="18"/>
  </w:num>
  <w:num w:numId="37">
    <w:abstractNumId w:val="14"/>
  </w:num>
  <w:num w:numId="38">
    <w:abstractNumId w:val="5"/>
  </w:num>
  <w:num w:numId="39">
    <w:abstractNumId w:val="7"/>
  </w:num>
  <w:num w:numId="40">
    <w:abstractNumId w:val="6"/>
  </w:num>
  <w:num w:numId="41">
    <w:abstractNumId w:val="12"/>
  </w:num>
  <w:num w:numId="42">
    <w:abstractNumId w:val="4"/>
  </w:num>
  <w:num w:numId="43">
    <w:abstractNumId w:val="15"/>
  </w:num>
  <w:num w:numId="44">
    <w:abstractNumId w:val="8"/>
  </w:num>
  <w:num w:numId="45">
    <w:abstractNumId w:val="17"/>
  </w:num>
  <w:num w:numId="46">
    <w:abstractNumId w:val="11"/>
  </w:num>
  <w:num w:numId="47">
    <w:abstractNumId w:val="13"/>
  </w:num>
  <w:num w:numId="48">
    <w:abstractNumId w:val="1"/>
  </w:num>
  <w:num w:numId="49">
    <w:abstractNumId w:val="9"/>
  </w:num>
  <w:num w:numId="5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4337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1AC5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6D04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004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6D7E"/>
    <w:rsid w:val="001C7DE8"/>
    <w:rsid w:val="001D1703"/>
    <w:rsid w:val="001D171D"/>
    <w:rsid w:val="001D2006"/>
    <w:rsid w:val="001D28C3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4D9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867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94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1B2E"/>
    <w:rsid w:val="00452247"/>
    <w:rsid w:val="00452828"/>
    <w:rsid w:val="004565DA"/>
    <w:rsid w:val="00457281"/>
    <w:rsid w:val="00457856"/>
    <w:rsid w:val="00460220"/>
    <w:rsid w:val="00460DC0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397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5BDA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0C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4D33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689D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636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146C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8FA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5B79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3DD9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16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2C9E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9D4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187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000D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28012E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3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3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3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uiPriority w:val="99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2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36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4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35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  <w:style w:type="paragraph" w:styleId="NoSpacing">
    <w:name w:val="No Spacing"/>
    <w:basedOn w:val="Normal"/>
    <w:uiPriority w:val="1"/>
    <w:qFormat/>
    <w:rsid w:val="004C5397"/>
    <w:rPr>
      <w:rFonts w:ascii="Calibri" w:eastAsiaTheme="minorHAnsi" w:hAnsi="Calibri" w:cs="Times New Roman"/>
      <w:szCs w:val="22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EA7E0DE7-6074-41B8-9671-A2512B5FCF10}"/>
</file>

<file path=customXml/itemProps2.xml><?xml version="1.0" encoding="utf-8"?>
<ds:datastoreItem xmlns:ds="http://schemas.openxmlformats.org/officeDocument/2006/customXml" ds:itemID="{2FA12845-30C8-4036-9F4B-3DA64A3EE6AE}"/>
</file>

<file path=customXml/itemProps3.xml><?xml version="1.0" encoding="utf-8"?>
<ds:datastoreItem xmlns:ds="http://schemas.openxmlformats.org/officeDocument/2006/customXml" ds:itemID="{982B25BA-CE93-4E36-A58C-4B2B5015E922}"/>
</file>

<file path=customXml/itemProps4.xml><?xml version="1.0" encoding="utf-8"?>
<ds:datastoreItem xmlns:ds="http://schemas.openxmlformats.org/officeDocument/2006/customXml" ds:itemID="{D1E2C5E7-44D1-4B2F-89BB-89FC34751D18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6</Pages>
  <Words>1020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5969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2014-04-24T15:44:00Z</dcterms:created>
  <dcterms:modified xsi:type="dcterms:W3CDTF">2014-04-24T15:44:00Z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